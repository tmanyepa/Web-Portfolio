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B7B82B" w14:textId="398F4BB2" w:rsidR="006242D6" w:rsidRDefault="00B612DB" w:rsidP="006242D6">
      <w:pPr>
        <w:pStyle w:val="Photo"/>
        <w:keepNext/>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4957D071" wp14:editId="4576DF56">
            <wp:extent cx="5953125" cy="4467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3125" cy="4467225"/>
                    </a:xfrm>
                    <a:prstGeom prst="rect">
                      <a:avLst/>
                    </a:prstGeom>
                  </pic:spPr>
                </pic:pic>
              </a:graphicData>
            </a:graphic>
          </wp:inline>
        </w:drawing>
      </w:r>
    </w:p>
    <w:p w14:paraId="0DBBAE3A" w14:textId="47BA5610" w:rsidR="005A6253" w:rsidRDefault="006242D6" w:rsidP="006242D6">
      <w:pPr>
        <w:pStyle w:val="Caption"/>
        <w:jc w:val="center"/>
      </w:pPr>
      <w:r>
        <w:t xml:space="preserve">                                                                                                                                           </w:t>
      </w:r>
    </w:p>
    <w:p w14:paraId="2FC9B78D" w14:textId="477EF3F4" w:rsidR="00C6554A" w:rsidRPr="00CB2D52" w:rsidRDefault="005A6253" w:rsidP="005A6253">
      <w:pPr>
        <w:pStyle w:val="Caption"/>
        <w:jc w:val="right"/>
        <w:rPr>
          <w:i w:val="0"/>
          <w:iCs w:val="0"/>
        </w:rPr>
      </w:pPr>
      <w:r w:rsidRPr="005A6253">
        <w:rPr>
          <w:i w:val="0"/>
          <w:iCs w:val="0"/>
        </w:rPr>
        <w:t xml:space="preserve">                                                                                                                                           </w:t>
      </w:r>
      <w:r>
        <w:rPr>
          <w:i w:val="0"/>
          <w:iCs w:val="0"/>
        </w:rPr>
        <w:t xml:space="preserve">    </w:t>
      </w:r>
      <w:r w:rsidRPr="00CB2D52">
        <w:rPr>
          <w:i w:val="0"/>
          <w:iCs w:val="0"/>
        </w:rPr>
        <w:t xml:space="preserve">                                                          </w:t>
      </w:r>
    </w:p>
    <w:bookmarkEnd w:id="0"/>
    <w:bookmarkEnd w:id="1"/>
    <w:bookmarkEnd w:id="2"/>
    <w:bookmarkEnd w:id="3"/>
    <w:bookmarkEnd w:id="4"/>
    <w:p w14:paraId="6893632D" w14:textId="0C1052D3" w:rsidR="00C6554A" w:rsidRDefault="00A923D2" w:rsidP="00C6554A">
      <w:pPr>
        <w:pStyle w:val="Title"/>
      </w:pPr>
      <w:r>
        <w:t>Linux Logbook Portfolio</w:t>
      </w:r>
      <w:r w:rsidR="00096444">
        <w:t xml:space="preserve"> 2</w:t>
      </w:r>
    </w:p>
    <w:p w14:paraId="2865D2FE" w14:textId="235096F6" w:rsidR="00C6554A" w:rsidRDefault="0031765A" w:rsidP="00C6554A">
      <w:pPr>
        <w:pStyle w:val="ContactInfo"/>
      </w:pPr>
      <w:r>
        <w:t>Tatenda Manyepa</w:t>
      </w:r>
      <w:r w:rsidR="00C6554A">
        <w:t xml:space="preserve"> |</w:t>
      </w:r>
      <w:r w:rsidR="00C6554A" w:rsidRPr="00D5413C">
        <w:t xml:space="preserve"> </w:t>
      </w:r>
      <w:r w:rsidR="00F911ED">
        <w:t>2020</w:t>
      </w:r>
      <w:r w:rsidR="00C6554A">
        <w:br w:type="page"/>
      </w:r>
    </w:p>
    <w:sdt>
      <w:sdtPr>
        <w:rPr>
          <w:rFonts w:asciiTheme="minorHAnsi" w:eastAsiaTheme="minorHAnsi" w:hAnsiTheme="minorHAnsi" w:cstheme="minorBidi"/>
          <w:color w:val="595959" w:themeColor="text1" w:themeTint="A6"/>
          <w:sz w:val="22"/>
          <w:szCs w:val="22"/>
        </w:rPr>
        <w:id w:val="-1758506210"/>
        <w:docPartObj>
          <w:docPartGallery w:val="Table of Contents"/>
          <w:docPartUnique/>
        </w:docPartObj>
      </w:sdtPr>
      <w:sdtEndPr>
        <w:rPr>
          <w:b/>
          <w:bCs/>
          <w:noProof/>
        </w:rPr>
      </w:sdtEndPr>
      <w:sdtContent>
        <w:p w14:paraId="7F6BAE43" w14:textId="02E2A31D" w:rsidR="000E5EE1" w:rsidRDefault="000E5EE1">
          <w:pPr>
            <w:pStyle w:val="TOCHeading"/>
          </w:pPr>
          <w:r>
            <w:t>Table of Contents</w:t>
          </w:r>
        </w:p>
        <w:p w14:paraId="71E2D9FA" w14:textId="6EA549C1" w:rsidR="00B612DB" w:rsidRDefault="000E5EE1">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57393617" w:history="1">
            <w:r w:rsidR="00B612DB" w:rsidRPr="004200D7">
              <w:rPr>
                <w:rStyle w:val="Hyperlink"/>
                <w:noProof/>
              </w:rPr>
              <w:t>1. Linux Tutorials Basic Linux</w:t>
            </w:r>
            <w:r w:rsidR="00B612DB">
              <w:rPr>
                <w:noProof/>
                <w:webHidden/>
              </w:rPr>
              <w:tab/>
            </w:r>
            <w:r w:rsidR="00B612DB">
              <w:rPr>
                <w:noProof/>
                <w:webHidden/>
              </w:rPr>
              <w:fldChar w:fldCharType="begin"/>
            </w:r>
            <w:r w:rsidR="00B612DB">
              <w:rPr>
                <w:noProof/>
                <w:webHidden/>
              </w:rPr>
              <w:instrText xml:space="preserve"> PAGEREF _Toc57393617 \h </w:instrText>
            </w:r>
            <w:r w:rsidR="00B612DB">
              <w:rPr>
                <w:noProof/>
                <w:webHidden/>
              </w:rPr>
            </w:r>
            <w:r w:rsidR="00B612DB">
              <w:rPr>
                <w:noProof/>
                <w:webHidden/>
              </w:rPr>
              <w:fldChar w:fldCharType="separate"/>
            </w:r>
            <w:r w:rsidR="00B612DB">
              <w:rPr>
                <w:noProof/>
                <w:webHidden/>
              </w:rPr>
              <w:t>2</w:t>
            </w:r>
            <w:r w:rsidR="00B612DB">
              <w:rPr>
                <w:noProof/>
                <w:webHidden/>
              </w:rPr>
              <w:fldChar w:fldCharType="end"/>
            </w:r>
          </w:hyperlink>
        </w:p>
        <w:p w14:paraId="26D13672" w14:textId="682FB91A" w:rsidR="00B612DB" w:rsidRDefault="00B612DB">
          <w:pPr>
            <w:pStyle w:val="TOC1"/>
            <w:tabs>
              <w:tab w:val="right" w:leader="dot" w:pos="8630"/>
            </w:tabs>
            <w:rPr>
              <w:rFonts w:eastAsiaTheme="minorEastAsia"/>
              <w:noProof/>
              <w:color w:val="auto"/>
              <w:lang w:val="en-GB" w:eastAsia="en-GB"/>
            </w:rPr>
          </w:pPr>
          <w:hyperlink w:anchor="_Toc57393618" w:history="1">
            <w:r w:rsidRPr="004200D7">
              <w:rPr>
                <w:rStyle w:val="Hyperlink"/>
                <w:noProof/>
              </w:rPr>
              <w:t>2. Linux Systems and Shell Scripting</w:t>
            </w:r>
            <w:r>
              <w:rPr>
                <w:noProof/>
                <w:webHidden/>
              </w:rPr>
              <w:tab/>
            </w:r>
            <w:r>
              <w:rPr>
                <w:noProof/>
                <w:webHidden/>
              </w:rPr>
              <w:fldChar w:fldCharType="begin"/>
            </w:r>
            <w:r>
              <w:rPr>
                <w:noProof/>
                <w:webHidden/>
              </w:rPr>
              <w:instrText xml:space="preserve"> PAGEREF _Toc57393618 \h </w:instrText>
            </w:r>
            <w:r>
              <w:rPr>
                <w:noProof/>
                <w:webHidden/>
              </w:rPr>
            </w:r>
            <w:r>
              <w:rPr>
                <w:noProof/>
                <w:webHidden/>
              </w:rPr>
              <w:fldChar w:fldCharType="separate"/>
            </w:r>
            <w:r>
              <w:rPr>
                <w:noProof/>
                <w:webHidden/>
              </w:rPr>
              <w:t>11</w:t>
            </w:r>
            <w:r>
              <w:rPr>
                <w:noProof/>
                <w:webHidden/>
              </w:rPr>
              <w:fldChar w:fldCharType="end"/>
            </w:r>
          </w:hyperlink>
        </w:p>
        <w:p w14:paraId="4322792C" w14:textId="41FAF56F" w:rsidR="00B612DB" w:rsidRDefault="00B612DB">
          <w:pPr>
            <w:pStyle w:val="TOC1"/>
            <w:tabs>
              <w:tab w:val="right" w:leader="dot" w:pos="8630"/>
            </w:tabs>
            <w:rPr>
              <w:rFonts w:eastAsiaTheme="minorEastAsia"/>
              <w:noProof/>
              <w:color w:val="auto"/>
              <w:lang w:val="en-GB" w:eastAsia="en-GB"/>
            </w:rPr>
          </w:pPr>
          <w:hyperlink w:anchor="_Toc57393619" w:history="1">
            <w:r w:rsidRPr="004200D7">
              <w:rPr>
                <w:rStyle w:val="Hyperlink"/>
                <w:noProof/>
              </w:rPr>
              <w:t>3.  Daemons and Processes</w:t>
            </w:r>
            <w:r>
              <w:rPr>
                <w:noProof/>
                <w:webHidden/>
              </w:rPr>
              <w:tab/>
            </w:r>
            <w:r>
              <w:rPr>
                <w:noProof/>
                <w:webHidden/>
              </w:rPr>
              <w:fldChar w:fldCharType="begin"/>
            </w:r>
            <w:r>
              <w:rPr>
                <w:noProof/>
                <w:webHidden/>
              </w:rPr>
              <w:instrText xml:space="preserve"> PAGEREF _Toc57393619 \h </w:instrText>
            </w:r>
            <w:r>
              <w:rPr>
                <w:noProof/>
                <w:webHidden/>
              </w:rPr>
            </w:r>
            <w:r>
              <w:rPr>
                <w:noProof/>
                <w:webHidden/>
              </w:rPr>
              <w:fldChar w:fldCharType="separate"/>
            </w:r>
            <w:r>
              <w:rPr>
                <w:noProof/>
                <w:webHidden/>
              </w:rPr>
              <w:t>24</w:t>
            </w:r>
            <w:r>
              <w:rPr>
                <w:noProof/>
                <w:webHidden/>
              </w:rPr>
              <w:fldChar w:fldCharType="end"/>
            </w:r>
          </w:hyperlink>
        </w:p>
        <w:p w14:paraId="1C8F6AF2" w14:textId="4C31941A" w:rsidR="00B612DB" w:rsidRDefault="00B612DB">
          <w:pPr>
            <w:pStyle w:val="TOC1"/>
            <w:tabs>
              <w:tab w:val="right" w:leader="dot" w:pos="8630"/>
            </w:tabs>
            <w:rPr>
              <w:rFonts w:eastAsiaTheme="minorEastAsia"/>
              <w:noProof/>
              <w:color w:val="auto"/>
              <w:lang w:val="en-GB" w:eastAsia="en-GB"/>
            </w:rPr>
          </w:pPr>
          <w:hyperlink w:anchor="_Toc57393620" w:history="1">
            <w:r w:rsidRPr="004200D7">
              <w:rPr>
                <w:rStyle w:val="Hyperlink"/>
                <w:noProof/>
              </w:rPr>
              <w:t>5.  Email Under Linux</w:t>
            </w:r>
            <w:r>
              <w:rPr>
                <w:noProof/>
                <w:webHidden/>
              </w:rPr>
              <w:tab/>
            </w:r>
            <w:r>
              <w:rPr>
                <w:noProof/>
                <w:webHidden/>
              </w:rPr>
              <w:fldChar w:fldCharType="begin"/>
            </w:r>
            <w:r>
              <w:rPr>
                <w:noProof/>
                <w:webHidden/>
              </w:rPr>
              <w:instrText xml:space="preserve"> PAGEREF _Toc57393620 \h </w:instrText>
            </w:r>
            <w:r>
              <w:rPr>
                <w:noProof/>
                <w:webHidden/>
              </w:rPr>
            </w:r>
            <w:r>
              <w:rPr>
                <w:noProof/>
                <w:webHidden/>
              </w:rPr>
              <w:fldChar w:fldCharType="separate"/>
            </w:r>
            <w:r>
              <w:rPr>
                <w:noProof/>
                <w:webHidden/>
              </w:rPr>
              <w:t>34</w:t>
            </w:r>
            <w:r>
              <w:rPr>
                <w:noProof/>
                <w:webHidden/>
              </w:rPr>
              <w:fldChar w:fldCharType="end"/>
            </w:r>
          </w:hyperlink>
        </w:p>
        <w:p w14:paraId="45069736" w14:textId="5E5D97BD" w:rsidR="00B612DB" w:rsidRDefault="00B612DB">
          <w:pPr>
            <w:pStyle w:val="TOC1"/>
            <w:tabs>
              <w:tab w:val="right" w:leader="dot" w:pos="8630"/>
            </w:tabs>
            <w:rPr>
              <w:rFonts w:eastAsiaTheme="minorEastAsia"/>
              <w:noProof/>
              <w:color w:val="auto"/>
              <w:lang w:val="en-GB" w:eastAsia="en-GB"/>
            </w:rPr>
          </w:pPr>
          <w:hyperlink w:anchor="_Toc57393621" w:history="1">
            <w:r w:rsidRPr="004200D7">
              <w:rPr>
                <w:rStyle w:val="Hyperlink"/>
                <w:noProof/>
              </w:rPr>
              <w:t>5.  Apache HTTP Server and PHP</w:t>
            </w:r>
            <w:r>
              <w:rPr>
                <w:noProof/>
                <w:webHidden/>
              </w:rPr>
              <w:tab/>
            </w:r>
            <w:r>
              <w:rPr>
                <w:noProof/>
                <w:webHidden/>
              </w:rPr>
              <w:fldChar w:fldCharType="begin"/>
            </w:r>
            <w:r>
              <w:rPr>
                <w:noProof/>
                <w:webHidden/>
              </w:rPr>
              <w:instrText xml:space="preserve"> PAGEREF _Toc57393621 \h </w:instrText>
            </w:r>
            <w:r>
              <w:rPr>
                <w:noProof/>
                <w:webHidden/>
              </w:rPr>
            </w:r>
            <w:r>
              <w:rPr>
                <w:noProof/>
                <w:webHidden/>
              </w:rPr>
              <w:fldChar w:fldCharType="separate"/>
            </w:r>
            <w:r>
              <w:rPr>
                <w:noProof/>
                <w:webHidden/>
              </w:rPr>
              <w:t>41</w:t>
            </w:r>
            <w:r>
              <w:rPr>
                <w:noProof/>
                <w:webHidden/>
              </w:rPr>
              <w:fldChar w:fldCharType="end"/>
            </w:r>
          </w:hyperlink>
        </w:p>
        <w:p w14:paraId="28E3CF88" w14:textId="3BA68EC4" w:rsidR="00B612DB" w:rsidRDefault="00B612DB">
          <w:pPr>
            <w:pStyle w:val="TOC1"/>
            <w:tabs>
              <w:tab w:val="right" w:leader="dot" w:pos="8630"/>
            </w:tabs>
            <w:rPr>
              <w:rFonts w:eastAsiaTheme="minorEastAsia"/>
              <w:noProof/>
              <w:color w:val="auto"/>
              <w:lang w:val="en-GB" w:eastAsia="en-GB"/>
            </w:rPr>
          </w:pPr>
          <w:hyperlink w:anchor="_Toc57393622" w:history="1">
            <w:r w:rsidRPr="004200D7">
              <w:rPr>
                <w:rStyle w:val="Hyperlink"/>
                <w:noProof/>
              </w:rPr>
              <w:t>6.  Network Traffic Analysis</w:t>
            </w:r>
            <w:r>
              <w:rPr>
                <w:noProof/>
                <w:webHidden/>
              </w:rPr>
              <w:tab/>
            </w:r>
            <w:r>
              <w:rPr>
                <w:noProof/>
                <w:webHidden/>
              </w:rPr>
              <w:fldChar w:fldCharType="begin"/>
            </w:r>
            <w:r>
              <w:rPr>
                <w:noProof/>
                <w:webHidden/>
              </w:rPr>
              <w:instrText xml:space="preserve"> PAGEREF _Toc57393622 \h </w:instrText>
            </w:r>
            <w:r>
              <w:rPr>
                <w:noProof/>
                <w:webHidden/>
              </w:rPr>
            </w:r>
            <w:r>
              <w:rPr>
                <w:noProof/>
                <w:webHidden/>
              </w:rPr>
              <w:fldChar w:fldCharType="separate"/>
            </w:r>
            <w:r>
              <w:rPr>
                <w:noProof/>
                <w:webHidden/>
              </w:rPr>
              <w:t>50</w:t>
            </w:r>
            <w:r>
              <w:rPr>
                <w:noProof/>
                <w:webHidden/>
              </w:rPr>
              <w:fldChar w:fldCharType="end"/>
            </w:r>
          </w:hyperlink>
        </w:p>
        <w:p w14:paraId="469D50E0" w14:textId="19D0BC79" w:rsidR="00B612DB" w:rsidRDefault="00B612DB">
          <w:pPr>
            <w:pStyle w:val="TOC1"/>
            <w:tabs>
              <w:tab w:val="right" w:leader="dot" w:pos="8630"/>
            </w:tabs>
            <w:rPr>
              <w:rFonts w:eastAsiaTheme="minorEastAsia"/>
              <w:noProof/>
              <w:color w:val="auto"/>
              <w:lang w:val="en-GB" w:eastAsia="en-GB"/>
            </w:rPr>
          </w:pPr>
          <w:hyperlink w:anchor="_Toc57393623" w:history="1">
            <w:r w:rsidRPr="004200D7">
              <w:rPr>
                <w:rStyle w:val="Hyperlink"/>
                <w:noProof/>
              </w:rPr>
              <w:t>7.  Further Unix Tools</w:t>
            </w:r>
            <w:r>
              <w:rPr>
                <w:noProof/>
                <w:webHidden/>
              </w:rPr>
              <w:tab/>
            </w:r>
            <w:r>
              <w:rPr>
                <w:noProof/>
                <w:webHidden/>
              </w:rPr>
              <w:fldChar w:fldCharType="begin"/>
            </w:r>
            <w:r>
              <w:rPr>
                <w:noProof/>
                <w:webHidden/>
              </w:rPr>
              <w:instrText xml:space="preserve"> PAGEREF _Toc57393623 \h </w:instrText>
            </w:r>
            <w:r>
              <w:rPr>
                <w:noProof/>
                <w:webHidden/>
              </w:rPr>
            </w:r>
            <w:r>
              <w:rPr>
                <w:noProof/>
                <w:webHidden/>
              </w:rPr>
              <w:fldChar w:fldCharType="separate"/>
            </w:r>
            <w:r>
              <w:rPr>
                <w:noProof/>
                <w:webHidden/>
              </w:rPr>
              <w:t>52</w:t>
            </w:r>
            <w:r>
              <w:rPr>
                <w:noProof/>
                <w:webHidden/>
              </w:rPr>
              <w:fldChar w:fldCharType="end"/>
            </w:r>
          </w:hyperlink>
        </w:p>
        <w:p w14:paraId="1C346B42" w14:textId="61FEEECE" w:rsidR="00B612DB" w:rsidRDefault="00B612DB">
          <w:pPr>
            <w:pStyle w:val="TOC1"/>
            <w:tabs>
              <w:tab w:val="right" w:leader="dot" w:pos="8630"/>
            </w:tabs>
            <w:rPr>
              <w:rFonts w:eastAsiaTheme="minorEastAsia"/>
              <w:noProof/>
              <w:color w:val="auto"/>
              <w:lang w:val="en-GB" w:eastAsia="en-GB"/>
            </w:rPr>
          </w:pPr>
          <w:hyperlink w:anchor="_Toc57393624" w:history="1">
            <w:r w:rsidRPr="004200D7">
              <w:rPr>
                <w:rStyle w:val="Hyperlink"/>
                <w:noProof/>
              </w:rPr>
              <w:t>References</w:t>
            </w:r>
            <w:r>
              <w:rPr>
                <w:noProof/>
                <w:webHidden/>
              </w:rPr>
              <w:tab/>
            </w:r>
            <w:r>
              <w:rPr>
                <w:noProof/>
                <w:webHidden/>
              </w:rPr>
              <w:fldChar w:fldCharType="begin"/>
            </w:r>
            <w:r>
              <w:rPr>
                <w:noProof/>
                <w:webHidden/>
              </w:rPr>
              <w:instrText xml:space="preserve"> PAGEREF _Toc57393624 \h </w:instrText>
            </w:r>
            <w:r>
              <w:rPr>
                <w:noProof/>
                <w:webHidden/>
              </w:rPr>
            </w:r>
            <w:r>
              <w:rPr>
                <w:noProof/>
                <w:webHidden/>
              </w:rPr>
              <w:fldChar w:fldCharType="separate"/>
            </w:r>
            <w:r>
              <w:rPr>
                <w:noProof/>
                <w:webHidden/>
              </w:rPr>
              <w:t>58</w:t>
            </w:r>
            <w:r>
              <w:rPr>
                <w:noProof/>
                <w:webHidden/>
              </w:rPr>
              <w:fldChar w:fldCharType="end"/>
            </w:r>
          </w:hyperlink>
        </w:p>
        <w:p w14:paraId="61092EB5" w14:textId="22037A33" w:rsidR="000E5EE1" w:rsidRDefault="000E5EE1">
          <w:r>
            <w:rPr>
              <w:b/>
              <w:bCs/>
              <w:noProof/>
            </w:rPr>
            <w:fldChar w:fldCharType="end"/>
          </w:r>
        </w:p>
      </w:sdtContent>
    </w:sdt>
    <w:p w14:paraId="09751186" w14:textId="77777777" w:rsidR="009251EA" w:rsidRDefault="009251EA" w:rsidP="009D509C">
      <w:pPr>
        <w:pStyle w:val="Heading1"/>
        <w:rPr>
          <w:u w:val="single"/>
        </w:rPr>
      </w:pPr>
    </w:p>
    <w:p w14:paraId="5DC10115" w14:textId="78E36140" w:rsidR="009251EA" w:rsidRDefault="009251EA" w:rsidP="009D509C">
      <w:pPr>
        <w:pStyle w:val="Heading1"/>
        <w:rPr>
          <w:u w:val="single"/>
        </w:rPr>
      </w:pPr>
    </w:p>
    <w:p w14:paraId="4616DE31" w14:textId="7656E712" w:rsidR="00A67C66" w:rsidRDefault="00A67C66" w:rsidP="00A67C66"/>
    <w:p w14:paraId="7EEBA59B" w14:textId="29ED8579" w:rsidR="00A67C66" w:rsidRDefault="00A67C66" w:rsidP="00A67C66"/>
    <w:p w14:paraId="18264874" w14:textId="57C5EFD3" w:rsidR="00A67C66" w:rsidRDefault="00A67C66" w:rsidP="00A67C66"/>
    <w:p w14:paraId="5F8E49D7" w14:textId="373A40AD" w:rsidR="00A67C66" w:rsidRDefault="00A67C66" w:rsidP="00A67C66"/>
    <w:p w14:paraId="50D00051" w14:textId="1A303BCE" w:rsidR="00A67C66" w:rsidRDefault="00A67C66" w:rsidP="00A67C66"/>
    <w:p w14:paraId="47731205" w14:textId="48DC9F61" w:rsidR="00A67C66" w:rsidRDefault="00A67C66" w:rsidP="00A67C66"/>
    <w:p w14:paraId="52DB2C5F" w14:textId="11BAEB07" w:rsidR="00A67C66" w:rsidRDefault="00A67C66" w:rsidP="00A67C66"/>
    <w:p w14:paraId="4AD71C05" w14:textId="25CF3697" w:rsidR="00A67C66" w:rsidRDefault="00A67C66" w:rsidP="00A67C66"/>
    <w:p w14:paraId="196DFE06" w14:textId="75353EE4" w:rsidR="00A67C66" w:rsidRDefault="00A67C66" w:rsidP="00A67C66"/>
    <w:p w14:paraId="16BA96A9" w14:textId="51111346" w:rsidR="00A67C66" w:rsidRDefault="00A67C66" w:rsidP="00A67C66"/>
    <w:p w14:paraId="171D3C8C" w14:textId="65692648" w:rsidR="00A67C66" w:rsidRDefault="00A67C66" w:rsidP="00A67C66"/>
    <w:p w14:paraId="0DEE8E9F" w14:textId="77777777" w:rsidR="00A67C66" w:rsidRPr="00A67C66" w:rsidRDefault="00A67C66" w:rsidP="00A67C66"/>
    <w:p w14:paraId="48827FB2" w14:textId="366324AB" w:rsidR="009D509C" w:rsidRPr="009D509C" w:rsidRDefault="000F1EBD" w:rsidP="009D509C">
      <w:pPr>
        <w:pStyle w:val="Heading1"/>
        <w:rPr>
          <w:u w:val="single"/>
        </w:rPr>
      </w:pPr>
      <w:bookmarkStart w:id="5" w:name="_Toc57393617"/>
      <w:r>
        <w:rPr>
          <w:u w:val="single"/>
        </w:rPr>
        <w:lastRenderedPageBreak/>
        <w:t xml:space="preserve">1. </w:t>
      </w:r>
      <w:r w:rsidR="006F490D">
        <w:rPr>
          <w:u w:val="single"/>
        </w:rPr>
        <w:t xml:space="preserve">Linux Tutorials </w:t>
      </w:r>
      <w:r w:rsidR="00A15F9E">
        <w:rPr>
          <w:u w:val="single"/>
        </w:rPr>
        <w:t>Basic Linux</w:t>
      </w:r>
      <w:bookmarkEnd w:id="5"/>
    </w:p>
    <w:p w14:paraId="5B4AC95B" w14:textId="3FD786C9" w:rsidR="00A15F9E" w:rsidRPr="000E5EE1" w:rsidRDefault="000E5EE1" w:rsidP="000E5EE1">
      <w:pPr>
        <w:rPr>
          <w:b/>
          <w:bCs/>
        </w:rPr>
      </w:pPr>
      <w:r>
        <w:rPr>
          <w:b/>
          <w:bCs/>
        </w:rPr>
        <w:t xml:space="preserve">1.1.  </w:t>
      </w:r>
      <w:r w:rsidR="0047672E" w:rsidRPr="000E5EE1">
        <w:rPr>
          <w:b/>
          <w:bCs/>
        </w:rPr>
        <w:t>Making Directories</w:t>
      </w:r>
    </w:p>
    <w:p w14:paraId="55980209" w14:textId="0CD6F860" w:rsidR="002A0FC0" w:rsidRDefault="00F74E26" w:rsidP="00A15F9E">
      <w:r>
        <w:t xml:space="preserve">A new directory called backups was created inside the directory </w:t>
      </w:r>
      <w:r w:rsidR="00054251">
        <w:t>unixstuff</w:t>
      </w:r>
      <w:r w:rsidR="00781E37">
        <w:t xml:space="preserve">.  </w:t>
      </w:r>
      <w:r w:rsidR="00F6423C">
        <w:t xml:space="preserve">The </w:t>
      </w:r>
      <w:r w:rsidR="00F6423C" w:rsidRPr="008D1D98">
        <w:rPr>
          <w:i/>
          <w:iCs/>
        </w:rPr>
        <w:t xml:space="preserve">cd unixstuff </w:t>
      </w:r>
      <w:r w:rsidR="00F6423C">
        <w:t xml:space="preserve">command was used to navigate </w:t>
      </w:r>
      <w:r w:rsidR="007843E9">
        <w:t>into the unixst</w:t>
      </w:r>
      <w:r w:rsidR="008D1D98">
        <w:t>u</w:t>
      </w:r>
      <w:r w:rsidR="007843E9">
        <w:t xml:space="preserve">ff directory and the command </w:t>
      </w:r>
      <w:r w:rsidR="008E2006" w:rsidRPr="008D1D98">
        <w:rPr>
          <w:i/>
          <w:iCs/>
        </w:rPr>
        <w:t>mkdir backups</w:t>
      </w:r>
      <w:r w:rsidR="008E2006">
        <w:t xml:space="preserve"> was then used to create the backups directory.</w:t>
      </w:r>
      <w:r w:rsidR="00491A2A">
        <w:t xml:space="preserve">  </w:t>
      </w:r>
    </w:p>
    <w:p w14:paraId="7806EA63" w14:textId="794817F6" w:rsidR="002A0FC0" w:rsidRDefault="002A0FC0" w:rsidP="00A15F9E">
      <w:r w:rsidRPr="002A0FC0">
        <w:rPr>
          <w:noProof/>
        </w:rPr>
        <w:drawing>
          <wp:inline distT="0" distB="0" distL="0" distR="0" wp14:anchorId="0B72D26F" wp14:editId="267F8E3A">
            <wp:extent cx="4781550" cy="93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933450"/>
                    </a:xfrm>
                    <a:prstGeom prst="rect">
                      <a:avLst/>
                    </a:prstGeom>
                  </pic:spPr>
                </pic:pic>
              </a:graphicData>
            </a:graphic>
          </wp:inline>
        </w:drawing>
      </w:r>
    </w:p>
    <w:p w14:paraId="41367B2B" w14:textId="0B4DCC62" w:rsidR="00A13D4C" w:rsidRPr="000E5EE1" w:rsidRDefault="000E5EE1" w:rsidP="000E5EE1">
      <w:pPr>
        <w:rPr>
          <w:b/>
          <w:bCs/>
        </w:rPr>
      </w:pPr>
      <w:r>
        <w:rPr>
          <w:b/>
          <w:bCs/>
        </w:rPr>
        <w:t xml:space="preserve">1.2. </w:t>
      </w:r>
      <w:r w:rsidR="00A13D4C" w:rsidRPr="000E5EE1">
        <w:rPr>
          <w:b/>
          <w:bCs/>
        </w:rPr>
        <w:t xml:space="preserve">ls, pwd and cd </w:t>
      </w:r>
      <w:r w:rsidR="00995DBC" w:rsidRPr="000E5EE1">
        <w:rPr>
          <w:b/>
          <w:bCs/>
        </w:rPr>
        <w:t>C</w:t>
      </w:r>
      <w:r w:rsidR="00A13D4C" w:rsidRPr="000E5EE1">
        <w:rPr>
          <w:b/>
          <w:bCs/>
        </w:rPr>
        <w:t>ommands</w:t>
      </w:r>
    </w:p>
    <w:p w14:paraId="39989702" w14:textId="27A98D10" w:rsidR="009204AB" w:rsidRPr="006F5C40" w:rsidRDefault="0072398F" w:rsidP="00A15F9E">
      <w:r w:rsidRPr="006F5C40">
        <w:t xml:space="preserve">The </w:t>
      </w:r>
      <w:r w:rsidRPr="006506CF">
        <w:rPr>
          <w:i/>
          <w:iCs/>
        </w:rPr>
        <w:t>ls</w:t>
      </w:r>
      <w:r w:rsidRPr="006F5C40">
        <w:t xml:space="preserve"> command was used to list all </w:t>
      </w:r>
      <w:r w:rsidR="006F5C40" w:rsidRPr="006F5C40">
        <w:t>the files in the current working directory which in this case is the home directory</w:t>
      </w:r>
      <w:r w:rsidR="00E62324">
        <w:t xml:space="preserve">.  However, the files listed did not include </w:t>
      </w:r>
      <w:r w:rsidR="00593257">
        <w:t xml:space="preserve">hidden files therefore the </w:t>
      </w:r>
      <w:r w:rsidR="00593257" w:rsidRPr="00C560F2">
        <w:rPr>
          <w:i/>
          <w:iCs/>
        </w:rPr>
        <w:t>ls -a</w:t>
      </w:r>
      <w:r w:rsidR="00593257">
        <w:t xml:space="preserve"> command </w:t>
      </w:r>
      <w:r w:rsidR="00CB3897">
        <w:t xml:space="preserve">was then executed to show all files including the </w:t>
      </w:r>
      <w:r w:rsidR="00175394">
        <w:t xml:space="preserve">hidden files </w:t>
      </w:r>
      <w:r w:rsidR="00C560F2">
        <w:t xml:space="preserve">indicated by </w:t>
      </w:r>
      <w:r w:rsidR="00175394">
        <w:t>(.)</w:t>
      </w:r>
      <w:r w:rsidR="0040022E">
        <w:t xml:space="preserve"> at the beginning of</w:t>
      </w:r>
      <w:r w:rsidR="0093545F">
        <w:t xml:space="preserve"> </w:t>
      </w:r>
      <w:r w:rsidR="0040022E">
        <w:t>file name</w:t>
      </w:r>
      <w:r w:rsidR="0093545F">
        <w:t>s</w:t>
      </w:r>
      <w:r w:rsidR="00175394">
        <w:t xml:space="preserve">.  </w:t>
      </w:r>
      <w:r w:rsidR="000A1EF4" w:rsidRPr="004C5631">
        <w:rPr>
          <w:i/>
          <w:iCs/>
        </w:rPr>
        <w:t>cd unixstuff</w:t>
      </w:r>
      <w:r w:rsidR="000A1EF4">
        <w:t xml:space="preserve"> was then executed to </w:t>
      </w:r>
      <w:r w:rsidR="009D2179">
        <w:t>navi</w:t>
      </w:r>
      <w:r w:rsidR="009F36A9">
        <w:t xml:space="preserve">gate to the </w:t>
      </w:r>
      <w:r w:rsidR="009846DD">
        <w:t xml:space="preserve">unixstuff directory </w:t>
      </w:r>
      <w:r w:rsidR="00516F62">
        <w:t xml:space="preserve">and the command </w:t>
      </w:r>
      <w:r w:rsidR="00516F62" w:rsidRPr="0093545F">
        <w:rPr>
          <w:i/>
          <w:iCs/>
        </w:rPr>
        <w:t>cd</w:t>
      </w:r>
      <w:r w:rsidR="00516F62">
        <w:t xml:space="preserve"> was also used to navigate back to the home directory</w:t>
      </w:r>
      <w:r w:rsidR="0070376A">
        <w:t xml:space="preserve">.  The </w:t>
      </w:r>
      <w:r w:rsidR="0070376A" w:rsidRPr="0093545F">
        <w:rPr>
          <w:i/>
          <w:iCs/>
        </w:rPr>
        <w:t>pwd</w:t>
      </w:r>
      <w:r w:rsidR="0070376A">
        <w:t xml:space="preserve"> command was then </w:t>
      </w:r>
      <w:r w:rsidR="0093545F">
        <w:t xml:space="preserve">executed </w:t>
      </w:r>
      <w:r w:rsidR="0070376A">
        <w:t xml:space="preserve">to </w:t>
      </w:r>
      <w:r w:rsidR="00855AEF">
        <w:t xml:space="preserve">print the pathname of the </w:t>
      </w:r>
      <w:r w:rsidR="00375141">
        <w:t xml:space="preserve">current working directory which is </w:t>
      </w:r>
      <w:r w:rsidR="006506CF">
        <w:t xml:space="preserve">/root.  </w:t>
      </w:r>
      <w:r w:rsidR="009846DD">
        <w:t xml:space="preserve"> </w:t>
      </w:r>
    </w:p>
    <w:p w14:paraId="65BA6F72" w14:textId="59C33449" w:rsidR="00697120" w:rsidRDefault="00C14D10" w:rsidP="00A15F9E">
      <w:r w:rsidRPr="00C14D10">
        <w:rPr>
          <w:noProof/>
        </w:rPr>
        <w:drawing>
          <wp:inline distT="0" distB="0" distL="0" distR="0" wp14:anchorId="05F4110D" wp14:editId="6EEA7D9A">
            <wp:extent cx="6229350" cy="2867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9350" cy="2867025"/>
                    </a:xfrm>
                    <a:prstGeom prst="rect">
                      <a:avLst/>
                    </a:prstGeom>
                  </pic:spPr>
                </pic:pic>
              </a:graphicData>
            </a:graphic>
          </wp:inline>
        </w:drawing>
      </w:r>
    </w:p>
    <w:p w14:paraId="4DE8BC3A" w14:textId="2F90F1D9" w:rsidR="00697120" w:rsidRDefault="00697120" w:rsidP="00A15F9E"/>
    <w:p w14:paraId="669ACE39" w14:textId="1CC87933" w:rsidR="00697120" w:rsidRDefault="00004649" w:rsidP="00A15F9E">
      <w:r>
        <w:lastRenderedPageBreak/>
        <w:t xml:space="preserve">The </w:t>
      </w:r>
      <w:r w:rsidR="00F5436F">
        <w:t xml:space="preserve">command </w:t>
      </w:r>
      <w:r w:rsidR="00F5436F" w:rsidRPr="00767BDC">
        <w:rPr>
          <w:i/>
          <w:iCs/>
        </w:rPr>
        <w:t>cd</w:t>
      </w:r>
      <w:r w:rsidR="002F16D1" w:rsidRPr="00767BDC">
        <w:rPr>
          <w:i/>
          <w:iCs/>
        </w:rPr>
        <w:t xml:space="preserve"> /etc</w:t>
      </w:r>
      <w:r w:rsidR="002F16D1">
        <w:t xml:space="preserve"> was executed to navigate into the </w:t>
      </w:r>
      <w:r w:rsidR="00BC74E8">
        <w:t>/</w:t>
      </w:r>
      <w:r w:rsidR="002F16D1">
        <w:t xml:space="preserve">etc </w:t>
      </w:r>
      <w:r w:rsidR="00664CB3">
        <w:t xml:space="preserve">directory which </w:t>
      </w:r>
      <w:r w:rsidR="0010780F">
        <w:t xml:space="preserve">is the central location of where all </w:t>
      </w:r>
      <w:r w:rsidR="007B000A">
        <w:t xml:space="preserve">Linux </w:t>
      </w:r>
      <w:r w:rsidR="00417213">
        <w:t>configuration files are located</w:t>
      </w:r>
      <w:r w:rsidR="00A47D9C">
        <w:t xml:space="preserve"> (Surendra, 2016). </w:t>
      </w:r>
      <w:r w:rsidR="00417213">
        <w:t xml:space="preserve"> </w:t>
      </w:r>
      <w:r w:rsidR="00767BDC">
        <w:t xml:space="preserve">The </w:t>
      </w:r>
      <w:r w:rsidR="001D3B96">
        <w:t xml:space="preserve">image below shows the </w:t>
      </w:r>
      <w:r w:rsidR="00BC74E8">
        <w:t xml:space="preserve">contents of the /etc directory.  </w:t>
      </w:r>
      <w:r w:rsidR="00417213">
        <w:t xml:space="preserve"> </w:t>
      </w:r>
    </w:p>
    <w:p w14:paraId="1749C179" w14:textId="2C6434A6" w:rsidR="00F739FB" w:rsidRDefault="00F739FB" w:rsidP="00A15F9E">
      <w:r w:rsidRPr="00F739FB">
        <w:rPr>
          <w:noProof/>
        </w:rPr>
        <w:drawing>
          <wp:inline distT="0" distB="0" distL="0" distR="0" wp14:anchorId="159B66BF" wp14:editId="6C0DFC11">
            <wp:extent cx="6229350" cy="3705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9350" cy="3705225"/>
                    </a:xfrm>
                    <a:prstGeom prst="rect">
                      <a:avLst/>
                    </a:prstGeom>
                  </pic:spPr>
                </pic:pic>
              </a:graphicData>
            </a:graphic>
          </wp:inline>
        </w:drawing>
      </w:r>
    </w:p>
    <w:p w14:paraId="1B448F63" w14:textId="7C2376B6" w:rsidR="00402071" w:rsidRDefault="00CF5333" w:rsidP="00A15F9E">
      <w:r>
        <w:t xml:space="preserve">The </w:t>
      </w:r>
      <w:r w:rsidR="00FA1A52" w:rsidRPr="00992D26">
        <w:rPr>
          <w:i/>
          <w:iCs/>
        </w:rPr>
        <w:t>cd ntp</w:t>
      </w:r>
      <w:r w:rsidR="00FA1A52">
        <w:t xml:space="preserve"> command was used in</w:t>
      </w:r>
      <w:r w:rsidR="00647F75">
        <w:t xml:space="preserve">side the </w:t>
      </w:r>
      <w:r w:rsidR="0026146B">
        <w:t xml:space="preserve">/etc directory </w:t>
      </w:r>
      <w:r w:rsidR="00071A81">
        <w:t xml:space="preserve">to view the </w:t>
      </w:r>
      <w:r w:rsidR="00C65833">
        <w:t xml:space="preserve">ntp protocol.  </w:t>
      </w:r>
      <w:r w:rsidR="00E14DD7">
        <w:t xml:space="preserve">The ntp protocol is </w:t>
      </w:r>
      <w:r w:rsidR="00F00A69">
        <w:t xml:space="preserve">utilized in </w:t>
      </w:r>
      <w:r w:rsidR="006F6A2A">
        <w:t xml:space="preserve">synchronizing the </w:t>
      </w:r>
      <w:r w:rsidR="0072437A">
        <w:t>computer system clock automa</w:t>
      </w:r>
      <w:r w:rsidR="00051C26">
        <w:t>tically over networks</w:t>
      </w:r>
      <w:r w:rsidR="00712197">
        <w:t xml:space="preserve"> (Cezar, 2018).  </w:t>
      </w:r>
      <w:r w:rsidR="00853EE1">
        <w:t xml:space="preserve">The </w:t>
      </w:r>
      <w:r w:rsidR="00853EE1" w:rsidRPr="00C70439">
        <w:rPr>
          <w:i/>
          <w:iCs/>
        </w:rPr>
        <w:t>cd</w:t>
      </w:r>
      <w:r w:rsidR="00853EE1">
        <w:t xml:space="preserve"> command was then executed to </w:t>
      </w:r>
      <w:r w:rsidR="00B875AC">
        <w:t>navigate back to the home directory root</w:t>
      </w:r>
      <w:r w:rsidR="00C20234">
        <w:t xml:space="preserve"> as shown in the image be</w:t>
      </w:r>
      <w:r w:rsidR="00852D20">
        <w:t>l</w:t>
      </w:r>
      <w:r w:rsidR="00C20234">
        <w:t>ow.</w:t>
      </w:r>
    </w:p>
    <w:p w14:paraId="512944A6" w14:textId="350973F0" w:rsidR="00DA4A28" w:rsidRDefault="006A162A" w:rsidP="00A15F9E">
      <w:r w:rsidRPr="006A162A">
        <w:rPr>
          <w:noProof/>
        </w:rPr>
        <w:drawing>
          <wp:inline distT="0" distB="0" distL="0" distR="0" wp14:anchorId="4D47788F" wp14:editId="29BC7DC9">
            <wp:extent cx="3667125" cy="952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7125" cy="952500"/>
                    </a:xfrm>
                    <a:prstGeom prst="rect">
                      <a:avLst/>
                    </a:prstGeom>
                  </pic:spPr>
                </pic:pic>
              </a:graphicData>
            </a:graphic>
          </wp:inline>
        </w:drawing>
      </w:r>
    </w:p>
    <w:p w14:paraId="189CF076" w14:textId="09F26DB6" w:rsidR="00F43A0F" w:rsidRDefault="00F43A0F" w:rsidP="00A15F9E"/>
    <w:p w14:paraId="3467A733" w14:textId="07862AD5" w:rsidR="003D0164" w:rsidRDefault="003D0164" w:rsidP="00A15F9E"/>
    <w:p w14:paraId="4125DA4C" w14:textId="64347E8B" w:rsidR="003D0164" w:rsidRDefault="003D0164" w:rsidP="00A15F9E"/>
    <w:p w14:paraId="4CE7966D" w14:textId="6B82BE12" w:rsidR="003D0164" w:rsidRDefault="003D0164" w:rsidP="00A15F9E"/>
    <w:p w14:paraId="11C296A7" w14:textId="77777777" w:rsidR="003D0164" w:rsidRDefault="003D0164" w:rsidP="00A15F9E"/>
    <w:p w14:paraId="2565F4FD" w14:textId="64994F9D" w:rsidR="001F6597" w:rsidRDefault="007B4325" w:rsidP="00A15F9E">
      <w:pPr>
        <w:rPr>
          <w:b/>
          <w:bCs/>
        </w:rPr>
      </w:pPr>
      <w:r w:rsidRPr="00580406">
        <w:rPr>
          <w:b/>
          <w:bCs/>
        </w:rPr>
        <w:lastRenderedPageBreak/>
        <w:t>1.3</w:t>
      </w:r>
      <w:r w:rsidR="002C7C53">
        <w:rPr>
          <w:b/>
          <w:bCs/>
        </w:rPr>
        <w:t xml:space="preserve">. </w:t>
      </w:r>
      <w:r w:rsidRPr="00580406">
        <w:rPr>
          <w:b/>
          <w:bCs/>
        </w:rPr>
        <w:t xml:space="preserve"> </w:t>
      </w:r>
      <w:r w:rsidR="00C829D3" w:rsidRPr="00580406">
        <w:rPr>
          <w:b/>
          <w:bCs/>
        </w:rPr>
        <w:t xml:space="preserve">ls </w:t>
      </w:r>
      <w:r w:rsidR="007B2279" w:rsidRPr="00580406">
        <w:rPr>
          <w:b/>
          <w:bCs/>
        </w:rPr>
        <w:t>~</w:t>
      </w:r>
      <w:r w:rsidR="00D31081" w:rsidRPr="00580406">
        <w:rPr>
          <w:b/>
          <w:bCs/>
        </w:rPr>
        <w:t xml:space="preserve"> and ls ~/..</w:t>
      </w:r>
      <w:r w:rsidR="00580406" w:rsidRPr="00580406">
        <w:rPr>
          <w:b/>
          <w:bCs/>
        </w:rPr>
        <w:t xml:space="preserve"> </w:t>
      </w:r>
      <w:r w:rsidR="00995DBC">
        <w:rPr>
          <w:b/>
          <w:bCs/>
        </w:rPr>
        <w:t>C</w:t>
      </w:r>
      <w:r w:rsidR="00580406" w:rsidRPr="00580406">
        <w:rPr>
          <w:b/>
          <w:bCs/>
        </w:rPr>
        <w:t>ommands</w:t>
      </w:r>
    </w:p>
    <w:p w14:paraId="01222EE8" w14:textId="10240AC3" w:rsidR="00DA4A28" w:rsidRPr="000F565B" w:rsidRDefault="000F565B" w:rsidP="00A15F9E">
      <w:r w:rsidRPr="000F565B">
        <w:t>The ls</w:t>
      </w:r>
      <w:r>
        <w:t xml:space="preserve"> ~ command lists the contents of the </w:t>
      </w:r>
      <w:r w:rsidR="00EA2D0B">
        <w:t>home directory which in this case is root</w:t>
      </w:r>
      <w:r w:rsidR="0012018D">
        <w:t xml:space="preserve"> while the ls ~/</w:t>
      </w:r>
      <w:r w:rsidR="009A18FE">
        <w:t xml:space="preserve">.. </w:t>
      </w:r>
      <w:r w:rsidR="00EA5DFD">
        <w:t>command lists all files in the parent</w:t>
      </w:r>
      <w:r w:rsidR="00942448">
        <w:t xml:space="preserve"> directory </w:t>
      </w:r>
      <w:r w:rsidR="00390D10">
        <w:t>under the home directory.  This is illustrated in the image below</w:t>
      </w:r>
      <w:r w:rsidR="00791261">
        <w:t xml:space="preserve"> (Saive, 2012)</w:t>
      </w:r>
      <w:r w:rsidR="00390D10">
        <w:t xml:space="preserve">.  </w:t>
      </w:r>
    </w:p>
    <w:p w14:paraId="38890412" w14:textId="36822D6C" w:rsidR="00580406" w:rsidRDefault="00DA4A28" w:rsidP="00A15F9E">
      <w:pPr>
        <w:rPr>
          <w:b/>
          <w:bCs/>
        </w:rPr>
      </w:pPr>
      <w:r w:rsidRPr="00DA4A28">
        <w:rPr>
          <w:noProof/>
        </w:rPr>
        <w:drawing>
          <wp:inline distT="0" distB="0" distL="0" distR="0" wp14:anchorId="6D5605FA" wp14:editId="6F78018D">
            <wp:extent cx="6334125" cy="1266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4125" cy="1266825"/>
                    </a:xfrm>
                    <a:prstGeom prst="rect">
                      <a:avLst/>
                    </a:prstGeom>
                  </pic:spPr>
                </pic:pic>
              </a:graphicData>
            </a:graphic>
          </wp:inline>
        </w:drawing>
      </w:r>
    </w:p>
    <w:p w14:paraId="3B156333" w14:textId="261C6D5D" w:rsidR="00655DB5" w:rsidRDefault="00655DB5" w:rsidP="00A15F9E">
      <w:pPr>
        <w:rPr>
          <w:b/>
          <w:bCs/>
        </w:rPr>
      </w:pPr>
      <w:r>
        <w:rPr>
          <w:b/>
          <w:bCs/>
        </w:rPr>
        <w:t>1.4</w:t>
      </w:r>
      <w:r w:rsidR="00BA4B8F">
        <w:rPr>
          <w:b/>
          <w:bCs/>
        </w:rPr>
        <w:t xml:space="preserve">. </w:t>
      </w:r>
      <w:r>
        <w:rPr>
          <w:b/>
          <w:bCs/>
        </w:rPr>
        <w:t xml:space="preserve"> </w:t>
      </w:r>
      <w:r w:rsidR="00FC3062">
        <w:rPr>
          <w:b/>
          <w:bCs/>
        </w:rPr>
        <w:t xml:space="preserve">Relative and </w:t>
      </w:r>
      <w:r w:rsidR="00995DBC">
        <w:rPr>
          <w:b/>
          <w:bCs/>
        </w:rPr>
        <w:t>Absolute Pathnames</w:t>
      </w:r>
    </w:p>
    <w:p w14:paraId="2D81F5CE" w14:textId="27DFFD5E" w:rsidR="008A66A8" w:rsidRPr="008A73EB" w:rsidRDefault="008A66A8" w:rsidP="00A15F9E">
      <w:r w:rsidRPr="008A73EB">
        <w:t>T</w:t>
      </w:r>
      <w:r w:rsidR="00E330B7">
        <w:t xml:space="preserve">he </w:t>
      </w:r>
      <w:r w:rsidR="00E330B7" w:rsidRPr="00723CDA">
        <w:rPr>
          <w:i/>
          <w:iCs/>
        </w:rPr>
        <w:t xml:space="preserve">cd </w:t>
      </w:r>
      <w:r w:rsidR="00E330B7">
        <w:t xml:space="preserve">command was executed to </w:t>
      </w:r>
      <w:r w:rsidR="00DC1512">
        <w:t>navigate to the home directory</w:t>
      </w:r>
      <w:r w:rsidR="00E212D5">
        <w:t xml:space="preserve"> and </w:t>
      </w:r>
      <w:r w:rsidR="00E212D5" w:rsidRPr="001C1463">
        <w:rPr>
          <w:i/>
          <w:iCs/>
        </w:rPr>
        <w:t>cd unixstuff</w:t>
      </w:r>
      <w:r w:rsidR="00E212D5">
        <w:t xml:space="preserve"> was used to navigate to the </w:t>
      </w:r>
      <w:r w:rsidR="00142F57">
        <w:t xml:space="preserve">unixstuff directory.  </w:t>
      </w:r>
      <w:r w:rsidR="00E727AE">
        <w:t xml:space="preserve">To </w:t>
      </w:r>
      <w:r w:rsidR="009648EB">
        <w:t>find the absolute pathnam</w:t>
      </w:r>
      <w:r w:rsidR="00C16AD5">
        <w:t>e of the unixstuff</w:t>
      </w:r>
      <w:r w:rsidR="00FE6B7F">
        <w:t xml:space="preserve"> director</w:t>
      </w:r>
      <w:r w:rsidR="00A17724">
        <w:t>y</w:t>
      </w:r>
      <w:r w:rsidR="00EE7887">
        <w:t xml:space="preserve"> the</w:t>
      </w:r>
      <w:r w:rsidR="00C16AD5">
        <w:t xml:space="preserve"> </w:t>
      </w:r>
      <w:r w:rsidR="00117787" w:rsidRPr="001C1463">
        <w:rPr>
          <w:i/>
          <w:iCs/>
        </w:rPr>
        <w:t>pwd</w:t>
      </w:r>
      <w:r w:rsidR="00EE7887" w:rsidRPr="001C1463">
        <w:rPr>
          <w:i/>
          <w:iCs/>
        </w:rPr>
        <w:t xml:space="preserve"> </w:t>
      </w:r>
      <w:r w:rsidR="00EE7887">
        <w:t>command</w:t>
      </w:r>
      <w:r w:rsidR="00117787">
        <w:t xml:space="preserve"> was executed</w:t>
      </w:r>
      <w:r w:rsidR="00B5232D">
        <w:t xml:space="preserve"> </w:t>
      </w:r>
      <w:r w:rsidR="00387DA9">
        <w:t xml:space="preserve">and the result obtained was that </w:t>
      </w:r>
      <w:r w:rsidR="00695401">
        <w:t>/root</w:t>
      </w:r>
      <w:r w:rsidR="00F869A0">
        <w:t xml:space="preserve">/unixstuff is the absolute pathname for the unixstuff directory.  </w:t>
      </w:r>
      <w:r w:rsidR="00F8077D">
        <w:t xml:space="preserve">From this result we </w:t>
      </w:r>
      <w:r w:rsidR="001C1463">
        <w:t xml:space="preserve">can </w:t>
      </w:r>
      <w:r w:rsidR="0020752F">
        <w:t xml:space="preserve">deduce that </w:t>
      </w:r>
      <w:r w:rsidR="0064533A">
        <w:t xml:space="preserve">the relative </w:t>
      </w:r>
      <w:r w:rsidR="00C076F6">
        <w:t xml:space="preserve">pathname </w:t>
      </w:r>
      <w:r w:rsidR="009775A0">
        <w:t>of</w:t>
      </w:r>
      <w:r w:rsidR="002206A5">
        <w:t xml:space="preserve"> the unixstuff directory relative to </w:t>
      </w:r>
      <w:r w:rsidR="009907D2">
        <w:t xml:space="preserve">the home directory is </w:t>
      </w:r>
      <w:r w:rsidR="00723CDA">
        <w:t>unixstuff/.</w:t>
      </w:r>
    </w:p>
    <w:p w14:paraId="0001EFC2" w14:textId="454A860D" w:rsidR="003D0164" w:rsidRDefault="005A4F86" w:rsidP="00A15F9E">
      <w:pPr>
        <w:rPr>
          <w:b/>
          <w:bCs/>
        </w:rPr>
      </w:pPr>
      <w:r w:rsidRPr="005A4F86">
        <w:rPr>
          <w:noProof/>
        </w:rPr>
        <w:drawing>
          <wp:inline distT="0" distB="0" distL="0" distR="0" wp14:anchorId="3E051C38" wp14:editId="76BFC27C">
            <wp:extent cx="4057650" cy="1085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7650" cy="1085850"/>
                    </a:xfrm>
                    <a:prstGeom prst="rect">
                      <a:avLst/>
                    </a:prstGeom>
                  </pic:spPr>
                </pic:pic>
              </a:graphicData>
            </a:graphic>
          </wp:inline>
        </w:drawing>
      </w:r>
    </w:p>
    <w:p w14:paraId="57057DEF" w14:textId="08BD122B" w:rsidR="00F00D85" w:rsidRDefault="00F00D85" w:rsidP="00A15F9E">
      <w:pPr>
        <w:rPr>
          <w:b/>
          <w:bCs/>
        </w:rPr>
      </w:pPr>
    </w:p>
    <w:p w14:paraId="586EB504" w14:textId="2A23398A" w:rsidR="00F00D85" w:rsidRDefault="00F00D85" w:rsidP="00A15F9E">
      <w:pPr>
        <w:rPr>
          <w:b/>
          <w:bCs/>
        </w:rPr>
      </w:pPr>
    </w:p>
    <w:p w14:paraId="246329DE" w14:textId="0B49EF1C" w:rsidR="00F00D85" w:rsidRDefault="00F00D85" w:rsidP="00A15F9E">
      <w:pPr>
        <w:rPr>
          <w:b/>
          <w:bCs/>
        </w:rPr>
      </w:pPr>
    </w:p>
    <w:p w14:paraId="2E66C743" w14:textId="37F710C2" w:rsidR="00F00D85" w:rsidRDefault="00F00D85" w:rsidP="00A15F9E">
      <w:pPr>
        <w:rPr>
          <w:b/>
          <w:bCs/>
        </w:rPr>
      </w:pPr>
    </w:p>
    <w:p w14:paraId="1C4ABDE4" w14:textId="7A639E61" w:rsidR="00F00D85" w:rsidRDefault="00F00D85" w:rsidP="00A15F9E">
      <w:pPr>
        <w:rPr>
          <w:b/>
          <w:bCs/>
        </w:rPr>
      </w:pPr>
    </w:p>
    <w:p w14:paraId="5ABFE52D" w14:textId="0EC7C598" w:rsidR="00F00D85" w:rsidRDefault="00F00D85" w:rsidP="00A15F9E">
      <w:pPr>
        <w:rPr>
          <w:b/>
          <w:bCs/>
        </w:rPr>
      </w:pPr>
    </w:p>
    <w:p w14:paraId="20F40E52" w14:textId="4DD618CF" w:rsidR="00F00D85" w:rsidRDefault="00F00D85" w:rsidP="00A15F9E">
      <w:pPr>
        <w:rPr>
          <w:b/>
          <w:bCs/>
        </w:rPr>
      </w:pPr>
    </w:p>
    <w:p w14:paraId="29829FCE" w14:textId="13397D2D" w:rsidR="00F00D85" w:rsidRDefault="00F00D85" w:rsidP="00A15F9E">
      <w:pPr>
        <w:rPr>
          <w:b/>
          <w:bCs/>
        </w:rPr>
      </w:pPr>
    </w:p>
    <w:p w14:paraId="1F83EAEF" w14:textId="77777777" w:rsidR="00F00D85" w:rsidRDefault="00F00D85" w:rsidP="00A15F9E">
      <w:pPr>
        <w:rPr>
          <w:b/>
          <w:bCs/>
        </w:rPr>
      </w:pPr>
    </w:p>
    <w:p w14:paraId="58C06032" w14:textId="09157976" w:rsidR="00D018A7" w:rsidRDefault="00802A9E" w:rsidP="00A15F9E">
      <w:pPr>
        <w:rPr>
          <w:b/>
          <w:bCs/>
        </w:rPr>
      </w:pPr>
      <w:r>
        <w:rPr>
          <w:b/>
          <w:bCs/>
        </w:rPr>
        <w:lastRenderedPageBreak/>
        <w:t>1.5</w:t>
      </w:r>
      <w:r w:rsidR="004253EF">
        <w:rPr>
          <w:b/>
          <w:bCs/>
        </w:rPr>
        <w:t xml:space="preserve">. </w:t>
      </w:r>
      <w:r>
        <w:rPr>
          <w:b/>
          <w:bCs/>
        </w:rPr>
        <w:t xml:space="preserve"> </w:t>
      </w:r>
      <w:r w:rsidR="005B44B9">
        <w:rPr>
          <w:b/>
          <w:bCs/>
        </w:rPr>
        <w:t>Creating Files in VI Text Editor</w:t>
      </w:r>
    </w:p>
    <w:p w14:paraId="3766E426" w14:textId="2A24E93B" w:rsidR="00CB303D" w:rsidRDefault="007F5589" w:rsidP="00A15F9E">
      <w:r w:rsidRPr="008D6D13">
        <w:t xml:space="preserve">The command </w:t>
      </w:r>
      <w:r w:rsidRPr="008D6D13">
        <w:rPr>
          <w:i/>
          <w:iCs/>
        </w:rPr>
        <w:t xml:space="preserve">vi </w:t>
      </w:r>
      <w:r w:rsidR="008E50F4" w:rsidRPr="008D6D13">
        <w:rPr>
          <w:i/>
          <w:iCs/>
        </w:rPr>
        <w:t>new_file</w:t>
      </w:r>
      <w:r w:rsidR="00727BB0" w:rsidRPr="008D6D13">
        <w:t xml:space="preserve"> was executed to create a new text editor file and </w:t>
      </w:r>
      <w:r w:rsidR="00115BA8" w:rsidRPr="008D6D13">
        <w:t xml:space="preserve">text was added to </w:t>
      </w:r>
      <w:r w:rsidR="00727BB0" w:rsidRPr="008D6D13">
        <w:t xml:space="preserve">the </w:t>
      </w:r>
      <w:r w:rsidR="005E0BF5" w:rsidRPr="008D6D13">
        <w:t xml:space="preserve">in the insert mode as </w:t>
      </w:r>
      <w:r w:rsidR="00727BB0" w:rsidRPr="008D6D13">
        <w:t>shown below.  T</w:t>
      </w:r>
      <w:r w:rsidR="00911810" w:rsidRPr="008D6D13">
        <w:t xml:space="preserve">he </w:t>
      </w:r>
      <w:r w:rsidR="002907D7" w:rsidRPr="008D6D13">
        <w:t xml:space="preserve">file was </w:t>
      </w:r>
      <w:r w:rsidR="005E0BF5" w:rsidRPr="008D6D13">
        <w:t xml:space="preserve">then </w:t>
      </w:r>
      <w:r w:rsidR="002907D7" w:rsidRPr="008D6D13">
        <w:t>saved as new_file1</w:t>
      </w:r>
      <w:r w:rsidR="00C219F8" w:rsidRPr="008D6D13">
        <w:t xml:space="preserve"> in the </w:t>
      </w:r>
      <w:r w:rsidR="005E0BF5" w:rsidRPr="008D6D13">
        <w:t>command mode</w:t>
      </w:r>
      <w:r w:rsidR="00A06102">
        <w:t xml:space="preserve"> and the command</w:t>
      </w:r>
      <w:r w:rsidR="00045AD1">
        <w:t xml:space="preserve"> </w:t>
      </w:r>
      <w:r w:rsidR="00BC0DE0" w:rsidRPr="00045AD1">
        <w:rPr>
          <w:i/>
          <w:iCs/>
        </w:rPr>
        <w:t>:q</w:t>
      </w:r>
      <w:r w:rsidR="00BC0DE0">
        <w:t xml:space="preserve"> was used to exit the </w:t>
      </w:r>
      <w:r w:rsidR="00045AD1">
        <w:t xml:space="preserve">vi </w:t>
      </w:r>
      <w:r w:rsidR="00BC0DE0">
        <w:t xml:space="preserve">text editor.  </w:t>
      </w:r>
      <w:r w:rsidR="008D6D13" w:rsidRPr="008D6D13">
        <w:t xml:space="preserve"> </w:t>
      </w:r>
    </w:p>
    <w:p w14:paraId="5528F8C8" w14:textId="014B5A41" w:rsidR="005B44B9" w:rsidRDefault="00114E74" w:rsidP="00A15F9E">
      <w:pPr>
        <w:rPr>
          <w:b/>
          <w:bCs/>
        </w:rPr>
      </w:pPr>
      <w:r w:rsidRPr="00114E74">
        <w:rPr>
          <w:noProof/>
        </w:rPr>
        <w:drawing>
          <wp:inline distT="0" distB="0" distL="0" distR="0" wp14:anchorId="57C9BC30" wp14:editId="2F615D71">
            <wp:extent cx="5753100" cy="4371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4371975"/>
                    </a:xfrm>
                    <a:prstGeom prst="rect">
                      <a:avLst/>
                    </a:prstGeom>
                  </pic:spPr>
                </pic:pic>
              </a:graphicData>
            </a:graphic>
          </wp:inline>
        </w:drawing>
      </w:r>
    </w:p>
    <w:p w14:paraId="5CD924C4" w14:textId="4B18392D" w:rsidR="00CB303D" w:rsidRPr="00710260" w:rsidRDefault="00045AD1" w:rsidP="00A15F9E">
      <w:r w:rsidRPr="00710260">
        <w:t xml:space="preserve">As shown in the image below </w:t>
      </w:r>
      <w:r w:rsidR="00156FB9" w:rsidRPr="00710260">
        <w:t xml:space="preserve">the </w:t>
      </w:r>
      <w:r w:rsidR="00B368BD" w:rsidRPr="00710260">
        <w:t xml:space="preserve">command vi new_file1 was used to open the </w:t>
      </w:r>
      <w:r w:rsidR="00710260" w:rsidRPr="00710260">
        <w:t>file in the vi</w:t>
      </w:r>
      <w:r w:rsidR="00710260">
        <w:t xml:space="preserve"> </w:t>
      </w:r>
      <w:r w:rsidR="00710260" w:rsidRPr="00710260">
        <w:t>text editor.</w:t>
      </w:r>
    </w:p>
    <w:p w14:paraId="6B1B0CC7" w14:textId="1D64D246" w:rsidR="007F57BA" w:rsidRDefault="00A51C1A" w:rsidP="00A15F9E">
      <w:pPr>
        <w:rPr>
          <w:b/>
          <w:bCs/>
        </w:rPr>
      </w:pPr>
      <w:r>
        <w:rPr>
          <w:noProof/>
        </w:rPr>
        <mc:AlternateContent>
          <mc:Choice Requires="wps">
            <w:drawing>
              <wp:anchor distT="0" distB="0" distL="114300" distR="114300" simplePos="0" relativeHeight="251662336" behindDoc="0" locked="0" layoutInCell="1" allowOverlap="1" wp14:anchorId="7C34C5CF" wp14:editId="316F4350">
                <wp:simplePos x="0" y="0"/>
                <wp:positionH relativeFrom="margin">
                  <wp:align>left</wp:align>
                </wp:positionH>
                <wp:positionV relativeFrom="paragraph">
                  <wp:posOffset>1249046</wp:posOffset>
                </wp:positionV>
                <wp:extent cx="2057400" cy="1905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2057400" cy="190500"/>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7816C667"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34C5CF" id="_x0000_t202" coordsize="21600,21600" o:spt="202" path="m,l,21600r21600,l21600,xe">
                <v:stroke joinstyle="miter"/>
                <v:path gradientshapeok="t" o:connecttype="rect"/>
              </v:shapetype>
              <v:shape id="Text Box 40" o:spid="_x0000_s1026" type="#_x0000_t202" style="position:absolute;margin-left:0;margin-top:98.35pt;width:162pt;height:1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" filled="f" strokecolor="#feb80a [3206]" strokeweight="2pt">
                <v:textbox>
                  <w:txbxContent>
                    <w:p w14:paraId="7816C667" w14:textId="77777777" w:rsidR="00F548EA" w:rsidRDefault="00F548EA"/>
                  </w:txbxContent>
                </v:textbox>
                <w10:wrap anchorx="margin"/>
              </v:shape>
            </w:pict>
          </mc:Fallback>
        </mc:AlternateContent>
      </w:r>
      <w:r w:rsidR="00913942" w:rsidRPr="00913942">
        <w:rPr>
          <w:noProof/>
        </w:rPr>
        <w:drawing>
          <wp:inline distT="0" distB="0" distL="0" distR="0" wp14:anchorId="04EC48E5" wp14:editId="5AE8DF50">
            <wp:extent cx="5753100" cy="1685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100" cy="1685925"/>
                    </a:xfrm>
                    <a:prstGeom prst="rect">
                      <a:avLst/>
                    </a:prstGeom>
                  </pic:spPr>
                </pic:pic>
              </a:graphicData>
            </a:graphic>
          </wp:inline>
        </w:drawing>
      </w:r>
    </w:p>
    <w:p w14:paraId="66B7DFB1" w14:textId="34FB599A" w:rsidR="000207A7" w:rsidRDefault="000207A7" w:rsidP="00A15F9E">
      <w:r w:rsidRPr="00A326E8">
        <w:lastRenderedPageBreak/>
        <w:t xml:space="preserve">The following </w:t>
      </w:r>
      <w:r w:rsidR="00D73B4A" w:rsidRPr="00A326E8">
        <w:t xml:space="preserve">image shows that the vi new file1 </w:t>
      </w:r>
      <w:r w:rsidR="00A326E8" w:rsidRPr="00A326E8">
        <w:t>still exists</w:t>
      </w:r>
      <w:r w:rsidR="00417355">
        <w:t xml:space="preserve"> and is the result of using the command vi new_file1.</w:t>
      </w:r>
    </w:p>
    <w:p w14:paraId="57EFDB86" w14:textId="22D8A685" w:rsidR="007F57BA" w:rsidRDefault="007F57BA" w:rsidP="00A15F9E">
      <w:r w:rsidRPr="007F57BA">
        <w:rPr>
          <w:noProof/>
        </w:rPr>
        <w:drawing>
          <wp:inline distT="0" distB="0" distL="0" distR="0" wp14:anchorId="7BAA79EC" wp14:editId="0E2B4A57">
            <wp:extent cx="5562600" cy="4105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2600" cy="4105275"/>
                    </a:xfrm>
                    <a:prstGeom prst="rect">
                      <a:avLst/>
                    </a:prstGeom>
                  </pic:spPr>
                </pic:pic>
              </a:graphicData>
            </a:graphic>
          </wp:inline>
        </w:drawing>
      </w:r>
    </w:p>
    <w:p w14:paraId="6C791208" w14:textId="7BB5B550" w:rsidR="00F00D85" w:rsidRDefault="00F00D85" w:rsidP="00A15F9E"/>
    <w:p w14:paraId="04F9BA5F" w14:textId="7B6F8F2C" w:rsidR="00F00D85" w:rsidRDefault="00F00D85" w:rsidP="00A15F9E"/>
    <w:p w14:paraId="01D481D3" w14:textId="5085326D" w:rsidR="00F00D85" w:rsidRDefault="00F00D85" w:rsidP="00A15F9E"/>
    <w:p w14:paraId="20EC50F9" w14:textId="24EB34FA" w:rsidR="00F00D85" w:rsidRDefault="00F00D85" w:rsidP="00A15F9E"/>
    <w:p w14:paraId="6E5C3076" w14:textId="61BC104F" w:rsidR="00F00D85" w:rsidRDefault="00F00D85" w:rsidP="00A15F9E"/>
    <w:p w14:paraId="06CA80D7" w14:textId="21BD7F4A" w:rsidR="00F00D85" w:rsidRDefault="00F00D85" w:rsidP="00A15F9E"/>
    <w:p w14:paraId="7DC902C9" w14:textId="237CCF1C" w:rsidR="00F00D85" w:rsidRDefault="00F00D85" w:rsidP="00A15F9E"/>
    <w:p w14:paraId="062222D7" w14:textId="669F5863" w:rsidR="00F00D85" w:rsidRDefault="00F00D85" w:rsidP="00A15F9E"/>
    <w:p w14:paraId="0A0EB658" w14:textId="77777777" w:rsidR="00F00D85" w:rsidRDefault="00F00D85" w:rsidP="00A15F9E"/>
    <w:p w14:paraId="53E40E0A" w14:textId="77777777" w:rsidR="00B15472" w:rsidRDefault="00B15472" w:rsidP="00A15F9E">
      <w:pPr>
        <w:rPr>
          <w:b/>
          <w:bCs/>
        </w:rPr>
      </w:pPr>
    </w:p>
    <w:p w14:paraId="23C39C51" w14:textId="20DF6849" w:rsidR="00117812" w:rsidRDefault="00117812" w:rsidP="00A15F9E">
      <w:pPr>
        <w:rPr>
          <w:b/>
          <w:bCs/>
        </w:rPr>
      </w:pPr>
      <w:r w:rsidRPr="004A4B6E">
        <w:rPr>
          <w:b/>
          <w:bCs/>
        </w:rPr>
        <w:lastRenderedPageBreak/>
        <w:t>1.6</w:t>
      </w:r>
      <w:r w:rsidR="009202AE">
        <w:rPr>
          <w:b/>
          <w:bCs/>
        </w:rPr>
        <w:t xml:space="preserve">. </w:t>
      </w:r>
      <w:r w:rsidRPr="004A4B6E">
        <w:rPr>
          <w:b/>
          <w:bCs/>
        </w:rPr>
        <w:t xml:space="preserve"> </w:t>
      </w:r>
      <w:r w:rsidR="00AA0D1D" w:rsidRPr="004A4B6E">
        <w:rPr>
          <w:b/>
          <w:bCs/>
        </w:rPr>
        <w:t>Changing File Mode:</w:t>
      </w:r>
      <w:r w:rsidR="004A4B6E" w:rsidRPr="004A4B6E">
        <w:rPr>
          <w:b/>
          <w:bCs/>
        </w:rPr>
        <w:t xml:space="preserve"> </w:t>
      </w:r>
      <w:r w:rsidR="00AA0D1D" w:rsidRPr="004A4B6E">
        <w:rPr>
          <w:b/>
          <w:bCs/>
        </w:rPr>
        <w:t>chmod</w:t>
      </w:r>
    </w:p>
    <w:p w14:paraId="31722B10" w14:textId="6A4B5B04" w:rsidR="002E4B62" w:rsidRPr="002E4B62" w:rsidRDefault="00F17309" w:rsidP="00A15F9E">
      <w:r>
        <w:t>T</w:t>
      </w:r>
      <w:r w:rsidR="00C13ADE">
        <w:t>h</w:t>
      </w:r>
      <w:r>
        <w:t xml:space="preserve">e </w:t>
      </w:r>
      <w:r w:rsidRPr="006367B6">
        <w:rPr>
          <w:i/>
          <w:iCs/>
        </w:rPr>
        <w:t>cd unixstuff</w:t>
      </w:r>
      <w:r>
        <w:t xml:space="preserve"> command was </w:t>
      </w:r>
      <w:r w:rsidR="00C13ADE">
        <w:t xml:space="preserve">used to </w:t>
      </w:r>
      <w:r w:rsidR="00BA55B0">
        <w:t>navigate into the unixstuff directory</w:t>
      </w:r>
      <w:r w:rsidR="0018747A">
        <w:t xml:space="preserve">.  The </w:t>
      </w:r>
      <w:r w:rsidR="0018747A" w:rsidRPr="006367B6">
        <w:rPr>
          <w:i/>
          <w:iCs/>
        </w:rPr>
        <w:t>ls -</w:t>
      </w:r>
      <w:r w:rsidR="00244B79" w:rsidRPr="006367B6">
        <w:rPr>
          <w:i/>
          <w:iCs/>
        </w:rPr>
        <w:t>l</w:t>
      </w:r>
      <w:r w:rsidR="00244B79">
        <w:t xml:space="preserve"> command was then used to </w:t>
      </w:r>
      <w:r w:rsidR="003C1DF4">
        <w:t xml:space="preserve">view the file permissions of the </w:t>
      </w:r>
      <w:r w:rsidR="00A771B1">
        <w:t xml:space="preserve">backups and new_file </w:t>
      </w:r>
      <w:r w:rsidR="006367B6">
        <w:t xml:space="preserve">sub </w:t>
      </w:r>
      <w:r w:rsidR="00751490">
        <w:t xml:space="preserve">directories in the </w:t>
      </w:r>
      <w:r w:rsidR="00160B4E">
        <w:t xml:space="preserve">unixstuff directory.  </w:t>
      </w:r>
      <w:r w:rsidR="00BA1839">
        <w:t xml:space="preserve">The backups directory had </w:t>
      </w:r>
      <w:r w:rsidR="000E3808">
        <w:t xml:space="preserve">read, write and execute permissions for the </w:t>
      </w:r>
      <w:r w:rsidR="00D377DB">
        <w:t xml:space="preserve">user, execute and </w:t>
      </w:r>
      <w:r w:rsidR="00C17753">
        <w:t xml:space="preserve">read permissions for the </w:t>
      </w:r>
      <w:r w:rsidR="007F6948">
        <w:t xml:space="preserve">group and </w:t>
      </w:r>
      <w:r w:rsidR="00B15472">
        <w:t xml:space="preserve">only execute permissions for </w:t>
      </w:r>
      <w:r w:rsidR="00E274C3">
        <w:t xml:space="preserve">others </w:t>
      </w:r>
      <w:r w:rsidR="006367B6">
        <w:t xml:space="preserve">on the server </w:t>
      </w:r>
      <w:r w:rsidR="00E274C3">
        <w:t xml:space="preserve">while new_file </w:t>
      </w:r>
      <w:r w:rsidR="00B90B0E">
        <w:t xml:space="preserve">had </w:t>
      </w:r>
      <w:r w:rsidR="002024A2">
        <w:t xml:space="preserve">read and write permissions for the </w:t>
      </w:r>
      <w:r w:rsidR="00874940">
        <w:t>user</w:t>
      </w:r>
      <w:r w:rsidR="00A31E61">
        <w:t xml:space="preserve"> and only read permissions for both the group and others.  </w:t>
      </w:r>
      <w:r w:rsidR="000B053F">
        <w:t xml:space="preserve">The command </w:t>
      </w:r>
      <w:r w:rsidR="004D6231" w:rsidRPr="006367B6">
        <w:rPr>
          <w:i/>
          <w:iCs/>
        </w:rPr>
        <w:t>chmod go</w:t>
      </w:r>
      <w:r w:rsidR="001A67AF" w:rsidRPr="006367B6">
        <w:rPr>
          <w:i/>
          <w:iCs/>
        </w:rPr>
        <w:t>-x backups</w:t>
      </w:r>
      <w:r w:rsidR="001A67AF">
        <w:t xml:space="preserve"> was used to </w:t>
      </w:r>
      <w:r w:rsidR="000C4CD4">
        <w:t xml:space="preserve">add execute permissions </w:t>
      </w:r>
      <w:r w:rsidR="006367B6">
        <w:t xml:space="preserve">to </w:t>
      </w:r>
      <w:r w:rsidR="00425BDB">
        <w:t xml:space="preserve">the group and others while the command </w:t>
      </w:r>
      <w:r w:rsidR="00425BDB" w:rsidRPr="006367B6">
        <w:rPr>
          <w:i/>
          <w:iCs/>
        </w:rPr>
        <w:t>chmod a+</w:t>
      </w:r>
      <w:r w:rsidR="00C342FB" w:rsidRPr="006367B6">
        <w:rPr>
          <w:i/>
          <w:iCs/>
        </w:rPr>
        <w:t>x new_file</w:t>
      </w:r>
      <w:r w:rsidR="00C342FB">
        <w:t xml:space="preserve"> was used to give </w:t>
      </w:r>
      <w:r w:rsidR="00B3785B">
        <w:t xml:space="preserve">execute permissions on the </w:t>
      </w:r>
      <w:r w:rsidR="003F39F7">
        <w:t xml:space="preserve">new_file </w:t>
      </w:r>
      <w:r w:rsidR="00B3785B">
        <w:t xml:space="preserve">to all people on the server.  </w:t>
      </w:r>
      <w:r w:rsidR="00244FC6">
        <w:t xml:space="preserve">The command </w:t>
      </w:r>
      <w:r w:rsidR="00DD629B" w:rsidRPr="00DD629B">
        <w:rPr>
          <w:i/>
          <w:iCs/>
        </w:rPr>
        <w:t>ls -l</w:t>
      </w:r>
      <w:r w:rsidR="00DD629B">
        <w:t xml:space="preserve"> was then again used to check if the file permissions had been changed as </w:t>
      </w:r>
      <w:r w:rsidR="006367B6">
        <w:t>illustrated in the image below.</w:t>
      </w:r>
    </w:p>
    <w:p w14:paraId="3B0A1AB4" w14:textId="37674FFF" w:rsidR="004A4B6E" w:rsidRDefault="002E4B62" w:rsidP="00A15F9E">
      <w:pPr>
        <w:rPr>
          <w:b/>
          <w:bCs/>
        </w:rPr>
      </w:pPr>
      <w:r w:rsidRPr="002E4B62">
        <w:rPr>
          <w:noProof/>
        </w:rPr>
        <w:drawing>
          <wp:inline distT="0" distB="0" distL="0" distR="0" wp14:anchorId="2BAA207E" wp14:editId="32F137FB">
            <wp:extent cx="5591175" cy="2266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175" cy="2266950"/>
                    </a:xfrm>
                    <a:prstGeom prst="rect">
                      <a:avLst/>
                    </a:prstGeom>
                  </pic:spPr>
                </pic:pic>
              </a:graphicData>
            </a:graphic>
          </wp:inline>
        </w:drawing>
      </w:r>
    </w:p>
    <w:p w14:paraId="1174BE75" w14:textId="46BB59A8" w:rsidR="009D509C" w:rsidRDefault="009D509C" w:rsidP="00A15F9E">
      <w:pPr>
        <w:rPr>
          <w:b/>
          <w:bCs/>
        </w:rPr>
      </w:pPr>
    </w:p>
    <w:p w14:paraId="1C6B62FE" w14:textId="2309CD7A" w:rsidR="009D509C" w:rsidRDefault="00E619B1" w:rsidP="00A15F9E">
      <w:pPr>
        <w:rPr>
          <w:b/>
          <w:bCs/>
        </w:rPr>
      </w:pPr>
      <w:r>
        <w:rPr>
          <w:b/>
          <w:bCs/>
        </w:rPr>
        <w:t>2.1</w:t>
      </w:r>
      <w:r w:rsidR="009202AE">
        <w:rPr>
          <w:b/>
          <w:bCs/>
        </w:rPr>
        <w:t xml:space="preserve">. </w:t>
      </w:r>
      <w:r w:rsidR="00C00A2C">
        <w:rPr>
          <w:b/>
          <w:bCs/>
        </w:rPr>
        <w:t xml:space="preserve"> Further File Handling</w:t>
      </w:r>
    </w:p>
    <w:p w14:paraId="34196537" w14:textId="208FC433" w:rsidR="00C270C4" w:rsidRDefault="000B0B66" w:rsidP="00A15F9E">
      <w:r>
        <w:t xml:space="preserve">In the unixstuff directory the command </w:t>
      </w:r>
      <w:r w:rsidRPr="001E61E8">
        <w:rPr>
          <w:i/>
          <w:iCs/>
        </w:rPr>
        <w:t xml:space="preserve">ls </w:t>
      </w:r>
      <w:r>
        <w:t>was executed to v</w:t>
      </w:r>
      <w:r w:rsidR="00A5187D">
        <w:t xml:space="preserve">iew the contents of the </w:t>
      </w:r>
      <w:r w:rsidR="0036305B">
        <w:t xml:space="preserve">directory.  </w:t>
      </w:r>
      <w:r w:rsidR="00F76177">
        <w:t xml:space="preserve">The result showed that </w:t>
      </w:r>
      <w:r w:rsidR="00C31B94">
        <w:t>a file new_file exists in the backups directory</w:t>
      </w:r>
      <w:r w:rsidR="00A049D0">
        <w:t xml:space="preserve">.  A copy of the file new_file was created by using the command </w:t>
      </w:r>
      <w:r w:rsidR="0026660D" w:rsidRPr="001E61E8">
        <w:rPr>
          <w:i/>
          <w:iCs/>
        </w:rPr>
        <w:t xml:space="preserve">cp new_file </w:t>
      </w:r>
      <w:r w:rsidR="00E06DA5" w:rsidRPr="001E61E8">
        <w:rPr>
          <w:i/>
          <w:iCs/>
        </w:rPr>
        <w:t>new file.bak</w:t>
      </w:r>
      <w:r w:rsidR="00E06DA5">
        <w:t xml:space="preserve"> and </w:t>
      </w:r>
      <w:r w:rsidR="0043155C" w:rsidRPr="001E61E8">
        <w:rPr>
          <w:i/>
          <w:iCs/>
        </w:rPr>
        <w:t xml:space="preserve">ls </w:t>
      </w:r>
      <w:r w:rsidR="0043155C">
        <w:t>w</w:t>
      </w:r>
      <w:r w:rsidR="001E61E8">
        <w:t>a</w:t>
      </w:r>
      <w:r w:rsidR="0043155C">
        <w:t>s then again executed to see if the backup folder ha</w:t>
      </w:r>
      <w:r w:rsidR="001E61E8">
        <w:t xml:space="preserve">d been created.  </w:t>
      </w:r>
    </w:p>
    <w:p w14:paraId="20BF87CC" w14:textId="7176026A" w:rsidR="00A62177" w:rsidRDefault="00C270C4" w:rsidP="00A15F9E">
      <w:pPr>
        <w:rPr>
          <w:b/>
          <w:bCs/>
        </w:rPr>
      </w:pPr>
      <w:r w:rsidRPr="00C270C4">
        <w:rPr>
          <w:noProof/>
        </w:rPr>
        <w:drawing>
          <wp:inline distT="0" distB="0" distL="0" distR="0" wp14:anchorId="749B50E0" wp14:editId="193E0FB9">
            <wp:extent cx="5781675" cy="1028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98"/>
                    <a:stretch/>
                  </pic:blipFill>
                  <pic:spPr bwMode="auto">
                    <a:xfrm>
                      <a:off x="0" y="0"/>
                      <a:ext cx="5781675" cy="1028700"/>
                    </a:xfrm>
                    <a:prstGeom prst="rect">
                      <a:avLst/>
                    </a:prstGeom>
                    <a:ln>
                      <a:noFill/>
                    </a:ln>
                    <a:extLst>
                      <a:ext uri="{53640926-AAD7-44D8-BBD7-CCE9431645EC}">
                        <a14:shadowObscured xmlns:a14="http://schemas.microsoft.com/office/drawing/2010/main"/>
                      </a:ext>
                    </a:extLst>
                  </pic:spPr>
                </pic:pic>
              </a:graphicData>
            </a:graphic>
          </wp:inline>
        </w:drawing>
      </w:r>
    </w:p>
    <w:p w14:paraId="5747A267" w14:textId="722E3A08" w:rsidR="00F00D85" w:rsidRDefault="00F00D85" w:rsidP="00A15F9E">
      <w:pPr>
        <w:rPr>
          <w:b/>
          <w:bCs/>
        </w:rPr>
      </w:pPr>
    </w:p>
    <w:p w14:paraId="1B218EF7" w14:textId="77777777" w:rsidR="00F00D85" w:rsidRDefault="00F00D85" w:rsidP="00A15F9E">
      <w:pPr>
        <w:rPr>
          <w:b/>
          <w:bCs/>
        </w:rPr>
      </w:pPr>
    </w:p>
    <w:p w14:paraId="6712F42A" w14:textId="5490ED00" w:rsidR="001E61E8" w:rsidRDefault="00FE12DD" w:rsidP="00A15F9E">
      <w:pPr>
        <w:rPr>
          <w:b/>
          <w:bCs/>
        </w:rPr>
      </w:pPr>
      <w:r>
        <w:rPr>
          <w:b/>
          <w:bCs/>
        </w:rPr>
        <w:lastRenderedPageBreak/>
        <w:t>2.2</w:t>
      </w:r>
      <w:r w:rsidR="0015768A">
        <w:rPr>
          <w:b/>
          <w:bCs/>
        </w:rPr>
        <w:t xml:space="preserve">. </w:t>
      </w:r>
      <w:r>
        <w:rPr>
          <w:b/>
          <w:bCs/>
        </w:rPr>
        <w:t xml:space="preserve"> </w:t>
      </w:r>
      <w:r w:rsidR="004C7F16">
        <w:rPr>
          <w:b/>
          <w:bCs/>
        </w:rPr>
        <w:t>Removing Files</w:t>
      </w:r>
    </w:p>
    <w:p w14:paraId="5A6B66F7" w14:textId="3A3DC0CD" w:rsidR="008C0ACB" w:rsidRPr="00295A99" w:rsidRDefault="00543188" w:rsidP="00A15F9E">
      <w:r w:rsidRPr="00295A99">
        <w:t>A new directory tempstuff was created in the unixstuff directory</w:t>
      </w:r>
      <w:r w:rsidR="00295A99" w:rsidRPr="00295A99">
        <w:t xml:space="preserve"> </w:t>
      </w:r>
      <w:r w:rsidR="00295A99">
        <w:t xml:space="preserve">by using the command </w:t>
      </w:r>
      <w:r w:rsidR="0037012F" w:rsidRPr="00C468B1">
        <w:rPr>
          <w:i/>
          <w:iCs/>
        </w:rPr>
        <w:t>mkdir tempstuff</w:t>
      </w:r>
      <w:r w:rsidR="0037012F">
        <w:t xml:space="preserve"> </w:t>
      </w:r>
      <w:r w:rsidR="00295A99" w:rsidRPr="00295A99">
        <w:t xml:space="preserve">and the command </w:t>
      </w:r>
      <w:r w:rsidR="00295A99" w:rsidRPr="00C468B1">
        <w:rPr>
          <w:i/>
          <w:iCs/>
        </w:rPr>
        <w:t>ls</w:t>
      </w:r>
      <w:r w:rsidR="00295A99" w:rsidRPr="00295A99">
        <w:t xml:space="preserve"> </w:t>
      </w:r>
      <w:r w:rsidR="0037012F">
        <w:t>was executed to see if th</w:t>
      </w:r>
      <w:r w:rsidR="003B658E">
        <w:t xml:space="preserve">e tempstuff directory </w:t>
      </w:r>
      <w:r w:rsidR="0037012F">
        <w:t>had been created.</w:t>
      </w:r>
      <w:r w:rsidR="003B658E">
        <w:t xml:space="preserve">  </w:t>
      </w:r>
      <w:r w:rsidR="00343630">
        <w:t xml:space="preserve">The command </w:t>
      </w:r>
      <w:r w:rsidR="00343630" w:rsidRPr="00C468B1">
        <w:rPr>
          <w:i/>
          <w:iCs/>
        </w:rPr>
        <w:t xml:space="preserve">rm -r </w:t>
      </w:r>
      <w:r w:rsidR="00C64727" w:rsidRPr="00C468B1">
        <w:rPr>
          <w:i/>
          <w:iCs/>
        </w:rPr>
        <w:t>tempstuff</w:t>
      </w:r>
      <w:r w:rsidR="00C64727">
        <w:t xml:space="preserve"> </w:t>
      </w:r>
      <w:r w:rsidR="00343630">
        <w:t xml:space="preserve">was then used to remove the </w:t>
      </w:r>
      <w:r w:rsidR="00C64727">
        <w:t xml:space="preserve">tempstuff </w:t>
      </w:r>
      <w:r w:rsidR="00C468B1">
        <w:t xml:space="preserve">directory and the command </w:t>
      </w:r>
      <w:r w:rsidR="00C468B1" w:rsidRPr="00C468B1">
        <w:rPr>
          <w:i/>
          <w:iCs/>
        </w:rPr>
        <w:t>ls</w:t>
      </w:r>
      <w:r w:rsidR="00C468B1">
        <w:t xml:space="preserve"> was again executed to check if the removal had been successful.  </w:t>
      </w:r>
    </w:p>
    <w:p w14:paraId="4F85EEBF" w14:textId="1B742EB1" w:rsidR="004C7F16" w:rsidRDefault="00A10CFE" w:rsidP="00A15F9E">
      <w:pPr>
        <w:rPr>
          <w:b/>
          <w:bCs/>
        </w:rPr>
      </w:pPr>
      <w:r>
        <w:rPr>
          <w:noProof/>
        </w:rPr>
        <mc:AlternateContent>
          <mc:Choice Requires="wps">
            <w:drawing>
              <wp:anchor distT="0" distB="0" distL="114300" distR="114300" simplePos="0" relativeHeight="251664384" behindDoc="0" locked="0" layoutInCell="1" allowOverlap="1" wp14:anchorId="532FFE89" wp14:editId="4375D399">
                <wp:simplePos x="0" y="0"/>
                <wp:positionH relativeFrom="column">
                  <wp:posOffset>19051</wp:posOffset>
                </wp:positionH>
                <wp:positionV relativeFrom="paragraph">
                  <wp:posOffset>962025</wp:posOffset>
                </wp:positionV>
                <wp:extent cx="4743450" cy="35242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4743450" cy="352425"/>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682F1A94"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FFE89" id="Text Box 46" o:spid="_x0000_s1027" type="#_x0000_t202" style="position:absolute;margin-left:1.5pt;margin-top:75.75pt;width:373.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" filled="f" strokecolor="#feb80a [3206]" strokeweight="2pt">
                <v:textbox>
                  <w:txbxContent>
                    <w:p w14:paraId="682F1A94" w14:textId="77777777" w:rsidR="00F548EA" w:rsidRDefault="00F548EA"/>
                  </w:txbxContent>
                </v:textbox>
              </v:shape>
            </w:pict>
          </mc:Fallback>
        </mc:AlternateContent>
      </w:r>
      <w:r w:rsidR="00C81DD9">
        <w:rPr>
          <w:noProof/>
        </w:rPr>
        <mc:AlternateContent>
          <mc:Choice Requires="wps">
            <w:drawing>
              <wp:anchor distT="0" distB="0" distL="114300" distR="114300" simplePos="0" relativeHeight="251663360" behindDoc="0" locked="0" layoutInCell="1" allowOverlap="1" wp14:anchorId="5DD29CD3" wp14:editId="1C80E23E">
                <wp:simplePos x="0" y="0"/>
                <wp:positionH relativeFrom="margin">
                  <wp:align>left</wp:align>
                </wp:positionH>
                <wp:positionV relativeFrom="paragraph">
                  <wp:posOffset>161925</wp:posOffset>
                </wp:positionV>
                <wp:extent cx="4752975" cy="342900"/>
                <wp:effectExtent l="0" t="0" r="28575" b="19050"/>
                <wp:wrapNone/>
                <wp:docPr id="45" name="Text Box 45"/>
                <wp:cNvGraphicFramePr/>
                <a:graphic xmlns:a="http://schemas.openxmlformats.org/drawingml/2006/main">
                  <a:graphicData uri="http://schemas.microsoft.com/office/word/2010/wordprocessingShape">
                    <wps:wsp>
                      <wps:cNvSpPr txBox="1"/>
                      <wps:spPr>
                        <a:xfrm>
                          <a:off x="0" y="0"/>
                          <a:ext cx="4752975" cy="342900"/>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13F7FF8A"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29CD3" id="Text Box 45" o:spid="_x0000_s1028" type="#_x0000_t202" style="position:absolute;margin-left:0;margin-top:12.75pt;width:374.25pt;height:2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" filled="f" strokecolor="#feb80a [3206]" strokeweight="2pt">
                <v:textbox>
                  <w:txbxContent>
                    <w:p w14:paraId="13F7FF8A" w14:textId="77777777" w:rsidR="00F548EA" w:rsidRDefault="00F548EA"/>
                  </w:txbxContent>
                </v:textbox>
                <w10:wrap anchorx="margin"/>
              </v:shape>
            </w:pict>
          </mc:Fallback>
        </mc:AlternateContent>
      </w:r>
      <w:r w:rsidR="00A92F4A" w:rsidRPr="00A92F4A">
        <w:rPr>
          <w:noProof/>
        </w:rPr>
        <w:drawing>
          <wp:inline distT="0" distB="0" distL="0" distR="0" wp14:anchorId="6AB47871" wp14:editId="656725D8">
            <wp:extent cx="5572125" cy="1800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1800225"/>
                    </a:xfrm>
                    <a:prstGeom prst="rect">
                      <a:avLst/>
                    </a:prstGeom>
                  </pic:spPr>
                </pic:pic>
              </a:graphicData>
            </a:graphic>
          </wp:inline>
        </w:drawing>
      </w:r>
    </w:p>
    <w:p w14:paraId="023F1F77" w14:textId="123C8AD6" w:rsidR="00C468B1" w:rsidRDefault="005E62CB" w:rsidP="00A15F9E">
      <w:pPr>
        <w:rPr>
          <w:b/>
          <w:bCs/>
        </w:rPr>
      </w:pPr>
      <w:r>
        <w:rPr>
          <w:b/>
          <w:bCs/>
        </w:rPr>
        <w:t>2.3</w:t>
      </w:r>
      <w:r w:rsidR="0015768A">
        <w:rPr>
          <w:b/>
          <w:bCs/>
        </w:rPr>
        <w:t xml:space="preserve">. </w:t>
      </w:r>
      <w:r>
        <w:rPr>
          <w:b/>
          <w:bCs/>
        </w:rPr>
        <w:t xml:space="preserve"> </w:t>
      </w:r>
      <w:r w:rsidR="00D55760">
        <w:rPr>
          <w:b/>
          <w:bCs/>
        </w:rPr>
        <w:t>Displaying File Contents</w:t>
      </w:r>
    </w:p>
    <w:p w14:paraId="473FB824" w14:textId="02C5A33D" w:rsidR="00BD3C1B" w:rsidRPr="00B663B6" w:rsidRDefault="00B663B6" w:rsidP="00A15F9E">
      <w:r>
        <w:rPr>
          <w:noProof/>
        </w:rPr>
        <mc:AlternateContent>
          <mc:Choice Requires="wps">
            <w:drawing>
              <wp:anchor distT="0" distB="0" distL="114300" distR="114300" simplePos="0" relativeHeight="251665408" behindDoc="0" locked="0" layoutInCell="1" allowOverlap="1" wp14:anchorId="2DE20B05" wp14:editId="0C18E370">
                <wp:simplePos x="0" y="0"/>
                <wp:positionH relativeFrom="margin">
                  <wp:align>left</wp:align>
                </wp:positionH>
                <wp:positionV relativeFrom="paragraph">
                  <wp:posOffset>674369</wp:posOffset>
                </wp:positionV>
                <wp:extent cx="5581650" cy="80962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5581650" cy="809625"/>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7E8DDAC7"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20B05" id="Text Box 49" o:spid="_x0000_s1029" type="#_x0000_t202" style="position:absolute;margin-left:0;margin-top:53.1pt;width:439.5pt;height:63.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" filled="f" strokecolor="#feb80a [3206]" strokeweight="2pt">
                <v:textbox>
                  <w:txbxContent>
                    <w:p w14:paraId="7E8DDAC7" w14:textId="77777777" w:rsidR="00F548EA" w:rsidRDefault="00F548EA"/>
                  </w:txbxContent>
                </v:textbox>
                <w10:wrap anchorx="margin"/>
              </v:shape>
            </w:pict>
          </mc:Fallback>
        </mc:AlternateContent>
      </w:r>
      <w:r w:rsidR="00BD3C1B" w:rsidRPr="00B663B6">
        <w:t xml:space="preserve">The command </w:t>
      </w:r>
      <w:r w:rsidR="00BD3C1B" w:rsidRPr="00511809">
        <w:rPr>
          <w:i/>
          <w:iCs/>
        </w:rPr>
        <w:t>head -5 new_file1</w:t>
      </w:r>
      <w:r w:rsidR="00BD3C1B" w:rsidRPr="00B663B6">
        <w:t xml:space="preserve"> was executed</w:t>
      </w:r>
      <w:r w:rsidR="00822E50" w:rsidRPr="00B663B6">
        <w:t xml:space="preserve">.  The head command </w:t>
      </w:r>
      <w:r w:rsidR="00C975E1" w:rsidRPr="00B663B6">
        <w:t xml:space="preserve">allows for the viewing of the </w:t>
      </w:r>
      <w:r w:rsidR="008C71C1" w:rsidRPr="00B663B6">
        <w:t xml:space="preserve">first 10 lines of your file and adding the -5 option should </w:t>
      </w:r>
      <w:r w:rsidR="004464BF">
        <w:t xml:space="preserve">ideally only </w:t>
      </w:r>
      <w:r w:rsidR="008C71C1" w:rsidRPr="00B663B6">
        <w:t xml:space="preserve">allow for the viewing of the first </w:t>
      </w:r>
      <w:r w:rsidR="00C705A3" w:rsidRPr="00B663B6">
        <w:t xml:space="preserve">5 lines of any file.  </w:t>
      </w:r>
    </w:p>
    <w:p w14:paraId="384BD390" w14:textId="29AD934C" w:rsidR="00EB6B40" w:rsidRDefault="006F476D" w:rsidP="00A15F9E">
      <w:pPr>
        <w:rPr>
          <w:b/>
          <w:bCs/>
        </w:rPr>
      </w:pPr>
      <w:r w:rsidRPr="006F476D">
        <w:rPr>
          <w:noProof/>
        </w:rPr>
        <w:drawing>
          <wp:inline distT="0" distB="0" distL="0" distR="0" wp14:anchorId="07A478D1" wp14:editId="503EC4D0">
            <wp:extent cx="5610225" cy="3295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0225" cy="3295650"/>
                    </a:xfrm>
                    <a:prstGeom prst="rect">
                      <a:avLst/>
                    </a:prstGeom>
                  </pic:spPr>
                </pic:pic>
              </a:graphicData>
            </a:graphic>
          </wp:inline>
        </w:drawing>
      </w:r>
    </w:p>
    <w:p w14:paraId="02F89996" w14:textId="2C347135" w:rsidR="005A3CDA" w:rsidRPr="007B3D34" w:rsidRDefault="005A3CDA" w:rsidP="00A15F9E">
      <w:r w:rsidRPr="007B3D34">
        <w:lastRenderedPageBreak/>
        <w:t xml:space="preserve">In order to </w:t>
      </w:r>
      <w:r w:rsidR="00DD2A36" w:rsidRPr="007B3D34">
        <w:t xml:space="preserve">view the last 15 lines </w:t>
      </w:r>
      <w:r w:rsidR="00C72DF4" w:rsidRPr="007B3D34">
        <w:t xml:space="preserve">of the file the command </w:t>
      </w:r>
      <w:r w:rsidR="007B3D34" w:rsidRPr="00511809">
        <w:rPr>
          <w:i/>
          <w:iCs/>
        </w:rPr>
        <w:t>tail -15 new_file1</w:t>
      </w:r>
      <w:r w:rsidR="007B3D34" w:rsidRPr="007B3D34">
        <w:t xml:space="preserve"> can the used and the results are shown below.</w:t>
      </w:r>
    </w:p>
    <w:p w14:paraId="6E312FBC" w14:textId="3ECE0500" w:rsidR="00B8425B" w:rsidRDefault="00B8425B" w:rsidP="00A15F9E">
      <w:pPr>
        <w:rPr>
          <w:b/>
          <w:bCs/>
        </w:rPr>
      </w:pPr>
      <w:r w:rsidRPr="00B8425B">
        <w:rPr>
          <w:noProof/>
        </w:rPr>
        <w:drawing>
          <wp:inline distT="0" distB="0" distL="0" distR="0" wp14:anchorId="12E10CF9" wp14:editId="1B55CDE9">
            <wp:extent cx="5638800" cy="3209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3462"/>
                    <a:stretch/>
                  </pic:blipFill>
                  <pic:spPr bwMode="auto">
                    <a:xfrm>
                      <a:off x="0" y="0"/>
                      <a:ext cx="5638800" cy="3209925"/>
                    </a:xfrm>
                    <a:prstGeom prst="rect">
                      <a:avLst/>
                    </a:prstGeom>
                    <a:ln>
                      <a:noFill/>
                    </a:ln>
                    <a:extLst>
                      <a:ext uri="{53640926-AAD7-44D8-BBD7-CCE9431645EC}">
                        <a14:shadowObscured xmlns:a14="http://schemas.microsoft.com/office/drawing/2010/main"/>
                      </a:ext>
                    </a:extLst>
                  </pic:spPr>
                </pic:pic>
              </a:graphicData>
            </a:graphic>
          </wp:inline>
        </w:drawing>
      </w:r>
    </w:p>
    <w:p w14:paraId="00A2B735" w14:textId="585CDDC4" w:rsidR="00511809" w:rsidRDefault="00A6720D" w:rsidP="00A15F9E">
      <w:pPr>
        <w:rPr>
          <w:b/>
          <w:bCs/>
        </w:rPr>
      </w:pPr>
      <w:r>
        <w:rPr>
          <w:b/>
          <w:bCs/>
        </w:rPr>
        <w:t>2.4</w:t>
      </w:r>
      <w:r w:rsidR="0015768A">
        <w:rPr>
          <w:b/>
          <w:bCs/>
        </w:rPr>
        <w:t>.</w:t>
      </w:r>
      <w:r w:rsidR="00523267">
        <w:rPr>
          <w:b/>
          <w:bCs/>
        </w:rPr>
        <w:t xml:space="preserve"> </w:t>
      </w:r>
      <w:r>
        <w:rPr>
          <w:b/>
          <w:bCs/>
        </w:rPr>
        <w:t xml:space="preserve"> </w:t>
      </w:r>
      <w:r w:rsidR="008A3DFE">
        <w:rPr>
          <w:b/>
          <w:bCs/>
        </w:rPr>
        <w:t>Redirection</w:t>
      </w:r>
    </w:p>
    <w:p w14:paraId="486DBF0C" w14:textId="71BC35C3" w:rsidR="009974C1" w:rsidRPr="00174F34" w:rsidRDefault="0073676D" w:rsidP="00A15F9E">
      <w:r w:rsidRPr="00174F34">
        <w:t xml:space="preserve">A file called list2 was created using the command </w:t>
      </w:r>
      <w:r w:rsidR="0097330C" w:rsidRPr="00174F34">
        <w:rPr>
          <w:i/>
          <w:iCs/>
        </w:rPr>
        <w:t>cat &gt; list2</w:t>
      </w:r>
      <w:r w:rsidR="0097330C" w:rsidRPr="00174F34">
        <w:t xml:space="preserve"> and </w:t>
      </w:r>
      <w:r w:rsidR="0018147B" w:rsidRPr="00174F34">
        <w:t>four names of fruit were added to th</w:t>
      </w:r>
      <w:r w:rsidR="00174F34">
        <w:t>at</w:t>
      </w:r>
      <w:r w:rsidR="0018147B" w:rsidRPr="00174F34">
        <w:t xml:space="preserve"> file</w:t>
      </w:r>
      <w:r w:rsidR="00F70321" w:rsidRPr="00174F34">
        <w:t xml:space="preserve">.  In order to read the contents of the </w:t>
      </w:r>
      <w:r w:rsidR="00540EE0" w:rsidRPr="00174F34">
        <w:t xml:space="preserve">file list2 the </w:t>
      </w:r>
      <w:r w:rsidR="00174F34" w:rsidRPr="00174F34">
        <w:t xml:space="preserve">command </w:t>
      </w:r>
      <w:r w:rsidR="00174F34" w:rsidRPr="00174F34">
        <w:rPr>
          <w:i/>
          <w:iCs/>
        </w:rPr>
        <w:t>cat list2</w:t>
      </w:r>
      <w:r w:rsidR="00174F34" w:rsidRPr="00174F34">
        <w:t xml:space="preserve"> was </w:t>
      </w:r>
      <w:r w:rsidR="00174F34">
        <w:t>executed</w:t>
      </w:r>
      <w:r w:rsidR="00174F34" w:rsidRPr="00174F34">
        <w:t xml:space="preserve"> as shown below.</w:t>
      </w:r>
    </w:p>
    <w:p w14:paraId="7B9010DB" w14:textId="45C91A6B" w:rsidR="00725F3A" w:rsidRDefault="009974C1" w:rsidP="00A15F9E">
      <w:pPr>
        <w:rPr>
          <w:b/>
          <w:bCs/>
        </w:rPr>
      </w:pPr>
      <w:r w:rsidRPr="009974C1">
        <w:rPr>
          <w:noProof/>
        </w:rPr>
        <w:drawing>
          <wp:inline distT="0" distB="0" distL="0" distR="0" wp14:anchorId="42FFA69D" wp14:editId="5B84EFA1">
            <wp:extent cx="5667375" cy="23907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375" cy="2390775"/>
                    </a:xfrm>
                    <a:prstGeom prst="rect">
                      <a:avLst/>
                    </a:prstGeom>
                  </pic:spPr>
                </pic:pic>
              </a:graphicData>
            </a:graphic>
          </wp:inline>
        </w:drawing>
      </w:r>
    </w:p>
    <w:p w14:paraId="4F074C3E" w14:textId="6604CA67" w:rsidR="00DA69B0" w:rsidRDefault="00DA69B0" w:rsidP="00A15F9E">
      <w:pPr>
        <w:rPr>
          <w:b/>
          <w:bCs/>
        </w:rPr>
      </w:pPr>
    </w:p>
    <w:p w14:paraId="60D5B020" w14:textId="77777777" w:rsidR="00DA69B0" w:rsidRDefault="00DA69B0" w:rsidP="00A15F9E">
      <w:pPr>
        <w:rPr>
          <w:b/>
          <w:bCs/>
        </w:rPr>
      </w:pPr>
    </w:p>
    <w:p w14:paraId="07465AD1" w14:textId="3ED09D7A" w:rsidR="00174F34" w:rsidRDefault="00174F34" w:rsidP="00A15F9E">
      <w:pPr>
        <w:rPr>
          <w:b/>
          <w:bCs/>
        </w:rPr>
      </w:pPr>
      <w:r>
        <w:rPr>
          <w:b/>
          <w:bCs/>
        </w:rPr>
        <w:lastRenderedPageBreak/>
        <w:t>2.5</w:t>
      </w:r>
      <w:r w:rsidR="00523267">
        <w:rPr>
          <w:b/>
          <w:bCs/>
        </w:rPr>
        <w:t xml:space="preserve">. </w:t>
      </w:r>
      <w:r>
        <w:rPr>
          <w:b/>
          <w:bCs/>
        </w:rPr>
        <w:t xml:space="preserve"> </w:t>
      </w:r>
      <w:r w:rsidR="00B0432F">
        <w:rPr>
          <w:b/>
          <w:bCs/>
        </w:rPr>
        <w:t>W</w:t>
      </w:r>
      <w:r w:rsidR="00C37CC2">
        <w:rPr>
          <w:b/>
          <w:bCs/>
        </w:rPr>
        <w:t>ildcar</w:t>
      </w:r>
      <w:r w:rsidR="00E413DD">
        <w:rPr>
          <w:b/>
          <w:bCs/>
        </w:rPr>
        <w:t>ds, filename Conventions and Getting Help</w:t>
      </w:r>
    </w:p>
    <w:p w14:paraId="577287C1" w14:textId="585FD812" w:rsidR="00316C67" w:rsidRPr="00481A2A" w:rsidRDefault="000F07E2" w:rsidP="00A15F9E">
      <w:r w:rsidRPr="00481A2A">
        <w:t xml:space="preserve">The command </w:t>
      </w:r>
      <w:r w:rsidRPr="00E50CE8">
        <w:rPr>
          <w:i/>
          <w:iCs/>
        </w:rPr>
        <w:t>apropos copy</w:t>
      </w:r>
      <w:r w:rsidRPr="00481A2A">
        <w:t xml:space="preserve"> was </w:t>
      </w:r>
      <w:r w:rsidR="00481A2A" w:rsidRPr="00481A2A">
        <w:t>executed,</w:t>
      </w:r>
      <w:r w:rsidRPr="00481A2A">
        <w:t xml:space="preserve"> </w:t>
      </w:r>
      <w:r w:rsidR="00B56A1D" w:rsidRPr="00481A2A">
        <w:t>and the results are shown in the screen below</w:t>
      </w:r>
      <w:r w:rsidR="00407FAC" w:rsidRPr="00481A2A">
        <w:t xml:space="preserve">. </w:t>
      </w:r>
      <w:r w:rsidR="00EC4FFF">
        <w:t xml:space="preserve"> To scroll through the </w:t>
      </w:r>
      <w:r w:rsidR="001A0287">
        <w:t>whole file</w:t>
      </w:r>
      <w:r w:rsidR="00EC4FFF">
        <w:t xml:space="preserve"> the command </w:t>
      </w:r>
      <w:r w:rsidR="0024727E" w:rsidRPr="00E50CE8">
        <w:rPr>
          <w:i/>
          <w:iCs/>
        </w:rPr>
        <w:t xml:space="preserve">less </w:t>
      </w:r>
      <w:r w:rsidR="0024727E">
        <w:t xml:space="preserve">can be used </w:t>
      </w:r>
      <w:r w:rsidR="001A0287">
        <w:t xml:space="preserve">because </w:t>
      </w:r>
      <w:r w:rsidR="00662C45">
        <w:t xml:space="preserve">the file contents are larger than the screen and therefore only the bottom </w:t>
      </w:r>
      <w:r w:rsidR="007C3944">
        <w:t>contents are being displayed</w:t>
      </w:r>
      <w:r w:rsidR="00E50CE8">
        <w:t>.</w:t>
      </w:r>
    </w:p>
    <w:p w14:paraId="35F3388B" w14:textId="00DE6705" w:rsidR="00E413DD" w:rsidRDefault="00650BB0" w:rsidP="00A15F9E">
      <w:pPr>
        <w:rPr>
          <w:b/>
          <w:bCs/>
        </w:rPr>
      </w:pPr>
      <w:r w:rsidRPr="00650BB0">
        <w:rPr>
          <w:noProof/>
        </w:rPr>
        <w:drawing>
          <wp:inline distT="0" distB="0" distL="0" distR="0" wp14:anchorId="6F6F83D5" wp14:editId="3F6C7B68">
            <wp:extent cx="5486400" cy="3486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486150"/>
                    </a:xfrm>
                    <a:prstGeom prst="rect">
                      <a:avLst/>
                    </a:prstGeom>
                  </pic:spPr>
                </pic:pic>
              </a:graphicData>
            </a:graphic>
          </wp:inline>
        </w:drawing>
      </w:r>
    </w:p>
    <w:p w14:paraId="79643396" w14:textId="391012DE" w:rsidR="00725F3A" w:rsidRPr="00E50CE8" w:rsidRDefault="003E7A4C" w:rsidP="00A15F9E">
      <w:r w:rsidRPr="00E50CE8">
        <w:t xml:space="preserve">The results were then saved into a </w:t>
      </w:r>
      <w:r w:rsidR="00E067C5" w:rsidRPr="00E50CE8">
        <w:t>text file called</w:t>
      </w:r>
      <w:r w:rsidR="0045480A" w:rsidRPr="00E50CE8">
        <w:t xml:space="preserve"> copy_functions</w:t>
      </w:r>
      <w:r w:rsidR="003558EB" w:rsidRPr="00E50CE8">
        <w:t xml:space="preserve">.txt by executing the command </w:t>
      </w:r>
      <w:r w:rsidR="00A93024" w:rsidRPr="00E50CE8">
        <w:rPr>
          <w:i/>
          <w:iCs/>
        </w:rPr>
        <w:t>apropos &gt;&gt; copy_function</w:t>
      </w:r>
      <w:r w:rsidR="00084918" w:rsidRPr="00E50CE8">
        <w:rPr>
          <w:i/>
          <w:iCs/>
        </w:rPr>
        <w:t>.txt</w:t>
      </w:r>
      <w:r w:rsidR="00C50FA2" w:rsidRPr="00E50CE8">
        <w:t xml:space="preserve">.  To view the </w:t>
      </w:r>
      <w:r w:rsidR="0006613E" w:rsidRPr="00E50CE8">
        <w:t xml:space="preserve">amount of different functions available the command </w:t>
      </w:r>
      <w:r w:rsidR="00A62033" w:rsidRPr="00E50CE8">
        <w:rPr>
          <w:i/>
          <w:iCs/>
        </w:rPr>
        <w:t>wc -l copy_function.txt</w:t>
      </w:r>
      <w:r w:rsidR="00A62033" w:rsidRPr="00E50CE8">
        <w:t xml:space="preserve"> was executed and the</w:t>
      </w:r>
      <w:r w:rsidR="0033281A" w:rsidRPr="00E50CE8">
        <w:t xml:space="preserve"> </w:t>
      </w:r>
      <w:r w:rsidR="003859DE" w:rsidRPr="00E50CE8">
        <w:t xml:space="preserve">results below show that there are </w:t>
      </w:r>
      <w:r w:rsidR="00481A2A" w:rsidRPr="00E50CE8">
        <w:t xml:space="preserve">136 functions available.  </w:t>
      </w:r>
      <w:r w:rsidR="00A62033" w:rsidRPr="00E50CE8">
        <w:t xml:space="preserve"> </w:t>
      </w:r>
    </w:p>
    <w:p w14:paraId="161B0BAF" w14:textId="6FF11B61" w:rsidR="00725F3A" w:rsidRDefault="00725F3A" w:rsidP="00A15F9E">
      <w:pPr>
        <w:rPr>
          <w:b/>
          <w:bCs/>
        </w:rPr>
      </w:pPr>
      <w:r w:rsidRPr="00725F3A">
        <w:rPr>
          <w:noProof/>
        </w:rPr>
        <w:drawing>
          <wp:inline distT="0" distB="0" distL="0" distR="0" wp14:anchorId="1469E123" wp14:editId="6BB4B542">
            <wp:extent cx="5438775" cy="1495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1495425"/>
                    </a:xfrm>
                    <a:prstGeom prst="rect">
                      <a:avLst/>
                    </a:prstGeom>
                  </pic:spPr>
                </pic:pic>
              </a:graphicData>
            </a:graphic>
          </wp:inline>
        </w:drawing>
      </w:r>
    </w:p>
    <w:p w14:paraId="0FB44736" w14:textId="121C968C" w:rsidR="00E50CE8" w:rsidRDefault="00E50CE8" w:rsidP="00A15F9E">
      <w:pPr>
        <w:rPr>
          <w:b/>
          <w:bCs/>
        </w:rPr>
      </w:pPr>
    </w:p>
    <w:p w14:paraId="6DC8279D" w14:textId="32A49910" w:rsidR="00E50CE8" w:rsidRDefault="00E50CE8" w:rsidP="00A15F9E">
      <w:pPr>
        <w:rPr>
          <w:b/>
          <w:bCs/>
        </w:rPr>
      </w:pPr>
    </w:p>
    <w:p w14:paraId="6F90CB5C" w14:textId="77777777" w:rsidR="00E50CE8" w:rsidRPr="004A4B6E" w:rsidRDefault="00E50CE8" w:rsidP="00A15F9E">
      <w:pPr>
        <w:rPr>
          <w:b/>
          <w:bCs/>
        </w:rPr>
      </w:pPr>
    </w:p>
    <w:p w14:paraId="054BB5AC" w14:textId="1F910AFB" w:rsidR="0050415F" w:rsidRPr="00EB391B" w:rsidRDefault="002E020F" w:rsidP="00EB391B">
      <w:pPr>
        <w:pStyle w:val="Heading1"/>
        <w:rPr>
          <w:u w:val="single"/>
        </w:rPr>
      </w:pPr>
      <w:bookmarkStart w:id="6" w:name="_Toc57393618"/>
      <w:r>
        <w:rPr>
          <w:u w:val="single"/>
        </w:rPr>
        <w:lastRenderedPageBreak/>
        <w:t xml:space="preserve">2. </w:t>
      </w:r>
      <w:r w:rsidR="003A1ECF" w:rsidRPr="003A1ECF">
        <w:rPr>
          <w:u w:val="single"/>
        </w:rPr>
        <w:t>Linux Systems and Shell Scripti</w:t>
      </w:r>
      <w:r w:rsidR="00382423">
        <w:rPr>
          <w:u w:val="single"/>
        </w:rPr>
        <w:t>ng</w:t>
      </w:r>
      <w:bookmarkEnd w:id="6"/>
    </w:p>
    <w:p w14:paraId="46992AC9" w14:textId="0DB32E28" w:rsidR="00F35498" w:rsidRPr="00AF0D0F" w:rsidRDefault="00EB391B" w:rsidP="003A1ECF">
      <w:pPr>
        <w:pStyle w:val="ListBullet"/>
        <w:numPr>
          <w:ilvl w:val="0"/>
          <w:numId w:val="0"/>
        </w:numPr>
        <w:rPr>
          <w:b/>
          <w:bCs/>
        </w:rPr>
      </w:pPr>
      <w:r>
        <w:rPr>
          <w:b/>
          <w:bCs/>
        </w:rPr>
        <w:t>2</w:t>
      </w:r>
      <w:r w:rsidR="00F06450">
        <w:rPr>
          <w:b/>
          <w:bCs/>
        </w:rPr>
        <w:t>.1</w:t>
      </w:r>
      <w:r w:rsidR="008975A3" w:rsidRPr="00AF0D0F">
        <w:rPr>
          <w:b/>
          <w:bCs/>
        </w:rPr>
        <w:t xml:space="preserve"> </w:t>
      </w:r>
      <w:r w:rsidR="00012DE8" w:rsidRPr="00AF0D0F">
        <w:rPr>
          <w:b/>
          <w:bCs/>
        </w:rPr>
        <w:t>Creating an executable bash script</w:t>
      </w:r>
    </w:p>
    <w:p w14:paraId="3086D2C1" w14:textId="179DD635" w:rsidR="00824832" w:rsidRDefault="001E5E78" w:rsidP="003A1ECF">
      <w:pPr>
        <w:pStyle w:val="ListBullet"/>
        <w:numPr>
          <w:ilvl w:val="0"/>
          <w:numId w:val="0"/>
        </w:numPr>
      </w:pPr>
      <w:bookmarkStart w:id="7" w:name="_Hlk26176386"/>
      <w:r>
        <w:t xml:space="preserve">A script called test.sh was created </w:t>
      </w:r>
      <w:r w:rsidR="00B2301E">
        <w:t>in the</w:t>
      </w:r>
      <w:r w:rsidR="00202F56">
        <w:t xml:space="preserve"> home directory</w:t>
      </w:r>
      <w:r w:rsidR="00153805">
        <w:t xml:space="preserve"> using a</w:t>
      </w:r>
      <w:r w:rsidR="00B2301E">
        <w:t xml:space="preserve"> vi</w:t>
      </w:r>
      <w:r w:rsidR="00FB63CB">
        <w:t xml:space="preserve"> </w:t>
      </w:r>
      <w:r w:rsidR="00B2301E">
        <w:t>text editor</w:t>
      </w:r>
      <w:r w:rsidR="00153805">
        <w:t xml:space="preserve">.  The </w:t>
      </w:r>
      <w:r w:rsidR="00B2301E">
        <w:t xml:space="preserve">command </w:t>
      </w:r>
      <w:r w:rsidR="00CF1B53" w:rsidRPr="001A235E">
        <w:rPr>
          <w:i/>
          <w:iCs/>
        </w:rPr>
        <w:t>vi</w:t>
      </w:r>
      <w:r w:rsidR="001A235E" w:rsidRPr="001A235E">
        <w:rPr>
          <w:i/>
          <w:iCs/>
        </w:rPr>
        <w:t xml:space="preserve"> </w:t>
      </w:r>
      <w:r w:rsidR="00CF1B53" w:rsidRPr="001A235E">
        <w:rPr>
          <w:i/>
          <w:iCs/>
        </w:rPr>
        <w:t>new</w:t>
      </w:r>
      <w:r w:rsidR="001A235E" w:rsidRPr="001A235E">
        <w:rPr>
          <w:i/>
          <w:iCs/>
        </w:rPr>
        <w:t>_</w:t>
      </w:r>
      <w:r w:rsidR="00CF1B53" w:rsidRPr="001A235E">
        <w:rPr>
          <w:i/>
          <w:iCs/>
        </w:rPr>
        <w:t>file</w:t>
      </w:r>
      <w:r w:rsidR="00153805">
        <w:t xml:space="preserve"> was executed to create this script.</w:t>
      </w:r>
      <w:r w:rsidR="00B15427">
        <w:t xml:space="preserve"> </w:t>
      </w:r>
      <w:r w:rsidR="002370DC">
        <w:t xml:space="preserve">The following </w:t>
      </w:r>
      <w:r w:rsidR="007C48CC">
        <w:t xml:space="preserve">image shows the </w:t>
      </w:r>
      <w:r w:rsidR="005052DE">
        <w:t xml:space="preserve">contents of the script in the text editor </w:t>
      </w:r>
      <w:r w:rsidR="00CE37E3">
        <w:t xml:space="preserve">and </w:t>
      </w:r>
      <w:r w:rsidR="003B2C6A">
        <w:t xml:space="preserve">the script </w:t>
      </w:r>
      <w:r w:rsidR="00AB32DC">
        <w:t>ends with</w:t>
      </w:r>
      <w:r w:rsidR="000802E7">
        <w:t xml:space="preserve"> the extension</w:t>
      </w:r>
      <w:r w:rsidR="00AB32DC">
        <w:t xml:space="preserve"> .</w:t>
      </w:r>
      <w:proofErr w:type="spellStart"/>
      <w:r w:rsidR="00AB32DC">
        <w:t>sh</w:t>
      </w:r>
      <w:proofErr w:type="spellEnd"/>
      <w:r w:rsidR="00AB32DC">
        <w:t xml:space="preserve"> </w:t>
      </w:r>
      <w:r w:rsidR="00A12B42">
        <w:t xml:space="preserve">implying that </w:t>
      </w:r>
      <w:r w:rsidR="000802E7">
        <w:t>this is a bash shell script</w:t>
      </w:r>
      <w:r w:rsidR="00C97F7E">
        <w:t xml:space="preserve"> (EDUCBA, 2019)</w:t>
      </w:r>
      <w:r w:rsidR="000802E7">
        <w:t>.</w:t>
      </w:r>
      <w:r w:rsidR="003B2C6A">
        <w:t xml:space="preserve">  </w:t>
      </w:r>
      <w:r w:rsidR="00663A4B">
        <w:t xml:space="preserve"> </w:t>
      </w:r>
      <w:r w:rsidR="00883440">
        <w:t>O</w:t>
      </w:r>
      <w:r w:rsidR="00C640DA">
        <w:t xml:space="preserve">ther </w:t>
      </w:r>
      <w:r w:rsidR="00883440">
        <w:t>console text</w:t>
      </w:r>
      <w:r w:rsidR="00C640DA">
        <w:t xml:space="preserve"> editors such as nano </w:t>
      </w:r>
      <w:r w:rsidR="00883440">
        <w:t xml:space="preserve">and emacs could have been used </w:t>
      </w:r>
      <w:r w:rsidR="008C045B">
        <w:t xml:space="preserve">to create </w:t>
      </w:r>
      <w:r w:rsidR="00A51530">
        <w:t xml:space="preserve">the script </w:t>
      </w:r>
      <w:r w:rsidR="00B01C77">
        <w:t xml:space="preserve">as they also </w:t>
      </w:r>
      <w:r w:rsidR="00D6124F">
        <w:t>contain</w:t>
      </w:r>
      <w:r w:rsidR="00B01C77">
        <w:t xml:space="preserve"> high </w:t>
      </w:r>
      <w:r w:rsidR="00F33A14">
        <w:t>functionality</w:t>
      </w:r>
      <w:r w:rsidR="00C97F7E">
        <w:t xml:space="preserve"> </w:t>
      </w:r>
      <w:r w:rsidR="00C0687D">
        <w:t xml:space="preserve">and are </w:t>
      </w:r>
      <w:r w:rsidR="00601978">
        <w:t xml:space="preserve">simple </w:t>
      </w:r>
      <w:r w:rsidR="003C7030">
        <w:t xml:space="preserve">to use </w:t>
      </w:r>
      <w:r w:rsidR="00601978">
        <w:t>and easy to navigate</w:t>
      </w:r>
      <w:r w:rsidR="00C0687D">
        <w:t xml:space="preserve"> in</w:t>
      </w:r>
      <w:r w:rsidR="002F0A0D">
        <w:t xml:space="preserve"> </w:t>
      </w:r>
      <w:r w:rsidR="00C97F7E">
        <w:t>(</w:t>
      </w:r>
      <w:r w:rsidR="00F85491">
        <w:t xml:space="preserve">Blum and Bresnahan, </w:t>
      </w:r>
      <w:r w:rsidR="00461F89">
        <w:t>2015)</w:t>
      </w:r>
      <w:r w:rsidR="00F33A14">
        <w:t>.</w:t>
      </w:r>
    </w:p>
    <w:bookmarkEnd w:id="7"/>
    <w:p w14:paraId="01EEF032" w14:textId="7F86D628" w:rsidR="00DD6305" w:rsidRDefault="00DC5C52" w:rsidP="003A1ECF">
      <w:pPr>
        <w:pStyle w:val="ListBullet"/>
        <w:numPr>
          <w:ilvl w:val="0"/>
          <w:numId w:val="0"/>
        </w:numPr>
      </w:pPr>
      <w:r w:rsidRPr="00DC5C52">
        <w:rPr>
          <w:noProof/>
        </w:rPr>
        <w:drawing>
          <wp:inline distT="0" distB="0" distL="0" distR="0" wp14:anchorId="2872A04D" wp14:editId="39C03C10">
            <wp:extent cx="5848350" cy="3914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4078"/>
                    <a:stretch/>
                  </pic:blipFill>
                  <pic:spPr bwMode="auto">
                    <a:xfrm>
                      <a:off x="0" y="0"/>
                      <a:ext cx="5848350" cy="3914775"/>
                    </a:xfrm>
                    <a:prstGeom prst="rect">
                      <a:avLst/>
                    </a:prstGeom>
                    <a:ln>
                      <a:noFill/>
                    </a:ln>
                    <a:extLst>
                      <a:ext uri="{53640926-AAD7-44D8-BBD7-CCE9431645EC}">
                        <a14:shadowObscured xmlns:a14="http://schemas.microsoft.com/office/drawing/2010/main"/>
                      </a:ext>
                    </a:extLst>
                  </pic:spPr>
                </pic:pic>
              </a:graphicData>
            </a:graphic>
          </wp:inline>
        </w:drawing>
      </w:r>
    </w:p>
    <w:p w14:paraId="5B446EDD" w14:textId="77777777" w:rsidR="00EB7314" w:rsidRDefault="00EB7314" w:rsidP="003A1ECF">
      <w:pPr>
        <w:pStyle w:val="ListBullet"/>
        <w:numPr>
          <w:ilvl w:val="0"/>
          <w:numId w:val="0"/>
        </w:numPr>
      </w:pPr>
    </w:p>
    <w:p w14:paraId="4E2AB8DC" w14:textId="0DB7B130" w:rsidR="008A6632" w:rsidRDefault="00D82AE9" w:rsidP="003A1ECF">
      <w:pPr>
        <w:pStyle w:val="ListBullet"/>
        <w:numPr>
          <w:ilvl w:val="0"/>
          <w:numId w:val="0"/>
        </w:numPr>
      </w:pPr>
      <w:bookmarkStart w:id="8" w:name="_Hlk26176690"/>
      <w:r>
        <w:t xml:space="preserve">The command </w:t>
      </w:r>
      <w:r w:rsidR="004A685A" w:rsidRPr="00D94850">
        <w:rPr>
          <w:i/>
          <w:iCs/>
        </w:rPr>
        <w:t xml:space="preserve">ls </w:t>
      </w:r>
      <w:r w:rsidR="004A685A">
        <w:t xml:space="preserve">was executed to find </w:t>
      </w:r>
      <w:r w:rsidR="00B07BEF">
        <w:t xml:space="preserve">out </w:t>
      </w:r>
      <w:r w:rsidR="004A685A">
        <w:t>if the</w:t>
      </w:r>
      <w:r w:rsidR="009F29C7">
        <w:t xml:space="preserve"> test.sh</w:t>
      </w:r>
      <w:r w:rsidR="004A685A">
        <w:t xml:space="preserve"> script ha</w:t>
      </w:r>
      <w:r w:rsidR="009F29C7">
        <w:t>s</w:t>
      </w:r>
      <w:r w:rsidR="004A685A">
        <w:t xml:space="preserve"> been saved </w:t>
      </w:r>
      <w:r w:rsidR="000017E1">
        <w:t>in the home directory</w:t>
      </w:r>
      <w:r w:rsidR="009F29C7">
        <w:t xml:space="preserve"> and the results in the image </w:t>
      </w:r>
      <w:r w:rsidR="007E4DE1">
        <w:t xml:space="preserve">below show </w:t>
      </w:r>
      <w:r w:rsidR="00062CC6">
        <w:t xml:space="preserve">that the script now exists in </w:t>
      </w:r>
      <w:r w:rsidR="00D335E5">
        <w:t>t</w:t>
      </w:r>
      <w:r w:rsidR="00062CC6">
        <w:t xml:space="preserve">he directory. </w:t>
      </w:r>
      <w:r w:rsidR="00B07BEF">
        <w:t xml:space="preserve"> </w:t>
      </w:r>
      <w:r w:rsidR="00AF6248">
        <w:t xml:space="preserve">The symbols ~# </w:t>
      </w:r>
      <w:r w:rsidR="00BC6ADA">
        <w:t xml:space="preserve">suggests that a user is currently operating </w:t>
      </w:r>
      <w:r w:rsidR="009E63E5">
        <w:t xml:space="preserve">in </w:t>
      </w:r>
      <w:r w:rsidR="00BC6ADA">
        <w:t>th</w:t>
      </w:r>
      <w:r w:rsidR="002F0A0D">
        <w:t>e home direct</w:t>
      </w:r>
      <w:r w:rsidR="001D196D">
        <w:t>ory</w:t>
      </w:r>
      <w:r w:rsidR="002F0A0D">
        <w:t xml:space="preserve"> which in this case is root</w:t>
      </w:r>
      <w:r w:rsidR="00062CC6">
        <w:t xml:space="preserve"> (Soyinka,</w:t>
      </w:r>
      <w:r w:rsidR="00D335E5">
        <w:t xml:space="preserve"> 2016)</w:t>
      </w:r>
      <w:r w:rsidR="009F29C7">
        <w:t>.</w:t>
      </w:r>
      <w:r w:rsidR="00305B09">
        <w:t xml:space="preserve">To </w:t>
      </w:r>
      <w:r w:rsidR="00157643">
        <w:t>set execute permission</w:t>
      </w:r>
      <w:r w:rsidR="00F96CAB">
        <w:t>s</w:t>
      </w:r>
      <w:r w:rsidR="00157643">
        <w:t xml:space="preserve"> </w:t>
      </w:r>
      <w:r w:rsidR="003337D9">
        <w:t xml:space="preserve">that </w:t>
      </w:r>
      <w:r w:rsidR="00F96CAB">
        <w:t xml:space="preserve">allow </w:t>
      </w:r>
      <w:r w:rsidR="003337D9">
        <w:t xml:space="preserve">the script </w:t>
      </w:r>
      <w:r w:rsidR="00F96CAB">
        <w:t xml:space="preserve">to be </w:t>
      </w:r>
      <w:r w:rsidR="0019633B">
        <w:t>executable</w:t>
      </w:r>
      <w:r w:rsidR="00213E0F">
        <w:t>,</w:t>
      </w:r>
      <w:r w:rsidR="00305B09">
        <w:t xml:space="preserve"> the command </w:t>
      </w:r>
      <w:r w:rsidR="008621F8" w:rsidRPr="00D94850">
        <w:rPr>
          <w:i/>
          <w:iCs/>
        </w:rPr>
        <w:t xml:space="preserve">chmod </w:t>
      </w:r>
      <w:r w:rsidR="00614AA6">
        <w:rPr>
          <w:i/>
          <w:iCs/>
        </w:rPr>
        <w:t>a</w:t>
      </w:r>
      <w:r w:rsidR="008621F8" w:rsidRPr="00D94850">
        <w:rPr>
          <w:i/>
          <w:iCs/>
        </w:rPr>
        <w:t>+x test.sh</w:t>
      </w:r>
      <w:r w:rsidR="008621F8">
        <w:t xml:space="preserve"> was </w:t>
      </w:r>
      <w:r w:rsidR="00614AA6">
        <w:t>ex</w:t>
      </w:r>
      <w:r w:rsidR="00CA14D6">
        <w:t>e</w:t>
      </w:r>
      <w:r w:rsidR="00614AA6">
        <w:t>cuted</w:t>
      </w:r>
      <w:r w:rsidR="001725E1">
        <w:t xml:space="preserve"> </w:t>
      </w:r>
      <w:r w:rsidR="00CA14D6">
        <w:t xml:space="preserve">and the </w:t>
      </w:r>
      <w:r w:rsidR="00667FA1">
        <w:t xml:space="preserve">script was run by </w:t>
      </w:r>
      <w:r w:rsidR="0090747C">
        <w:t>executing</w:t>
      </w:r>
      <w:r w:rsidR="00CA14D6">
        <w:t xml:space="preserve"> the command</w:t>
      </w:r>
      <w:r w:rsidR="0090747C">
        <w:t xml:space="preserve"> </w:t>
      </w:r>
      <w:r w:rsidR="0090747C" w:rsidRPr="00D94850">
        <w:rPr>
          <w:i/>
          <w:iCs/>
        </w:rPr>
        <w:t>./</w:t>
      </w:r>
      <w:r w:rsidR="00D94850" w:rsidRPr="00D94850">
        <w:rPr>
          <w:i/>
          <w:iCs/>
        </w:rPr>
        <w:t>test.sh</w:t>
      </w:r>
      <w:r w:rsidR="00AD6F14">
        <w:t xml:space="preserve"> as shown in the imag</w:t>
      </w:r>
      <w:r w:rsidR="001725E1">
        <w:t xml:space="preserve">e </w:t>
      </w:r>
      <w:bookmarkEnd w:id="8"/>
      <w:r w:rsidR="00AD6F14">
        <w:t>belo</w:t>
      </w:r>
      <w:r w:rsidR="001725E1">
        <w:t>w</w:t>
      </w:r>
    </w:p>
    <w:p w14:paraId="6C022EA3" w14:textId="4BFFADA5" w:rsidR="001725E1" w:rsidRDefault="00284D46" w:rsidP="003A1ECF">
      <w:pPr>
        <w:pStyle w:val="ListBullet"/>
        <w:numPr>
          <w:ilvl w:val="0"/>
          <w:numId w:val="0"/>
        </w:numPr>
      </w:pPr>
      <w:r>
        <w:rPr>
          <w:noProof/>
        </w:rPr>
        <w:lastRenderedPageBreak/>
        <mc:AlternateContent>
          <mc:Choice Requires="wps">
            <w:drawing>
              <wp:anchor distT="0" distB="0" distL="114300" distR="114300" simplePos="0" relativeHeight="251667456" behindDoc="0" locked="0" layoutInCell="1" allowOverlap="1" wp14:anchorId="2AB57D44" wp14:editId="6CA3C3DA">
                <wp:simplePos x="0" y="0"/>
                <wp:positionH relativeFrom="column">
                  <wp:posOffset>9525</wp:posOffset>
                </wp:positionH>
                <wp:positionV relativeFrom="paragraph">
                  <wp:posOffset>2634615</wp:posOffset>
                </wp:positionV>
                <wp:extent cx="3886200" cy="17145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3886200" cy="171450"/>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4721881D"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57D44" id="Text Box 55" o:spid="_x0000_s1030" type="#_x0000_t202" style="position:absolute;margin-left:.75pt;margin-top:207.45pt;width:306pt;height:1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" filled="f" strokecolor="#feb80a [3206]" strokeweight="2pt">
                <v:textbox>
                  <w:txbxContent>
                    <w:p w14:paraId="4721881D" w14:textId="77777777" w:rsidR="00F548EA" w:rsidRDefault="00F548EA"/>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651FC2B" wp14:editId="6C6FAB28">
                <wp:simplePos x="0" y="0"/>
                <wp:positionH relativeFrom="column">
                  <wp:posOffset>3543300</wp:posOffset>
                </wp:positionH>
                <wp:positionV relativeFrom="paragraph">
                  <wp:posOffset>110490</wp:posOffset>
                </wp:positionV>
                <wp:extent cx="847725" cy="20002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847725" cy="200025"/>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5588E5B5"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1FC2B" id="Text Box 54" o:spid="_x0000_s1031" type="#_x0000_t202" style="position:absolute;margin-left:279pt;margin-top:8.7pt;width:66.75pt;height:1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" filled="f" strokecolor="#feb80a [3206]" strokeweight="2pt">
                <v:textbox>
                  <w:txbxContent>
                    <w:p w14:paraId="5588E5B5" w14:textId="77777777" w:rsidR="00F548EA" w:rsidRDefault="00F548EA"/>
                  </w:txbxContent>
                </v:textbox>
              </v:shape>
            </w:pict>
          </mc:Fallback>
        </mc:AlternateContent>
      </w:r>
      <w:r w:rsidR="00DD6305" w:rsidRPr="00DD6305">
        <w:rPr>
          <w:noProof/>
        </w:rPr>
        <w:drawing>
          <wp:inline distT="0" distB="0" distL="0" distR="0" wp14:anchorId="7645CA28" wp14:editId="08FA5276">
            <wp:extent cx="5486400" cy="35820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582035"/>
                    </a:xfrm>
                    <a:prstGeom prst="rect">
                      <a:avLst/>
                    </a:prstGeom>
                  </pic:spPr>
                </pic:pic>
              </a:graphicData>
            </a:graphic>
          </wp:inline>
        </w:drawing>
      </w:r>
    </w:p>
    <w:p w14:paraId="5F6568D4" w14:textId="084CE7B1" w:rsidR="000E7EFF" w:rsidRDefault="00AD42C9" w:rsidP="003A1ECF">
      <w:pPr>
        <w:pStyle w:val="ListBullet"/>
        <w:numPr>
          <w:ilvl w:val="0"/>
          <w:numId w:val="0"/>
        </w:numPr>
      </w:pPr>
      <w:r>
        <w:t xml:space="preserve">The image </w:t>
      </w:r>
      <w:r w:rsidR="006522F3">
        <w:t xml:space="preserve">below shows the result of running the </w:t>
      </w:r>
      <w:r w:rsidR="00036F36">
        <w:t xml:space="preserve">shell </w:t>
      </w:r>
      <w:r w:rsidR="006522F3">
        <w:t>script</w:t>
      </w:r>
      <w:r w:rsidR="00036F36">
        <w:t xml:space="preserve"> test.sh</w:t>
      </w:r>
      <w:r w:rsidR="006522F3">
        <w:t>.  The message</w:t>
      </w:r>
      <w:r w:rsidR="001D0CAC">
        <w:t xml:space="preserve"> “Hello World” </w:t>
      </w:r>
      <w:r w:rsidR="00214284">
        <w:t>was successfully printed on the con</w:t>
      </w:r>
      <w:r w:rsidR="009C3973">
        <w:t>sole screen.</w:t>
      </w:r>
      <w:r w:rsidR="00DE6205">
        <w:t xml:space="preserve"> </w:t>
      </w:r>
    </w:p>
    <w:p w14:paraId="68792936" w14:textId="47994E80" w:rsidR="00AD6F14" w:rsidRDefault="001725E1" w:rsidP="003A1ECF">
      <w:pPr>
        <w:pStyle w:val="ListBullet"/>
        <w:numPr>
          <w:ilvl w:val="0"/>
          <w:numId w:val="0"/>
        </w:numPr>
      </w:pPr>
      <w:r w:rsidRPr="009739B9">
        <w:rPr>
          <w:noProof/>
        </w:rPr>
        <w:drawing>
          <wp:inline distT="0" distB="0" distL="0" distR="0" wp14:anchorId="5D72BAF8" wp14:editId="5084A532">
            <wp:extent cx="5486400" cy="1323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 t="23999" r="1276" b="34845"/>
                    <a:stretch/>
                  </pic:blipFill>
                  <pic:spPr bwMode="auto">
                    <a:xfrm>
                      <a:off x="0" y="0"/>
                      <a:ext cx="5497984" cy="1326770"/>
                    </a:xfrm>
                    <a:prstGeom prst="rect">
                      <a:avLst/>
                    </a:prstGeom>
                    <a:ln>
                      <a:noFill/>
                    </a:ln>
                    <a:extLst>
                      <a:ext uri="{53640926-AAD7-44D8-BBD7-CCE9431645EC}">
                        <a14:shadowObscured xmlns:a14="http://schemas.microsoft.com/office/drawing/2010/main"/>
                      </a:ext>
                    </a:extLst>
                  </pic:spPr>
                </pic:pic>
              </a:graphicData>
            </a:graphic>
          </wp:inline>
        </w:drawing>
      </w:r>
    </w:p>
    <w:p w14:paraId="53CF0787" w14:textId="77777777" w:rsidR="00C754C9" w:rsidRDefault="00C754C9" w:rsidP="003A1ECF">
      <w:pPr>
        <w:pStyle w:val="ListBullet"/>
        <w:numPr>
          <w:ilvl w:val="0"/>
          <w:numId w:val="0"/>
        </w:numPr>
      </w:pPr>
    </w:p>
    <w:p w14:paraId="57866116" w14:textId="09611C63" w:rsidR="00EB7314" w:rsidRDefault="00EB7314" w:rsidP="00EB7314">
      <w:pPr>
        <w:pStyle w:val="ListBullet"/>
        <w:numPr>
          <w:ilvl w:val="0"/>
          <w:numId w:val="0"/>
        </w:numPr>
        <w:rPr>
          <w:b/>
          <w:bCs/>
        </w:rPr>
      </w:pPr>
    </w:p>
    <w:p w14:paraId="6D8AC672" w14:textId="1ECD0669" w:rsidR="000E7EFF" w:rsidRDefault="000E7EFF" w:rsidP="00EB7314">
      <w:pPr>
        <w:pStyle w:val="ListBullet"/>
        <w:numPr>
          <w:ilvl w:val="0"/>
          <w:numId w:val="0"/>
        </w:numPr>
        <w:rPr>
          <w:b/>
          <w:bCs/>
        </w:rPr>
      </w:pPr>
    </w:p>
    <w:p w14:paraId="3A7BA065" w14:textId="33C509A6" w:rsidR="00EB391B" w:rsidRDefault="00EB391B" w:rsidP="00EB7314">
      <w:pPr>
        <w:pStyle w:val="ListBullet"/>
        <w:numPr>
          <w:ilvl w:val="0"/>
          <w:numId w:val="0"/>
        </w:numPr>
        <w:rPr>
          <w:b/>
          <w:bCs/>
        </w:rPr>
      </w:pPr>
    </w:p>
    <w:p w14:paraId="290FFFAC" w14:textId="65D01F35" w:rsidR="00EB391B" w:rsidRDefault="00EB391B" w:rsidP="00EB7314">
      <w:pPr>
        <w:pStyle w:val="ListBullet"/>
        <w:numPr>
          <w:ilvl w:val="0"/>
          <w:numId w:val="0"/>
        </w:numPr>
        <w:rPr>
          <w:b/>
          <w:bCs/>
        </w:rPr>
      </w:pPr>
    </w:p>
    <w:p w14:paraId="46A86718" w14:textId="0D00645A" w:rsidR="00E5509E" w:rsidRDefault="00E5509E" w:rsidP="00EB7314">
      <w:pPr>
        <w:pStyle w:val="ListBullet"/>
        <w:numPr>
          <w:ilvl w:val="0"/>
          <w:numId w:val="0"/>
        </w:numPr>
        <w:rPr>
          <w:b/>
          <w:bCs/>
        </w:rPr>
      </w:pPr>
    </w:p>
    <w:p w14:paraId="631697E0" w14:textId="77777777" w:rsidR="00EB391B" w:rsidRDefault="00EB391B" w:rsidP="00EB7314">
      <w:pPr>
        <w:pStyle w:val="ListBullet"/>
        <w:numPr>
          <w:ilvl w:val="0"/>
          <w:numId w:val="0"/>
        </w:numPr>
        <w:rPr>
          <w:b/>
          <w:bCs/>
        </w:rPr>
      </w:pPr>
    </w:p>
    <w:p w14:paraId="576E8ABA" w14:textId="6885E191" w:rsidR="00EB7314" w:rsidRPr="00A83724" w:rsidRDefault="00FE494D" w:rsidP="00EB7314">
      <w:pPr>
        <w:pStyle w:val="ListBullet"/>
        <w:numPr>
          <w:ilvl w:val="0"/>
          <w:numId w:val="0"/>
        </w:numPr>
        <w:rPr>
          <w:b/>
          <w:bCs/>
        </w:rPr>
      </w:pPr>
      <w:r>
        <w:rPr>
          <w:b/>
          <w:bCs/>
        </w:rPr>
        <w:lastRenderedPageBreak/>
        <w:t>2</w:t>
      </w:r>
      <w:r w:rsidR="00BA00C0">
        <w:rPr>
          <w:b/>
          <w:bCs/>
        </w:rPr>
        <w:t>.</w:t>
      </w:r>
      <w:r w:rsidR="00EB7314" w:rsidRPr="00A83724">
        <w:rPr>
          <w:b/>
          <w:bCs/>
        </w:rPr>
        <w:t>2</w:t>
      </w:r>
      <w:r w:rsidR="00BA00C0">
        <w:rPr>
          <w:b/>
          <w:bCs/>
        </w:rPr>
        <w:t xml:space="preserve">. </w:t>
      </w:r>
      <w:r w:rsidR="00EB7314" w:rsidRPr="00A83724">
        <w:rPr>
          <w:b/>
          <w:bCs/>
        </w:rPr>
        <w:t xml:space="preserve"> Why giving 777 permissions to a file is a bad idea</w:t>
      </w:r>
    </w:p>
    <w:p w14:paraId="49D117BC" w14:textId="599567A6" w:rsidR="00F85B4F" w:rsidRDefault="00EB7314" w:rsidP="003A1ECF">
      <w:pPr>
        <w:pStyle w:val="ListBullet"/>
        <w:numPr>
          <w:ilvl w:val="0"/>
          <w:numId w:val="0"/>
        </w:numPr>
      </w:pPr>
      <w:r>
        <w:t xml:space="preserve">777 file permissions indicate that any individual who is a user on a server can read, </w:t>
      </w:r>
      <w:proofErr w:type="gramStart"/>
      <w:r>
        <w:t>write</w:t>
      </w:r>
      <w:proofErr w:type="gramEnd"/>
      <w:r>
        <w:t xml:space="preserve"> and execute any files on that server (Coulter, 2014).  This is risky because it gives files and directories low security since the files and directories on the server can</w:t>
      </w:r>
      <w:r w:rsidR="00AA6B7A">
        <w:t xml:space="preserve"> altered and/or deleted without the administrator’s permission or knowledge (McKinnon, 2017)</w:t>
      </w:r>
      <w:r w:rsidR="000708B4">
        <w:t xml:space="preserve">.  These files can also </w:t>
      </w:r>
      <w:r>
        <w:t>be tempered with by having corrupt files added onto them (McDonald, 2012).  777 permissions can also lead to attacks such as cross-site scripting attacks which occur when malicious html and/or JavaScript are copied into an open folder on a server leading to a malicious user stealing the administrator login cookie thereby allowing them to gain full access to the administrator’s  account (Coulter, 2014).  The normal safe permissions for files should be 644 which means that the administrator or user can only have read and write permissions while everyone else will only be able to read the files or scripts (McKinnon, 2017</w:t>
      </w:r>
      <w:r w:rsidR="001B0B98">
        <w:t>).</w:t>
      </w:r>
    </w:p>
    <w:p w14:paraId="1F5767B8" w14:textId="0F8B58A8" w:rsidR="00716228" w:rsidRPr="00AE3004" w:rsidRDefault="00FE494D" w:rsidP="003A1ECF">
      <w:pPr>
        <w:pStyle w:val="ListBullet"/>
        <w:numPr>
          <w:ilvl w:val="0"/>
          <w:numId w:val="0"/>
        </w:numPr>
        <w:rPr>
          <w:b/>
          <w:bCs/>
        </w:rPr>
      </w:pPr>
      <w:r>
        <w:rPr>
          <w:b/>
          <w:bCs/>
        </w:rPr>
        <w:t>2</w:t>
      </w:r>
      <w:r w:rsidR="00716228" w:rsidRPr="00AE3004">
        <w:rPr>
          <w:b/>
          <w:bCs/>
        </w:rPr>
        <w:t>.</w:t>
      </w:r>
      <w:r>
        <w:rPr>
          <w:b/>
          <w:bCs/>
        </w:rPr>
        <w:t xml:space="preserve">3. </w:t>
      </w:r>
      <w:r w:rsidR="002E7271" w:rsidRPr="00AE3004">
        <w:rPr>
          <w:b/>
          <w:bCs/>
        </w:rPr>
        <w:t xml:space="preserve"> Creating </w:t>
      </w:r>
      <w:r w:rsidR="00D2789B" w:rsidRPr="00AE3004">
        <w:rPr>
          <w:b/>
          <w:bCs/>
        </w:rPr>
        <w:t>new users</w:t>
      </w:r>
    </w:p>
    <w:p w14:paraId="7410BBB2" w14:textId="3A9EF603" w:rsidR="00BB027D" w:rsidRDefault="00AE362E" w:rsidP="003A1ECF">
      <w:pPr>
        <w:pStyle w:val="ListBullet"/>
        <w:numPr>
          <w:ilvl w:val="0"/>
          <w:numId w:val="0"/>
        </w:numPr>
      </w:pPr>
      <w:r>
        <w:t>A</w:t>
      </w:r>
      <w:r w:rsidR="00D061A8">
        <w:t xml:space="preserve"> user account w</w:t>
      </w:r>
      <w:r>
        <w:t>as</w:t>
      </w:r>
      <w:r w:rsidR="00D061A8">
        <w:t xml:space="preserve"> created for </w:t>
      </w:r>
      <w:r w:rsidR="00BE74A6">
        <w:t>a</w:t>
      </w:r>
      <w:r w:rsidR="00D061A8">
        <w:t xml:space="preserve"> new u</w:t>
      </w:r>
      <w:r w:rsidR="001269CB">
        <w:t>s</w:t>
      </w:r>
      <w:r w:rsidR="00D061A8">
        <w:t xml:space="preserve">er bob using the command </w:t>
      </w:r>
      <w:r w:rsidR="001269CB" w:rsidRPr="00DA5BC5">
        <w:rPr>
          <w:i/>
          <w:iCs/>
        </w:rPr>
        <w:t>useradd</w:t>
      </w:r>
      <w:r w:rsidR="00134315" w:rsidRPr="00DA5BC5">
        <w:rPr>
          <w:i/>
          <w:iCs/>
        </w:rPr>
        <w:t xml:space="preserve"> </w:t>
      </w:r>
      <w:r w:rsidR="001269CB" w:rsidRPr="00DA5BC5">
        <w:rPr>
          <w:i/>
          <w:iCs/>
        </w:rPr>
        <w:t xml:space="preserve">-d/home/bob </w:t>
      </w:r>
      <w:proofErr w:type="spellStart"/>
      <w:r w:rsidR="001269CB" w:rsidRPr="00DA5BC5">
        <w:rPr>
          <w:i/>
          <w:iCs/>
        </w:rPr>
        <w:t>bob</w:t>
      </w:r>
      <w:proofErr w:type="spellEnd"/>
      <w:r w:rsidR="00BE74A6" w:rsidRPr="00DA5BC5">
        <w:rPr>
          <w:i/>
          <w:iCs/>
        </w:rPr>
        <w:t xml:space="preserve"> </w:t>
      </w:r>
      <w:r w:rsidR="009A1FCD">
        <w:t xml:space="preserve">and a new password bob was </w:t>
      </w:r>
      <w:r w:rsidR="00674F5E">
        <w:t>assigned to the new user bob.</w:t>
      </w:r>
      <w:r w:rsidR="009C35AF">
        <w:t xml:space="preserve">  This is shown in the </w:t>
      </w:r>
      <w:r w:rsidR="00975B54">
        <w:t>image below:</w:t>
      </w:r>
    </w:p>
    <w:p w14:paraId="7AD5E4AE" w14:textId="52517B2C" w:rsidR="00716228" w:rsidRDefault="00716228" w:rsidP="003A1ECF">
      <w:pPr>
        <w:pStyle w:val="ListBullet"/>
        <w:numPr>
          <w:ilvl w:val="0"/>
          <w:numId w:val="0"/>
        </w:numPr>
      </w:pPr>
      <w:r>
        <w:rPr>
          <w:noProof/>
        </w:rPr>
        <w:drawing>
          <wp:inline distT="0" distB="0" distL="0" distR="0" wp14:anchorId="6A67E45B" wp14:editId="1B49C788">
            <wp:extent cx="6010275" cy="2657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275" cy="2657475"/>
                    </a:xfrm>
                    <a:prstGeom prst="rect">
                      <a:avLst/>
                    </a:prstGeom>
                    <a:noFill/>
                    <a:ln>
                      <a:noFill/>
                    </a:ln>
                  </pic:spPr>
                </pic:pic>
              </a:graphicData>
            </a:graphic>
          </wp:inline>
        </w:drawing>
      </w:r>
    </w:p>
    <w:p w14:paraId="39BC6D1C" w14:textId="77777777" w:rsidR="00796667" w:rsidRDefault="00796667" w:rsidP="003A1ECF">
      <w:pPr>
        <w:pStyle w:val="ListBullet"/>
        <w:numPr>
          <w:ilvl w:val="0"/>
          <w:numId w:val="0"/>
        </w:numPr>
      </w:pPr>
    </w:p>
    <w:p w14:paraId="3C1DD983" w14:textId="77777777" w:rsidR="00796667" w:rsidRDefault="00796667" w:rsidP="003A1ECF">
      <w:pPr>
        <w:pStyle w:val="ListBullet"/>
        <w:numPr>
          <w:ilvl w:val="0"/>
          <w:numId w:val="0"/>
        </w:numPr>
      </w:pPr>
    </w:p>
    <w:p w14:paraId="6C68B6C7" w14:textId="77777777" w:rsidR="00796667" w:rsidRDefault="00796667" w:rsidP="003A1ECF">
      <w:pPr>
        <w:pStyle w:val="ListBullet"/>
        <w:numPr>
          <w:ilvl w:val="0"/>
          <w:numId w:val="0"/>
        </w:numPr>
      </w:pPr>
    </w:p>
    <w:p w14:paraId="750F3417" w14:textId="77777777" w:rsidR="00796667" w:rsidRDefault="00796667" w:rsidP="003A1ECF">
      <w:pPr>
        <w:pStyle w:val="ListBullet"/>
        <w:numPr>
          <w:ilvl w:val="0"/>
          <w:numId w:val="0"/>
        </w:numPr>
      </w:pPr>
    </w:p>
    <w:p w14:paraId="1AEF2732" w14:textId="550BFA24" w:rsidR="00C72472" w:rsidRDefault="00975B54" w:rsidP="003A1ECF">
      <w:pPr>
        <w:pStyle w:val="ListBullet"/>
        <w:numPr>
          <w:ilvl w:val="0"/>
          <w:numId w:val="0"/>
        </w:numPr>
      </w:pPr>
      <w:r>
        <w:lastRenderedPageBreak/>
        <w:t xml:space="preserve">Another user account for a new user smith was also created </w:t>
      </w:r>
      <w:r w:rsidR="000155B8">
        <w:t xml:space="preserve">using the command </w:t>
      </w:r>
      <w:r w:rsidR="000155B8" w:rsidRPr="00C867E0">
        <w:rPr>
          <w:i/>
          <w:iCs/>
        </w:rPr>
        <w:t>u</w:t>
      </w:r>
      <w:r w:rsidR="00B67116" w:rsidRPr="00C867E0">
        <w:rPr>
          <w:i/>
          <w:iCs/>
        </w:rPr>
        <w:t>s</w:t>
      </w:r>
      <w:r w:rsidR="000155B8" w:rsidRPr="00C867E0">
        <w:rPr>
          <w:i/>
          <w:iCs/>
        </w:rPr>
        <w:t>eradd</w:t>
      </w:r>
      <w:r w:rsidR="00961243" w:rsidRPr="00C867E0">
        <w:rPr>
          <w:i/>
          <w:iCs/>
        </w:rPr>
        <w:t xml:space="preserve"> -d</w:t>
      </w:r>
      <w:r w:rsidR="00E2635F" w:rsidRPr="00C867E0">
        <w:rPr>
          <w:i/>
          <w:iCs/>
        </w:rPr>
        <w:t>/home</w:t>
      </w:r>
      <w:r w:rsidR="00B67116" w:rsidRPr="00C867E0">
        <w:rPr>
          <w:i/>
          <w:iCs/>
        </w:rPr>
        <w:t>/smith</w:t>
      </w:r>
      <w:r w:rsidR="002D102B" w:rsidRPr="00C867E0">
        <w:rPr>
          <w:i/>
          <w:iCs/>
        </w:rPr>
        <w:t xml:space="preserve"> </w:t>
      </w:r>
      <w:r w:rsidR="002D102B">
        <w:t>and</w:t>
      </w:r>
      <w:r w:rsidR="004F16CF">
        <w:t xml:space="preserve"> the user was assigned </w:t>
      </w:r>
      <w:r w:rsidR="0025561F">
        <w:t>a</w:t>
      </w:r>
      <w:r w:rsidR="004F16CF">
        <w:t xml:space="preserve"> password smith </w:t>
      </w:r>
      <w:r w:rsidR="005E6670">
        <w:t>when prompted by the console</w:t>
      </w:r>
      <w:r w:rsidR="0025561F">
        <w:t xml:space="preserve"> as shown below.</w:t>
      </w:r>
    </w:p>
    <w:p w14:paraId="409F4240" w14:textId="6ECEE9BA" w:rsidR="00C72472" w:rsidRDefault="00C72472" w:rsidP="003A1ECF">
      <w:pPr>
        <w:pStyle w:val="ListBullet"/>
        <w:numPr>
          <w:ilvl w:val="0"/>
          <w:numId w:val="0"/>
        </w:numPr>
      </w:pPr>
      <w:r>
        <w:rPr>
          <w:noProof/>
        </w:rPr>
        <w:drawing>
          <wp:inline distT="0" distB="0" distL="0" distR="0" wp14:anchorId="275B79FB" wp14:editId="13E32FEC">
            <wp:extent cx="6038850" cy="2219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8850" cy="2219325"/>
                    </a:xfrm>
                    <a:prstGeom prst="rect">
                      <a:avLst/>
                    </a:prstGeom>
                    <a:noFill/>
                    <a:ln>
                      <a:noFill/>
                    </a:ln>
                  </pic:spPr>
                </pic:pic>
              </a:graphicData>
            </a:graphic>
          </wp:inline>
        </w:drawing>
      </w:r>
    </w:p>
    <w:p w14:paraId="12E982FA" w14:textId="0754B972" w:rsidR="005E6670" w:rsidRDefault="002E247E" w:rsidP="003A1ECF">
      <w:pPr>
        <w:pStyle w:val="ListBullet"/>
        <w:numPr>
          <w:ilvl w:val="0"/>
          <w:numId w:val="0"/>
        </w:numPr>
      </w:pPr>
      <w:r>
        <w:t xml:space="preserve">There are several </w:t>
      </w:r>
      <w:r w:rsidR="00202131">
        <w:t xml:space="preserve">other </w:t>
      </w:r>
      <w:r>
        <w:t>ways by which new users can be added in Linux.</w:t>
      </w:r>
      <w:r w:rsidR="00F17EEE">
        <w:t xml:space="preserve">  The </w:t>
      </w:r>
      <w:r w:rsidR="008512C9">
        <w:t>useradd part of the comm</w:t>
      </w:r>
      <w:r w:rsidR="00E76BF0">
        <w:t>a</w:t>
      </w:r>
      <w:r w:rsidR="008512C9">
        <w:t xml:space="preserve">nd used to create </w:t>
      </w:r>
      <w:r w:rsidR="002A28AB">
        <w:t>new users</w:t>
      </w:r>
      <w:r w:rsidR="008512C9">
        <w:t xml:space="preserve"> bob and smith can be substituted by the </w:t>
      </w:r>
      <w:r w:rsidR="0099512D">
        <w:t xml:space="preserve">term </w:t>
      </w:r>
      <w:proofErr w:type="spellStart"/>
      <w:r w:rsidR="0099512D">
        <w:t>adduser</w:t>
      </w:r>
      <w:proofErr w:type="spellEnd"/>
      <w:r w:rsidR="0099512D">
        <w:t xml:space="preserve"> </w:t>
      </w:r>
      <w:r w:rsidR="001D2FD1">
        <w:t>generating</w:t>
      </w:r>
      <w:r w:rsidR="00330E1F">
        <w:t xml:space="preserve"> the command </w:t>
      </w:r>
      <w:proofErr w:type="spellStart"/>
      <w:r w:rsidR="00330E1F" w:rsidRPr="001D2FD1">
        <w:rPr>
          <w:i/>
          <w:iCs/>
        </w:rPr>
        <w:t>adduser</w:t>
      </w:r>
      <w:proofErr w:type="spellEnd"/>
      <w:r w:rsidR="00330E1F" w:rsidRPr="001D2FD1">
        <w:rPr>
          <w:i/>
          <w:iCs/>
        </w:rPr>
        <w:t xml:space="preserve"> -d</w:t>
      </w:r>
      <w:r w:rsidR="00A91651" w:rsidRPr="001D2FD1">
        <w:rPr>
          <w:i/>
          <w:iCs/>
        </w:rPr>
        <w:t>/home/</w:t>
      </w:r>
      <w:proofErr w:type="spellStart"/>
      <w:r w:rsidR="00A91651" w:rsidRPr="001D2FD1">
        <w:rPr>
          <w:i/>
          <w:iCs/>
        </w:rPr>
        <w:t>newuser</w:t>
      </w:r>
      <w:r w:rsidR="00683FC4" w:rsidRPr="001D2FD1">
        <w:rPr>
          <w:i/>
          <w:iCs/>
        </w:rPr>
        <w:t>name</w:t>
      </w:r>
      <w:proofErr w:type="spellEnd"/>
      <w:r w:rsidR="00A91651" w:rsidRPr="001D2FD1">
        <w:rPr>
          <w:i/>
          <w:iCs/>
        </w:rPr>
        <w:t xml:space="preserve"> </w:t>
      </w:r>
      <w:proofErr w:type="spellStart"/>
      <w:r w:rsidR="00A91651" w:rsidRPr="001D2FD1">
        <w:rPr>
          <w:i/>
          <w:iCs/>
        </w:rPr>
        <w:t>newuser</w:t>
      </w:r>
      <w:r w:rsidR="00683FC4" w:rsidRPr="001D2FD1">
        <w:rPr>
          <w:i/>
          <w:iCs/>
        </w:rPr>
        <w:t>name</w:t>
      </w:r>
      <w:proofErr w:type="spellEnd"/>
      <w:r w:rsidR="00A91651">
        <w:t xml:space="preserve">.  </w:t>
      </w:r>
      <w:r w:rsidR="00E76BF0">
        <w:t xml:space="preserve">In Linux, every user has their own </w:t>
      </w:r>
      <w:r w:rsidR="004B41A6">
        <w:t xml:space="preserve">specific </w:t>
      </w:r>
      <w:r w:rsidR="003B0079">
        <w:t>UID</w:t>
      </w:r>
      <w:r w:rsidR="001D2FD1">
        <w:t xml:space="preserve"> </w:t>
      </w:r>
      <w:r w:rsidR="003B0079">
        <w:t xml:space="preserve">(Unique Identification Number) </w:t>
      </w:r>
      <w:r w:rsidR="000C2A5D">
        <w:t xml:space="preserve">which is assigned to them </w:t>
      </w:r>
      <w:r w:rsidR="00B77AC2">
        <w:t xml:space="preserve">when </w:t>
      </w:r>
      <w:r w:rsidR="00130B7B">
        <w:t>their new account is created</w:t>
      </w:r>
      <w:r w:rsidR="00137C5B">
        <w:t>,</w:t>
      </w:r>
      <w:r w:rsidR="002A17F2">
        <w:t xml:space="preserve"> therefore</w:t>
      </w:r>
      <w:r w:rsidR="00260761">
        <w:t xml:space="preserve">, for example, the command </w:t>
      </w:r>
      <w:r w:rsidR="00423DD4" w:rsidRPr="00137C5B">
        <w:rPr>
          <w:i/>
          <w:iCs/>
        </w:rPr>
        <w:t xml:space="preserve">useradd -u </w:t>
      </w:r>
      <w:r w:rsidR="00CF49AA" w:rsidRPr="00137C5B">
        <w:rPr>
          <w:i/>
          <w:iCs/>
        </w:rPr>
        <w:t>888</w:t>
      </w:r>
      <w:r w:rsidR="00423DD4">
        <w:t xml:space="preserve"> </w:t>
      </w:r>
      <w:proofErr w:type="spellStart"/>
      <w:r w:rsidR="00423DD4" w:rsidRPr="00137C5B">
        <w:rPr>
          <w:i/>
          <w:iCs/>
        </w:rPr>
        <w:t>newuser</w:t>
      </w:r>
      <w:r w:rsidR="00683FC4" w:rsidRPr="00137C5B">
        <w:rPr>
          <w:i/>
          <w:iCs/>
        </w:rPr>
        <w:t>name</w:t>
      </w:r>
      <w:proofErr w:type="spellEnd"/>
      <w:r w:rsidR="00CF49AA">
        <w:t xml:space="preserve"> can be </w:t>
      </w:r>
      <w:r w:rsidR="00137C5B">
        <w:t>executed</w:t>
      </w:r>
      <w:r w:rsidR="00CF49AA">
        <w:t xml:space="preserve"> </w:t>
      </w:r>
      <w:r w:rsidR="00137C5B">
        <w:t xml:space="preserve">to create </w:t>
      </w:r>
      <w:r w:rsidR="00CF49AA">
        <w:t xml:space="preserve">a new user </w:t>
      </w:r>
      <w:r w:rsidR="00137C5B">
        <w:t xml:space="preserve">account </w:t>
      </w:r>
      <w:r w:rsidR="00CF49AA">
        <w:t>assigning them the UID of 888.</w:t>
      </w:r>
      <w:r w:rsidR="003E0145">
        <w:t xml:space="preserve">  The option for </w:t>
      </w:r>
      <w:r w:rsidR="0020560C">
        <w:t xml:space="preserve">using </w:t>
      </w:r>
      <w:r w:rsidR="003018CC">
        <w:t>a UID to create a new user is -u.</w:t>
      </w:r>
      <w:r w:rsidR="009C7E7B">
        <w:t xml:space="preserve">  </w:t>
      </w:r>
      <w:r w:rsidR="00ED702D">
        <w:t xml:space="preserve">In the same way a new user can be created using </w:t>
      </w:r>
      <w:r w:rsidR="00144A45">
        <w:t>a UID</w:t>
      </w:r>
      <w:r w:rsidR="00B65239">
        <w:t>,</w:t>
      </w:r>
      <w:r w:rsidR="00144A45">
        <w:t xml:space="preserve"> </w:t>
      </w:r>
      <w:r w:rsidR="001A1478">
        <w:t>a new user can also be created using a specific GID</w:t>
      </w:r>
      <w:r w:rsidR="00137C5B">
        <w:t xml:space="preserve"> </w:t>
      </w:r>
      <w:r w:rsidR="001A1478">
        <w:t>(Group Identification Number)</w:t>
      </w:r>
      <w:r w:rsidR="00C74295">
        <w:t xml:space="preserve"> with the -g option</w:t>
      </w:r>
      <w:r w:rsidR="00F50A78">
        <w:t xml:space="preserve"> g</w:t>
      </w:r>
      <w:r w:rsidR="00137C5B">
        <w:t>ener</w:t>
      </w:r>
      <w:r w:rsidR="00CD696C">
        <w:t>a</w:t>
      </w:r>
      <w:r w:rsidR="00137C5B">
        <w:t>tin</w:t>
      </w:r>
      <w:r w:rsidR="00CD696C">
        <w:t>g</w:t>
      </w:r>
      <w:r w:rsidR="00F50A78">
        <w:t xml:space="preserve"> the command </w:t>
      </w:r>
      <w:r w:rsidR="00F50A78" w:rsidRPr="00137C5B">
        <w:rPr>
          <w:i/>
          <w:iCs/>
        </w:rPr>
        <w:t xml:space="preserve">useradd </w:t>
      </w:r>
      <w:r w:rsidR="00D801D6" w:rsidRPr="00137C5B">
        <w:rPr>
          <w:i/>
          <w:iCs/>
        </w:rPr>
        <w:t>-u</w:t>
      </w:r>
      <w:r w:rsidR="0036541A" w:rsidRPr="00137C5B">
        <w:rPr>
          <w:i/>
          <w:iCs/>
        </w:rPr>
        <w:t xml:space="preserve"> </w:t>
      </w:r>
      <w:r w:rsidR="008F190D" w:rsidRPr="00137C5B">
        <w:rPr>
          <w:i/>
          <w:iCs/>
        </w:rPr>
        <w:t xml:space="preserve">200 -g </w:t>
      </w:r>
      <w:r w:rsidR="00B65239" w:rsidRPr="00137C5B">
        <w:rPr>
          <w:i/>
          <w:iCs/>
        </w:rPr>
        <w:t xml:space="preserve">300 </w:t>
      </w:r>
      <w:proofErr w:type="spellStart"/>
      <w:r w:rsidR="00B65239" w:rsidRPr="00137C5B">
        <w:rPr>
          <w:i/>
          <w:iCs/>
        </w:rPr>
        <w:t>newusername</w:t>
      </w:r>
      <w:proofErr w:type="spellEnd"/>
      <w:r w:rsidR="001D2E0D">
        <w:t xml:space="preserve">.  The </w:t>
      </w:r>
      <w:r w:rsidR="00760AE6">
        <w:t>figure</w:t>
      </w:r>
      <w:r w:rsidR="002C1A07">
        <w:t xml:space="preserve"> </w:t>
      </w:r>
      <w:r w:rsidR="003441B7">
        <w:t xml:space="preserve">100 being the chosen IUD and 300 being the chosen </w:t>
      </w:r>
      <w:r w:rsidR="00811F17">
        <w:t xml:space="preserve">GID.  </w:t>
      </w:r>
      <w:r w:rsidR="00885D6C">
        <w:t xml:space="preserve">New users can also be created </w:t>
      </w:r>
      <w:r w:rsidR="003B6B3F">
        <w:t xml:space="preserve">without </w:t>
      </w:r>
      <w:r w:rsidR="00F6511E">
        <w:t xml:space="preserve">being assigned to a home directory </w:t>
      </w:r>
      <w:r w:rsidR="002C59D4">
        <w:t xml:space="preserve">for security reasons </w:t>
      </w:r>
      <w:r w:rsidR="00CE6C43">
        <w:t>using the o</w:t>
      </w:r>
      <w:r w:rsidR="004070FE">
        <w:t>ption -M</w:t>
      </w:r>
      <w:r w:rsidR="00160184">
        <w:t xml:space="preserve"> </w:t>
      </w:r>
      <w:r w:rsidR="004C191C">
        <w:t>create</w:t>
      </w:r>
      <w:r w:rsidR="00160184">
        <w:t xml:space="preserve"> the following c</w:t>
      </w:r>
      <w:r w:rsidR="00642872">
        <w:t xml:space="preserve">ommand </w:t>
      </w:r>
      <w:r w:rsidR="00642872" w:rsidRPr="00760AE6">
        <w:rPr>
          <w:i/>
          <w:iCs/>
        </w:rPr>
        <w:t xml:space="preserve">useradd -M </w:t>
      </w:r>
      <w:proofErr w:type="spellStart"/>
      <w:r w:rsidR="00642872" w:rsidRPr="00760AE6">
        <w:rPr>
          <w:i/>
          <w:iCs/>
        </w:rPr>
        <w:t>newusername</w:t>
      </w:r>
      <w:proofErr w:type="spellEnd"/>
      <w:r w:rsidR="008070D2">
        <w:t xml:space="preserve"> and a new user can also be given an expiry date with the option -e </w:t>
      </w:r>
      <w:r w:rsidR="002325BB">
        <w:t xml:space="preserve">using the following command, </w:t>
      </w:r>
      <w:r w:rsidR="00C04E78" w:rsidRPr="00D165E5">
        <w:rPr>
          <w:i/>
          <w:iCs/>
        </w:rPr>
        <w:t>useradd -e 2019-08-</w:t>
      </w:r>
      <w:r w:rsidR="002D1909" w:rsidRPr="00D165E5">
        <w:rPr>
          <w:i/>
          <w:iCs/>
        </w:rPr>
        <w:t>24</w:t>
      </w:r>
      <w:r w:rsidR="00D165E5">
        <w:rPr>
          <w:i/>
          <w:iCs/>
        </w:rPr>
        <w:t xml:space="preserve"> </w:t>
      </w:r>
      <w:proofErr w:type="spellStart"/>
      <w:r w:rsidR="00D165E5">
        <w:rPr>
          <w:i/>
          <w:iCs/>
        </w:rPr>
        <w:t>newusername</w:t>
      </w:r>
      <w:proofErr w:type="spellEnd"/>
      <w:r w:rsidR="002D1909">
        <w:t xml:space="preserve">.  This means that the account will expire on </w:t>
      </w:r>
      <w:r w:rsidR="00DA5BC5">
        <w:t>24-08-2019</w:t>
      </w:r>
      <w:r w:rsidR="0084594C">
        <w:t xml:space="preserve"> (</w:t>
      </w:r>
      <w:r w:rsidR="00B60D08">
        <w:t xml:space="preserve">Saive, </w:t>
      </w:r>
      <w:r w:rsidR="004C73A2">
        <w:t>2019)</w:t>
      </w:r>
      <w:r w:rsidR="00DA5BC5">
        <w:t>.</w:t>
      </w:r>
    </w:p>
    <w:p w14:paraId="585AFE7D" w14:textId="339CD2AD" w:rsidR="00006D01" w:rsidRDefault="00006D01" w:rsidP="003A1ECF">
      <w:pPr>
        <w:pStyle w:val="ListBullet"/>
        <w:numPr>
          <w:ilvl w:val="0"/>
          <w:numId w:val="0"/>
        </w:numPr>
      </w:pPr>
    </w:p>
    <w:p w14:paraId="224B0CCB" w14:textId="34368856" w:rsidR="00006D01" w:rsidRDefault="00006D01" w:rsidP="003A1ECF">
      <w:pPr>
        <w:pStyle w:val="ListBullet"/>
        <w:numPr>
          <w:ilvl w:val="0"/>
          <w:numId w:val="0"/>
        </w:numPr>
      </w:pPr>
    </w:p>
    <w:p w14:paraId="2B1914C0" w14:textId="7C3DC47E" w:rsidR="00006D01" w:rsidRDefault="00006D01" w:rsidP="003A1ECF">
      <w:pPr>
        <w:pStyle w:val="ListBullet"/>
        <w:numPr>
          <w:ilvl w:val="0"/>
          <w:numId w:val="0"/>
        </w:numPr>
      </w:pPr>
    </w:p>
    <w:p w14:paraId="68A7FF32" w14:textId="0FF610E3" w:rsidR="00006D01" w:rsidRDefault="00006D01" w:rsidP="003A1ECF">
      <w:pPr>
        <w:pStyle w:val="ListBullet"/>
        <w:numPr>
          <w:ilvl w:val="0"/>
          <w:numId w:val="0"/>
        </w:numPr>
      </w:pPr>
    </w:p>
    <w:p w14:paraId="6DF28145" w14:textId="0B5625BC" w:rsidR="00006D01" w:rsidRDefault="00006D01" w:rsidP="003A1ECF">
      <w:pPr>
        <w:pStyle w:val="ListBullet"/>
        <w:numPr>
          <w:ilvl w:val="0"/>
          <w:numId w:val="0"/>
        </w:numPr>
      </w:pPr>
    </w:p>
    <w:p w14:paraId="02F265E8" w14:textId="77777777" w:rsidR="00006D01" w:rsidRDefault="00006D01" w:rsidP="003A1ECF">
      <w:pPr>
        <w:pStyle w:val="ListBullet"/>
        <w:numPr>
          <w:ilvl w:val="0"/>
          <w:numId w:val="0"/>
        </w:numPr>
      </w:pPr>
    </w:p>
    <w:p w14:paraId="6BBAB500" w14:textId="4DA138CD" w:rsidR="00CF5884" w:rsidRDefault="00102CFB" w:rsidP="003A1ECF">
      <w:pPr>
        <w:pStyle w:val="ListBullet"/>
        <w:numPr>
          <w:ilvl w:val="0"/>
          <w:numId w:val="0"/>
        </w:numPr>
        <w:rPr>
          <w:b/>
          <w:bCs/>
        </w:rPr>
      </w:pPr>
      <w:r>
        <w:rPr>
          <w:b/>
          <w:bCs/>
        </w:rPr>
        <w:lastRenderedPageBreak/>
        <w:t xml:space="preserve">2.4. </w:t>
      </w:r>
      <w:r w:rsidR="00D2789B" w:rsidRPr="00AE3004">
        <w:rPr>
          <w:b/>
          <w:bCs/>
        </w:rPr>
        <w:t xml:space="preserve"> </w:t>
      </w:r>
      <w:r w:rsidR="009B1DB3" w:rsidRPr="00AE3004">
        <w:rPr>
          <w:b/>
          <w:bCs/>
        </w:rPr>
        <w:t>Creating a shared executable script</w:t>
      </w:r>
    </w:p>
    <w:p w14:paraId="0ED7C175" w14:textId="4AB2164B" w:rsidR="00F252B0" w:rsidRDefault="00A34DB7" w:rsidP="004872FA">
      <w:pPr>
        <w:pStyle w:val="ListBullet"/>
        <w:numPr>
          <w:ilvl w:val="0"/>
          <w:numId w:val="0"/>
        </w:numPr>
        <w:spacing w:before="240"/>
      </w:pPr>
      <w:r w:rsidRPr="00265327">
        <w:t>A</w:t>
      </w:r>
      <w:r w:rsidR="00D27446" w:rsidRPr="00D27446">
        <w:t xml:space="preserve"> publicly readable and writeable directory with the path /home/ncs </w:t>
      </w:r>
      <w:r w:rsidR="002D7967">
        <w:t>was created using the co</w:t>
      </w:r>
      <w:r w:rsidR="004F7ADC">
        <w:t xml:space="preserve">mmand </w:t>
      </w:r>
      <w:r w:rsidR="004F7ADC" w:rsidRPr="002632C7">
        <w:rPr>
          <w:i/>
          <w:iCs/>
        </w:rPr>
        <w:t xml:space="preserve">mkdir </w:t>
      </w:r>
      <w:r w:rsidR="00006D01">
        <w:rPr>
          <w:i/>
          <w:iCs/>
        </w:rPr>
        <w:t>/home</w:t>
      </w:r>
      <w:r w:rsidR="001B270F">
        <w:rPr>
          <w:i/>
          <w:iCs/>
        </w:rPr>
        <w:t>/</w:t>
      </w:r>
      <w:r w:rsidR="004F7ADC" w:rsidRPr="002632C7">
        <w:rPr>
          <w:i/>
          <w:iCs/>
        </w:rPr>
        <w:t>ncs</w:t>
      </w:r>
      <w:r w:rsidR="0079016D">
        <w:t xml:space="preserve">.  </w:t>
      </w:r>
      <w:r w:rsidR="008D699F">
        <w:t xml:space="preserve">The </w:t>
      </w:r>
      <w:r w:rsidR="008D73A4">
        <w:t xml:space="preserve">command </w:t>
      </w:r>
      <w:r w:rsidR="008D699F">
        <w:rPr>
          <w:i/>
          <w:iCs/>
        </w:rPr>
        <w:t>ls -ld /home/</w:t>
      </w:r>
      <w:r w:rsidR="00A51933">
        <w:rPr>
          <w:i/>
          <w:iCs/>
        </w:rPr>
        <w:t xml:space="preserve">ncs </w:t>
      </w:r>
      <w:r w:rsidR="00BC34F5">
        <w:t>was</w:t>
      </w:r>
      <w:r w:rsidR="00A51933">
        <w:t xml:space="preserve"> then</w:t>
      </w:r>
      <w:r w:rsidR="00BC34F5">
        <w:t xml:space="preserve"> executed</w:t>
      </w:r>
      <w:r w:rsidR="00187C4A">
        <w:t xml:space="preserve"> </w:t>
      </w:r>
      <w:r w:rsidR="00BC34F5">
        <w:t xml:space="preserve"> </w:t>
      </w:r>
      <w:r w:rsidR="00073E1B">
        <w:t xml:space="preserve">to view </w:t>
      </w:r>
      <w:r w:rsidR="00192ED2">
        <w:t xml:space="preserve">the permissions of the directory.  </w:t>
      </w:r>
      <w:r w:rsidR="00991E21">
        <w:t xml:space="preserve">The option -l for the command ls </w:t>
      </w:r>
      <w:r w:rsidR="007D4B60">
        <w:t xml:space="preserve">allows for the listing of long formats </w:t>
      </w:r>
      <w:r w:rsidR="00D3412C">
        <w:t xml:space="preserve">and the </w:t>
      </w:r>
      <w:r w:rsidR="008D5799">
        <w:t xml:space="preserve">showing of their </w:t>
      </w:r>
      <w:r w:rsidR="00D3412C">
        <w:t>permissions</w:t>
      </w:r>
      <w:r w:rsidR="008D5799">
        <w:t xml:space="preserve"> while the option -d </w:t>
      </w:r>
      <w:r w:rsidR="00D3412C">
        <w:t>allows for the listing of directories starting with /</w:t>
      </w:r>
      <w:r w:rsidR="00C856C8">
        <w:t xml:space="preserve"> (RapidTables, 2019)</w:t>
      </w:r>
      <w:r w:rsidR="00D3412C">
        <w:t>.</w:t>
      </w:r>
      <w:r w:rsidR="00AA16E6">
        <w:t xml:space="preserve">  </w:t>
      </w:r>
      <w:r w:rsidR="0041621D">
        <w:t xml:space="preserve">The results </w:t>
      </w:r>
      <w:r w:rsidR="00F57397">
        <w:t xml:space="preserve">in the image below show that the directory has </w:t>
      </w:r>
      <w:r w:rsidR="00B34842">
        <w:t xml:space="preserve">readable, </w:t>
      </w:r>
      <w:proofErr w:type="gramStart"/>
      <w:r w:rsidR="00B34842">
        <w:t>writable</w:t>
      </w:r>
      <w:proofErr w:type="gramEnd"/>
      <w:r w:rsidR="00B34842">
        <w:t xml:space="preserve"> and executable permissions for </w:t>
      </w:r>
      <w:r w:rsidR="00E07E39">
        <w:t xml:space="preserve">the main user, </w:t>
      </w:r>
      <w:r w:rsidR="003373F6">
        <w:t xml:space="preserve">executable and readable permissions for the group on the server and </w:t>
      </w:r>
      <w:r w:rsidR="00B059BF">
        <w:t xml:space="preserve">only executable permissions for all others on the server.  To </w:t>
      </w:r>
      <w:r w:rsidR="00BC34F5">
        <w:t>give</w:t>
      </w:r>
      <w:r w:rsidR="0000372D">
        <w:t xml:space="preserve"> the </w:t>
      </w:r>
      <w:r w:rsidR="00B4276F">
        <w:t xml:space="preserve">directory readable and writable </w:t>
      </w:r>
      <w:r w:rsidR="002632C7">
        <w:t xml:space="preserve">permissions </w:t>
      </w:r>
      <w:r w:rsidR="00B447B6">
        <w:t xml:space="preserve">the command </w:t>
      </w:r>
      <w:r w:rsidR="004A0865" w:rsidRPr="004A0865">
        <w:rPr>
          <w:i/>
          <w:iCs/>
        </w:rPr>
        <w:t>chmod a+rw /home/ncs</w:t>
      </w:r>
      <w:r w:rsidR="003C707E">
        <w:t xml:space="preserve"> was used. </w:t>
      </w:r>
      <w:r w:rsidR="00CD778C">
        <w:t>As shown below</w:t>
      </w:r>
      <w:r w:rsidR="006A5C56">
        <w:t>,</w:t>
      </w:r>
      <w:r w:rsidR="00CD778C">
        <w:t xml:space="preserve"> the directory’s permissions </w:t>
      </w:r>
      <w:r w:rsidR="006A5C56">
        <w:t xml:space="preserve">changed </w:t>
      </w:r>
      <w:r w:rsidR="00F00A84">
        <w:t xml:space="preserve">to all users on the server having read, </w:t>
      </w:r>
      <w:proofErr w:type="gramStart"/>
      <w:r w:rsidR="00F00A84">
        <w:t>write</w:t>
      </w:r>
      <w:proofErr w:type="gramEnd"/>
      <w:r w:rsidR="00F00A84">
        <w:t xml:space="preserve"> and execute</w:t>
      </w:r>
      <w:r w:rsidR="00F252B0">
        <w:t xml:space="preserve"> </w:t>
      </w:r>
      <w:r w:rsidR="00C65407">
        <w:t>permissions</w:t>
      </w:r>
      <w:r w:rsidR="00F252B0">
        <w:t>.</w:t>
      </w:r>
    </w:p>
    <w:p w14:paraId="0070F463" w14:textId="7102E69F" w:rsidR="00935704" w:rsidRDefault="00D61A70" w:rsidP="004872FA">
      <w:pPr>
        <w:pStyle w:val="ListBullet"/>
        <w:numPr>
          <w:ilvl w:val="0"/>
          <w:numId w:val="0"/>
        </w:numPr>
        <w:spacing w:before="240"/>
      </w:pPr>
      <w:r>
        <w:t xml:space="preserve">Permissions can also be </w:t>
      </w:r>
      <w:r w:rsidR="002B4675">
        <w:t>set in Linux usi</w:t>
      </w:r>
      <w:r w:rsidR="00453F5B">
        <w:t>ng numeric codes</w:t>
      </w:r>
      <w:r w:rsidR="00F41FF1">
        <w:t xml:space="preserve">, 0 means no permission, 1 means execute, </w:t>
      </w:r>
      <w:r w:rsidR="00DB2B4E">
        <w:t>2</w:t>
      </w:r>
      <w:r w:rsidR="00F41FF1">
        <w:t xml:space="preserve"> means </w:t>
      </w:r>
      <w:r w:rsidR="00C65407">
        <w:t>write,</w:t>
      </w:r>
      <w:r w:rsidR="003E0249">
        <w:t xml:space="preserve"> and</w:t>
      </w:r>
      <w:r w:rsidR="00EB25B4">
        <w:t xml:space="preserve"> </w:t>
      </w:r>
      <w:r w:rsidR="00DB2B4E">
        <w:t>4 means read.</w:t>
      </w:r>
      <w:r w:rsidR="0093793B">
        <w:t xml:space="preserve">  </w:t>
      </w:r>
      <w:r w:rsidR="00147E4F">
        <w:t xml:space="preserve">For instance, to </w:t>
      </w:r>
      <w:r w:rsidR="009E3638">
        <w:t xml:space="preserve">create </w:t>
      </w:r>
      <w:r w:rsidR="009E473D">
        <w:t>the ncs</w:t>
      </w:r>
      <w:r w:rsidR="009E3638">
        <w:t xml:space="preserve"> directory</w:t>
      </w:r>
      <w:r w:rsidR="00172A82">
        <w:t xml:space="preserve"> and make it publicly</w:t>
      </w:r>
      <w:r w:rsidR="009E3638">
        <w:t xml:space="preserve"> readable and writabl</w:t>
      </w:r>
      <w:r w:rsidR="00172A82">
        <w:t>e</w:t>
      </w:r>
      <w:r w:rsidR="009E473D">
        <w:t xml:space="preserve"> </w:t>
      </w:r>
      <w:r w:rsidR="001D1AB6" w:rsidRPr="00C65407">
        <w:rPr>
          <w:i/>
          <w:iCs/>
        </w:rPr>
        <w:t>chmod</w:t>
      </w:r>
      <w:r w:rsidR="002D34C6" w:rsidRPr="00C65407">
        <w:rPr>
          <w:i/>
          <w:iCs/>
        </w:rPr>
        <w:t xml:space="preserve"> 666</w:t>
      </w:r>
      <w:r w:rsidR="002D34C6">
        <w:t xml:space="preserve"> could have been used</w:t>
      </w:r>
      <w:r w:rsidR="00AA0B23">
        <w:t xml:space="preserve"> instead</w:t>
      </w:r>
      <w:r w:rsidR="002D34C6">
        <w:t xml:space="preserve">.  </w:t>
      </w:r>
      <w:r w:rsidR="00D93274">
        <w:t xml:space="preserve">The numbers are added up depending on the permissions being given </w:t>
      </w:r>
      <w:r w:rsidR="00385640">
        <w:t>(Rafa</w:t>
      </w:r>
      <w:r w:rsidR="004872FA">
        <w:t xml:space="preserve">cz, 2019).  </w:t>
      </w:r>
      <w:r w:rsidR="002632C7">
        <w:t xml:space="preserve"> </w:t>
      </w:r>
    </w:p>
    <w:p w14:paraId="175661F8" w14:textId="6E75BC3C" w:rsidR="006B0E08" w:rsidRDefault="006B0E08" w:rsidP="004872FA">
      <w:pPr>
        <w:pStyle w:val="ListBullet"/>
        <w:numPr>
          <w:ilvl w:val="0"/>
          <w:numId w:val="0"/>
        </w:numPr>
        <w:spacing w:before="240"/>
      </w:pPr>
      <w:r w:rsidRPr="006B0E08">
        <w:rPr>
          <w:noProof/>
        </w:rPr>
        <w:drawing>
          <wp:inline distT="0" distB="0" distL="0" distR="0" wp14:anchorId="4834F12B" wp14:editId="659B533A">
            <wp:extent cx="5695950" cy="2257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2257425"/>
                    </a:xfrm>
                    <a:prstGeom prst="rect">
                      <a:avLst/>
                    </a:prstGeom>
                  </pic:spPr>
                </pic:pic>
              </a:graphicData>
            </a:graphic>
          </wp:inline>
        </w:drawing>
      </w:r>
    </w:p>
    <w:p w14:paraId="01D2D07E" w14:textId="77777777" w:rsidR="00F31C48" w:rsidRDefault="00F31C48" w:rsidP="004872FA">
      <w:pPr>
        <w:pStyle w:val="ListBullet"/>
        <w:numPr>
          <w:ilvl w:val="0"/>
          <w:numId w:val="0"/>
        </w:numPr>
        <w:spacing w:before="240"/>
        <w:rPr>
          <w:b/>
          <w:bCs/>
        </w:rPr>
      </w:pPr>
    </w:p>
    <w:p w14:paraId="663922A3" w14:textId="77777777" w:rsidR="00F31C48" w:rsidRDefault="00F31C48" w:rsidP="004872FA">
      <w:pPr>
        <w:pStyle w:val="ListBullet"/>
        <w:numPr>
          <w:ilvl w:val="0"/>
          <w:numId w:val="0"/>
        </w:numPr>
        <w:spacing w:before="240"/>
        <w:rPr>
          <w:b/>
          <w:bCs/>
        </w:rPr>
      </w:pPr>
    </w:p>
    <w:p w14:paraId="50A6CDDC" w14:textId="77777777" w:rsidR="00F31C48" w:rsidRDefault="00F31C48" w:rsidP="004872FA">
      <w:pPr>
        <w:pStyle w:val="ListBullet"/>
        <w:numPr>
          <w:ilvl w:val="0"/>
          <w:numId w:val="0"/>
        </w:numPr>
        <w:spacing w:before="240"/>
        <w:rPr>
          <w:b/>
          <w:bCs/>
        </w:rPr>
      </w:pPr>
    </w:p>
    <w:p w14:paraId="33AC066F" w14:textId="77777777" w:rsidR="00F31C48" w:rsidRDefault="00F31C48" w:rsidP="004872FA">
      <w:pPr>
        <w:pStyle w:val="ListBullet"/>
        <w:numPr>
          <w:ilvl w:val="0"/>
          <w:numId w:val="0"/>
        </w:numPr>
        <w:spacing w:before="240"/>
        <w:rPr>
          <w:b/>
          <w:bCs/>
        </w:rPr>
      </w:pPr>
    </w:p>
    <w:p w14:paraId="6156C2F0" w14:textId="77777777" w:rsidR="00F31C48" w:rsidRDefault="00F31C48" w:rsidP="004872FA">
      <w:pPr>
        <w:pStyle w:val="ListBullet"/>
        <w:numPr>
          <w:ilvl w:val="0"/>
          <w:numId w:val="0"/>
        </w:numPr>
        <w:spacing w:before="240"/>
        <w:rPr>
          <w:b/>
          <w:bCs/>
        </w:rPr>
      </w:pPr>
    </w:p>
    <w:p w14:paraId="702D9871" w14:textId="77777777" w:rsidR="00F31C48" w:rsidRDefault="00F31C48" w:rsidP="004872FA">
      <w:pPr>
        <w:pStyle w:val="ListBullet"/>
        <w:numPr>
          <w:ilvl w:val="0"/>
          <w:numId w:val="0"/>
        </w:numPr>
        <w:spacing w:before="240"/>
        <w:rPr>
          <w:b/>
          <w:bCs/>
        </w:rPr>
      </w:pPr>
    </w:p>
    <w:p w14:paraId="2CA78487" w14:textId="1F4377D7" w:rsidR="009F3F47" w:rsidRDefault="00102CFB" w:rsidP="004872FA">
      <w:pPr>
        <w:pStyle w:val="ListBullet"/>
        <w:numPr>
          <w:ilvl w:val="0"/>
          <w:numId w:val="0"/>
        </w:numPr>
        <w:spacing w:before="240"/>
        <w:rPr>
          <w:b/>
          <w:bCs/>
        </w:rPr>
      </w:pPr>
      <w:r>
        <w:rPr>
          <w:b/>
          <w:bCs/>
        </w:rPr>
        <w:lastRenderedPageBreak/>
        <w:t xml:space="preserve">2.5. </w:t>
      </w:r>
      <w:r w:rsidR="00BC1C61" w:rsidRPr="005E3D9B">
        <w:rPr>
          <w:b/>
          <w:bCs/>
        </w:rPr>
        <w:t xml:space="preserve"> </w:t>
      </w:r>
      <w:r w:rsidR="005E3D9B" w:rsidRPr="005E3D9B">
        <w:rPr>
          <w:b/>
          <w:bCs/>
        </w:rPr>
        <w:t>Creating a Bash Script</w:t>
      </w:r>
    </w:p>
    <w:p w14:paraId="2B458B14" w14:textId="77F28181" w:rsidR="005F43EC" w:rsidRPr="00653760" w:rsidRDefault="005F43EC" w:rsidP="004872FA">
      <w:pPr>
        <w:pStyle w:val="ListBullet"/>
        <w:numPr>
          <w:ilvl w:val="0"/>
          <w:numId w:val="0"/>
        </w:numPr>
        <w:spacing w:before="240"/>
      </w:pPr>
      <w:r w:rsidRPr="00653760">
        <w:t>A</w:t>
      </w:r>
      <w:r w:rsidR="006C6A52" w:rsidRPr="00653760">
        <w:t xml:space="preserve"> bash </w:t>
      </w:r>
      <w:r w:rsidRPr="00653760">
        <w:t xml:space="preserve">script called hello.sh was created </w:t>
      </w:r>
      <w:r w:rsidR="006C6A52" w:rsidRPr="00653760">
        <w:t xml:space="preserve">in the vi text editor </w:t>
      </w:r>
      <w:r w:rsidR="0070193D" w:rsidRPr="00653760">
        <w:t>using the command vi new_file in the ncs directory</w:t>
      </w:r>
      <w:r w:rsidR="00653760" w:rsidRPr="00653760">
        <w:t>.  The following image shows the contents of the script.</w:t>
      </w:r>
    </w:p>
    <w:p w14:paraId="3AE3EBFF" w14:textId="7A898E55" w:rsidR="00EA0035" w:rsidRDefault="00F31C48" w:rsidP="003A1ECF">
      <w:pPr>
        <w:pStyle w:val="ListBullet"/>
        <w:numPr>
          <w:ilvl w:val="0"/>
          <w:numId w:val="0"/>
        </w:numPr>
      </w:pPr>
      <w:r w:rsidRPr="00F31C48">
        <w:rPr>
          <w:noProof/>
        </w:rPr>
        <w:drawing>
          <wp:inline distT="0" distB="0" distL="0" distR="0" wp14:anchorId="44C92CC0" wp14:editId="7635DDA8">
            <wp:extent cx="5781675" cy="40576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1675" cy="4057650"/>
                    </a:xfrm>
                    <a:prstGeom prst="rect">
                      <a:avLst/>
                    </a:prstGeom>
                  </pic:spPr>
                </pic:pic>
              </a:graphicData>
            </a:graphic>
          </wp:inline>
        </w:drawing>
      </w:r>
    </w:p>
    <w:p w14:paraId="7AE982D3" w14:textId="77777777" w:rsidR="00EA0035" w:rsidRDefault="00EA0035" w:rsidP="003A1ECF">
      <w:pPr>
        <w:pStyle w:val="ListBullet"/>
        <w:numPr>
          <w:ilvl w:val="0"/>
          <w:numId w:val="0"/>
        </w:numPr>
      </w:pPr>
    </w:p>
    <w:p w14:paraId="7CB54C0F" w14:textId="77777777" w:rsidR="00EA0035" w:rsidRDefault="00EA0035" w:rsidP="003A1ECF">
      <w:pPr>
        <w:pStyle w:val="ListBullet"/>
        <w:numPr>
          <w:ilvl w:val="0"/>
          <w:numId w:val="0"/>
        </w:numPr>
      </w:pPr>
    </w:p>
    <w:p w14:paraId="2BB4D973" w14:textId="77777777" w:rsidR="00EA0035" w:rsidRDefault="00EA0035" w:rsidP="003A1ECF">
      <w:pPr>
        <w:pStyle w:val="ListBullet"/>
        <w:numPr>
          <w:ilvl w:val="0"/>
          <w:numId w:val="0"/>
        </w:numPr>
      </w:pPr>
    </w:p>
    <w:p w14:paraId="25E83DA7" w14:textId="77777777" w:rsidR="00EA0035" w:rsidRDefault="00EA0035" w:rsidP="003A1ECF">
      <w:pPr>
        <w:pStyle w:val="ListBullet"/>
        <w:numPr>
          <w:ilvl w:val="0"/>
          <w:numId w:val="0"/>
        </w:numPr>
      </w:pPr>
    </w:p>
    <w:p w14:paraId="50F403E0" w14:textId="77777777" w:rsidR="00EA0035" w:rsidRDefault="00EA0035" w:rsidP="003A1ECF">
      <w:pPr>
        <w:pStyle w:val="ListBullet"/>
        <w:numPr>
          <w:ilvl w:val="0"/>
          <w:numId w:val="0"/>
        </w:numPr>
      </w:pPr>
    </w:p>
    <w:p w14:paraId="512B6EF4" w14:textId="77777777" w:rsidR="00EA0035" w:rsidRDefault="00EA0035" w:rsidP="003A1ECF">
      <w:pPr>
        <w:pStyle w:val="ListBullet"/>
        <w:numPr>
          <w:ilvl w:val="0"/>
          <w:numId w:val="0"/>
        </w:numPr>
      </w:pPr>
    </w:p>
    <w:p w14:paraId="315FE65D" w14:textId="77777777" w:rsidR="00EA0035" w:rsidRDefault="00EA0035" w:rsidP="003A1ECF">
      <w:pPr>
        <w:pStyle w:val="ListBullet"/>
        <w:numPr>
          <w:ilvl w:val="0"/>
          <w:numId w:val="0"/>
        </w:numPr>
      </w:pPr>
    </w:p>
    <w:p w14:paraId="15572EC3" w14:textId="77777777" w:rsidR="00EA0035" w:rsidRDefault="00EA0035" w:rsidP="003A1ECF">
      <w:pPr>
        <w:pStyle w:val="ListBullet"/>
        <w:numPr>
          <w:ilvl w:val="0"/>
          <w:numId w:val="0"/>
        </w:numPr>
      </w:pPr>
    </w:p>
    <w:p w14:paraId="57462852" w14:textId="77777777" w:rsidR="0094797E" w:rsidRDefault="0094797E" w:rsidP="003A1ECF">
      <w:pPr>
        <w:pStyle w:val="ListBullet"/>
        <w:numPr>
          <w:ilvl w:val="0"/>
          <w:numId w:val="0"/>
        </w:numPr>
      </w:pPr>
    </w:p>
    <w:p w14:paraId="1AF5D3AF" w14:textId="508D4969" w:rsidR="00581006" w:rsidRDefault="00397711" w:rsidP="003A1ECF">
      <w:pPr>
        <w:pStyle w:val="ListBullet"/>
        <w:numPr>
          <w:ilvl w:val="0"/>
          <w:numId w:val="0"/>
        </w:numPr>
      </w:pPr>
      <w:r>
        <w:lastRenderedPageBreak/>
        <w:t xml:space="preserve">The </w:t>
      </w:r>
      <w:r w:rsidR="007B7683">
        <w:t xml:space="preserve">command </w:t>
      </w:r>
      <w:r w:rsidR="007B7683" w:rsidRPr="00CD3F34">
        <w:rPr>
          <w:i/>
          <w:iCs/>
        </w:rPr>
        <w:t xml:space="preserve">ls </w:t>
      </w:r>
      <w:r w:rsidR="007B7683">
        <w:t xml:space="preserve">was used </w:t>
      </w:r>
      <w:r w:rsidR="005F5F91">
        <w:t xml:space="preserve">to ensure that the new bash script was in the ncs directory.  </w:t>
      </w:r>
      <w:r w:rsidR="00EE743A">
        <w:t>The script was then run by ex</w:t>
      </w:r>
      <w:r w:rsidR="00456F4A">
        <w:t xml:space="preserve">ecuting </w:t>
      </w:r>
      <w:r w:rsidR="00456F4A" w:rsidRPr="00CD3F34">
        <w:rPr>
          <w:i/>
          <w:iCs/>
        </w:rPr>
        <w:t>./hello</w:t>
      </w:r>
      <w:r w:rsidR="00D46122" w:rsidRPr="00CD3F34">
        <w:rPr>
          <w:i/>
          <w:iCs/>
        </w:rPr>
        <w:t>.sh</w:t>
      </w:r>
      <w:r w:rsidR="00D46122">
        <w:t xml:space="preserve"> but permission was denied</w:t>
      </w:r>
      <w:r w:rsidR="00115669">
        <w:t xml:space="preserve">.  </w:t>
      </w:r>
      <w:r w:rsidR="008245E5">
        <w:t xml:space="preserve">To </w:t>
      </w:r>
      <w:r w:rsidR="00DA4AB1">
        <w:t>find out</w:t>
      </w:r>
      <w:r w:rsidR="008245E5">
        <w:t xml:space="preserve"> why </w:t>
      </w:r>
      <w:r w:rsidR="00DA4AB1">
        <w:t>execute permission was denied</w:t>
      </w:r>
      <w:r w:rsidR="006E59FE">
        <w:t xml:space="preserve"> </w:t>
      </w:r>
      <w:r w:rsidR="006E59FE" w:rsidRPr="00CD3F34">
        <w:rPr>
          <w:i/>
          <w:iCs/>
        </w:rPr>
        <w:t>ls -l</w:t>
      </w:r>
      <w:r w:rsidR="006E59FE">
        <w:t xml:space="preserve"> was executed to check the permissions </w:t>
      </w:r>
      <w:r w:rsidR="006C0C39">
        <w:t>on the scr</w:t>
      </w:r>
      <w:r w:rsidR="00586EC3">
        <w:t xml:space="preserve">ipt and the results showed that </w:t>
      </w:r>
      <w:r w:rsidR="00602EAF">
        <w:t xml:space="preserve">there were no execute </w:t>
      </w:r>
      <w:r w:rsidR="007A2AF0">
        <w:t xml:space="preserve">permissions for all users on the server including the owner root.  To </w:t>
      </w:r>
      <w:r w:rsidR="008B3CEC">
        <w:t xml:space="preserve">rectify this </w:t>
      </w:r>
      <w:r w:rsidR="007634CB">
        <w:t xml:space="preserve">the command </w:t>
      </w:r>
      <w:r w:rsidR="007634CB" w:rsidRPr="00CD3F34">
        <w:rPr>
          <w:i/>
          <w:iCs/>
        </w:rPr>
        <w:t>chmod a+x hello.sh</w:t>
      </w:r>
      <w:r w:rsidR="007634CB">
        <w:t xml:space="preserve"> was used to give execute </w:t>
      </w:r>
      <w:r w:rsidR="00DF1B48">
        <w:t>permissions</w:t>
      </w:r>
      <w:r w:rsidR="007634CB">
        <w:t xml:space="preserve"> to all u</w:t>
      </w:r>
      <w:r w:rsidR="00DF1B48">
        <w:t xml:space="preserve">sers.  The script was run again by executing </w:t>
      </w:r>
      <w:r w:rsidR="00407A2D" w:rsidRPr="00CD3F34">
        <w:rPr>
          <w:i/>
          <w:iCs/>
        </w:rPr>
        <w:t>./</w:t>
      </w:r>
      <w:r w:rsidR="004033BA" w:rsidRPr="00CD3F34">
        <w:rPr>
          <w:i/>
          <w:iCs/>
        </w:rPr>
        <w:t>hello.sh</w:t>
      </w:r>
      <w:r w:rsidR="004033BA">
        <w:t xml:space="preserve"> and the message </w:t>
      </w:r>
      <w:r w:rsidR="007505C8">
        <w:t xml:space="preserve">“Hello World” was </w:t>
      </w:r>
      <w:r w:rsidR="00C02D58">
        <w:t>successfully</w:t>
      </w:r>
      <w:r w:rsidR="007505C8">
        <w:t xml:space="preserve"> printed out on the console window.  This can be attributed to the new file permissions </w:t>
      </w:r>
      <w:r w:rsidR="00EF4525">
        <w:t xml:space="preserve">which allow the user root to </w:t>
      </w:r>
      <w:r w:rsidR="003178DC">
        <w:t xml:space="preserve">read, write and execute the </w:t>
      </w:r>
      <w:r w:rsidR="00CD3F34">
        <w:t>script</w:t>
      </w:r>
      <w:r w:rsidR="003178DC">
        <w:t xml:space="preserve">, the group </w:t>
      </w:r>
      <w:r w:rsidR="005A27AD">
        <w:t xml:space="preserve">to </w:t>
      </w:r>
      <w:r w:rsidR="008E5724">
        <w:t xml:space="preserve">read and execute the </w:t>
      </w:r>
      <w:r w:rsidR="00CD3F34">
        <w:t>script</w:t>
      </w:r>
      <w:r w:rsidR="008E5724">
        <w:t xml:space="preserve"> and all other</w:t>
      </w:r>
      <w:r w:rsidR="00CD3F34">
        <w:t>s to only execute the script.</w:t>
      </w:r>
      <w:r w:rsidR="00D377FF">
        <w:t xml:space="preserve">  However, </w:t>
      </w:r>
      <w:r w:rsidR="00C23C25">
        <w:t xml:space="preserve">allowing all </w:t>
      </w:r>
      <w:r w:rsidR="005A27AD">
        <w:t>users</w:t>
      </w:r>
      <w:r w:rsidR="00C23C25">
        <w:t xml:space="preserve"> to execute the script </w:t>
      </w:r>
      <w:r w:rsidR="00C00D99">
        <w:t xml:space="preserve">might not have been the most secure option and the command </w:t>
      </w:r>
      <w:r w:rsidR="00C00D99" w:rsidRPr="005A27AD">
        <w:rPr>
          <w:i/>
          <w:iCs/>
        </w:rPr>
        <w:t xml:space="preserve">chmod </w:t>
      </w:r>
      <w:r w:rsidR="002C71D3" w:rsidRPr="005A27AD">
        <w:rPr>
          <w:i/>
          <w:iCs/>
        </w:rPr>
        <w:t xml:space="preserve">u+x </w:t>
      </w:r>
      <w:r w:rsidR="00681B3A" w:rsidRPr="005A27AD">
        <w:rPr>
          <w:i/>
          <w:iCs/>
        </w:rPr>
        <w:t>hello.sh</w:t>
      </w:r>
      <w:r w:rsidR="00681B3A">
        <w:t xml:space="preserve"> could have been used </w:t>
      </w:r>
      <w:r w:rsidR="00E20B33">
        <w:t xml:space="preserve">instead only giving execute permissions to only the administrator root </w:t>
      </w:r>
      <w:r w:rsidR="00D377FF" w:rsidRPr="00D377FF">
        <w:t xml:space="preserve">(McKinnon, 2017).  </w:t>
      </w:r>
    </w:p>
    <w:p w14:paraId="0B5BEA14" w14:textId="20A61D36" w:rsidR="00512C2F" w:rsidRPr="00EA0035" w:rsidRDefault="001476EE" w:rsidP="003A1ECF">
      <w:pPr>
        <w:pStyle w:val="ListBullet"/>
        <w:numPr>
          <w:ilvl w:val="0"/>
          <w:numId w:val="0"/>
        </w:numPr>
      </w:pPr>
      <w:r w:rsidRPr="001476EE">
        <w:rPr>
          <w:noProof/>
        </w:rPr>
        <w:drawing>
          <wp:inline distT="0" distB="0" distL="0" distR="0" wp14:anchorId="6ECD989F" wp14:editId="0FFA0582">
            <wp:extent cx="5715000" cy="32385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3238500"/>
                    </a:xfrm>
                    <a:prstGeom prst="rect">
                      <a:avLst/>
                    </a:prstGeom>
                  </pic:spPr>
                </pic:pic>
              </a:graphicData>
            </a:graphic>
          </wp:inline>
        </w:drawing>
      </w:r>
    </w:p>
    <w:p w14:paraId="30B44325" w14:textId="77777777" w:rsidR="00EA0035" w:rsidRDefault="00EA0035" w:rsidP="003A1ECF">
      <w:pPr>
        <w:pStyle w:val="ListBullet"/>
        <w:numPr>
          <w:ilvl w:val="0"/>
          <w:numId w:val="0"/>
        </w:numPr>
        <w:rPr>
          <w:b/>
          <w:bCs/>
        </w:rPr>
      </w:pPr>
    </w:p>
    <w:p w14:paraId="783A7090" w14:textId="77777777" w:rsidR="00EA0035" w:rsidRDefault="00EA0035" w:rsidP="003A1ECF">
      <w:pPr>
        <w:pStyle w:val="ListBullet"/>
        <w:numPr>
          <w:ilvl w:val="0"/>
          <w:numId w:val="0"/>
        </w:numPr>
        <w:rPr>
          <w:b/>
          <w:bCs/>
        </w:rPr>
      </w:pPr>
    </w:p>
    <w:p w14:paraId="323A7949" w14:textId="77777777" w:rsidR="00EA0035" w:rsidRDefault="00EA0035" w:rsidP="003A1ECF">
      <w:pPr>
        <w:pStyle w:val="ListBullet"/>
        <w:numPr>
          <w:ilvl w:val="0"/>
          <w:numId w:val="0"/>
        </w:numPr>
        <w:rPr>
          <w:b/>
          <w:bCs/>
        </w:rPr>
      </w:pPr>
    </w:p>
    <w:p w14:paraId="5C7A83C8" w14:textId="77777777" w:rsidR="00EA0035" w:rsidRDefault="00EA0035" w:rsidP="003A1ECF">
      <w:pPr>
        <w:pStyle w:val="ListBullet"/>
        <w:numPr>
          <w:ilvl w:val="0"/>
          <w:numId w:val="0"/>
        </w:numPr>
        <w:rPr>
          <w:b/>
          <w:bCs/>
        </w:rPr>
      </w:pPr>
    </w:p>
    <w:p w14:paraId="24DE0F7A" w14:textId="77777777" w:rsidR="00EA0035" w:rsidRDefault="00EA0035" w:rsidP="003A1ECF">
      <w:pPr>
        <w:pStyle w:val="ListBullet"/>
        <w:numPr>
          <w:ilvl w:val="0"/>
          <w:numId w:val="0"/>
        </w:numPr>
        <w:rPr>
          <w:b/>
          <w:bCs/>
        </w:rPr>
      </w:pPr>
    </w:p>
    <w:p w14:paraId="26F82D4C" w14:textId="77777777" w:rsidR="00EA0035" w:rsidRDefault="00EA0035" w:rsidP="003A1ECF">
      <w:pPr>
        <w:pStyle w:val="ListBullet"/>
        <w:numPr>
          <w:ilvl w:val="0"/>
          <w:numId w:val="0"/>
        </w:numPr>
        <w:rPr>
          <w:b/>
          <w:bCs/>
        </w:rPr>
      </w:pPr>
    </w:p>
    <w:p w14:paraId="6B884B13" w14:textId="77777777" w:rsidR="00EA0035" w:rsidRDefault="00EA0035" w:rsidP="003A1ECF">
      <w:pPr>
        <w:pStyle w:val="ListBullet"/>
        <w:numPr>
          <w:ilvl w:val="0"/>
          <w:numId w:val="0"/>
        </w:numPr>
        <w:rPr>
          <w:b/>
          <w:bCs/>
        </w:rPr>
      </w:pPr>
    </w:p>
    <w:p w14:paraId="649874B2" w14:textId="2711B05C" w:rsidR="002A2FD2" w:rsidRDefault="0094797E" w:rsidP="003A1ECF">
      <w:pPr>
        <w:pStyle w:val="ListBullet"/>
        <w:numPr>
          <w:ilvl w:val="0"/>
          <w:numId w:val="0"/>
        </w:numPr>
        <w:rPr>
          <w:b/>
          <w:bCs/>
        </w:rPr>
      </w:pPr>
      <w:r>
        <w:rPr>
          <w:b/>
          <w:bCs/>
        </w:rPr>
        <w:lastRenderedPageBreak/>
        <w:t xml:space="preserve">2.6.  </w:t>
      </w:r>
      <w:r w:rsidR="009E31D6" w:rsidRPr="009E31D6">
        <w:rPr>
          <w:b/>
          <w:bCs/>
        </w:rPr>
        <w:t>Accessing</w:t>
      </w:r>
      <w:r w:rsidR="00904786" w:rsidRPr="009E31D6">
        <w:rPr>
          <w:b/>
          <w:bCs/>
        </w:rPr>
        <w:t xml:space="preserve"> files from </w:t>
      </w:r>
      <w:r w:rsidR="009E31D6" w:rsidRPr="009E31D6">
        <w:rPr>
          <w:b/>
          <w:bCs/>
        </w:rPr>
        <w:t>different user accounts</w:t>
      </w:r>
    </w:p>
    <w:p w14:paraId="2D54CCF2" w14:textId="5BBEBE10" w:rsidR="00CC69C0" w:rsidRDefault="00E24F6B" w:rsidP="00B278BC">
      <w:pPr>
        <w:pStyle w:val="ListBullet"/>
        <w:numPr>
          <w:ilvl w:val="0"/>
          <w:numId w:val="0"/>
        </w:numPr>
      </w:pPr>
      <w:r>
        <w:t xml:space="preserve">The command </w:t>
      </w:r>
      <w:r w:rsidR="00F67F06" w:rsidRPr="00073492">
        <w:rPr>
          <w:i/>
          <w:iCs/>
        </w:rPr>
        <w:t xml:space="preserve">su - </w:t>
      </w:r>
      <w:r w:rsidR="00842537" w:rsidRPr="00073492">
        <w:rPr>
          <w:i/>
          <w:iCs/>
        </w:rPr>
        <w:t>bob</w:t>
      </w:r>
      <w:r w:rsidR="00842537">
        <w:t xml:space="preserve"> </w:t>
      </w:r>
      <w:r w:rsidR="00545BF6">
        <w:t>(</w:t>
      </w:r>
      <w:r w:rsidR="00DE5EB3">
        <w:t>McDonnel</w:t>
      </w:r>
      <w:r w:rsidR="004F100B">
        <w:t xml:space="preserve">, 2020) </w:t>
      </w:r>
      <w:r w:rsidR="00F67F06">
        <w:t>was used to logi</w:t>
      </w:r>
      <w:r w:rsidR="00AD0B3C">
        <w:t>n as bob on the server</w:t>
      </w:r>
      <w:r w:rsidR="00620588">
        <w:t xml:space="preserve"> as shown in the image below</w:t>
      </w:r>
      <w:r w:rsidR="002A2FD2">
        <w:t>.</w:t>
      </w:r>
      <w:r w:rsidR="00DD5357">
        <w:t xml:space="preserve">  </w:t>
      </w:r>
      <w:r w:rsidR="00B62500">
        <w:t>The command</w:t>
      </w:r>
      <w:r w:rsidR="0092507C">
        <w:t xml:space="preserve"> </w:t>
      </w:r>
      <w:r w:rsidR="00281AD2" w:rsidRPr="0092507C">
        <w:rPr>
          <w:i/>
          <w:iCs/>
        </w:rPr>
        <w:t xml:space="preserve">cd </w:t>
      </w:r>
      <w:r w:rsidR="001E7A02" w:rsidRPr="0092507C">
        <w:rPr>
          <w:i/>
          <w:iCs/>
        </w:rPr>
        <w:t>/home/ncs</w:t>
      </w:r>
      <w:r w:rsidR="001E7A02">
        <w:t xml:space="preserve"> w</w:t>
      </w:r>
      <w:r w:rsidR="0092507C">
        <w:t xml:space="preserve">as </w:t>
      </w:r>
      <w:r w:rsidR="001E7A02">
        <w:t xml:space="preserve">executed to </w:t>
      </w:r>
      <w:r w:rsidR="00D76DD7">
        <w:t xml:space="preserve">access the </w:t>
      </w:r>
      <w:r w:rsidR="009D3B98">
        <w:t>ncs directory</w:t>
      </w:r>
      <w:r w:rsidR="00B85201">
        <w:t xml:space="preserve"> and in the ncs dire</w:t>
      </w:r>
      <w:r w:rsidR="00C76309">
        <w:t xml:space="preserve">ctory a </w:t>
      </w:r>
      <w:r w:rsidR="000044A8">
        <w:t>$ sign</w:t>
      </w:r>
      <w:r w:rsidR="00A962AE">
        <w:t xml:space="preserve"> is present</w:t>
      </w:r>
      <w:r w:rsidR="000044A8">
        <w:t xml:space="preserve"> suggesting that </w:t>
      </w:r>
      <w:r w:rsidR="00441343">
        <w:t xml:space="preserve">the current </w:t>
      </w:r>
      <w:r w:rsidR="000D60BA">
        <w:t>user accessing the directory is not the administrator</w:t>
      </w:r>
      <w:r w:rsidR="00635EC2">
        <w:t xml:space="preserve">.  The command </w:t>
      </w:r>
      <w:r w:rsidR="009B321B" w:rsidRPr="0098253F">
        <w:rPr>
          <w:i/>
          <w:iCs/>
        </w:rPr>
        <w:t>./hello.sh</w:t>
      </w:r>
      <w:r w:rsidR="009B321B">
        <w:t xml:space="preserve"> was executed </w:t>
      </w:r>
      <w:r w:rsidR="00361DCA">
        <w:t xml:space="preserve">and the message “Hello World” was printed on the screen.  This execution success can be attributed </w:t>
      </w:r>
      <w:r w:rsidR="00881921">
        <w:t>to the ncs file having permissions</w:t>
      </w:r>
      <w:r w:rsidR="007E4F0D">
        <w:t xml:space="preserve"> that al</w:t>
      </w:r>
      <w:r w:rsidR="002C27DC">
        <w:t xml:space="preserve">low </w:t>
      </w:r>
      <w:r w:rsidR="000B48E3">
        <w:t>other users other than the administ</w:t>
      </w:r>
      <w:r w:rsidR="00CC69C0">
        <w:t xml:space="preserve">rator </w:t>
      </w:r>
      <w:r w:rsidR="000B48E3">
        <w:t xml:space="preserve">on the server </w:t>
      </w:r>
      <w:r w:rsidR="00CC69C0">
        <w:t>to execute the ncs directory</w:t>
      </w:r>
      <w:r w:rsidR="00E84984">
        <w:t xml:space="preserve"> (Saive, 2012)</w:t>
      </w:r>
      <w:r w:rsidR="00CC69C0">
        <w:t>.</w:t>
      </w:r>
    </w:p>
    <w:p w14:paraId="5E98A01B" w14:textId="61DAA348" w:rsidR="00B278BC" w:rsidRDefault="00B278BC" w:rsidP="00B278BC">
      <w:pPr>
        <w:pStyle w:val="ListBullet"/>
        <w:numPr>
          <w:ilvl w:val="0"/>
          <w:numId w:val="0"/>
        </w:numPr>
      </w:pPr>
      <w:r w:rsidRPr="00C92A54">
        <w:rPr>
          <w:noProof/>
        </w:rPr>
        <w:drawing>
          <wp:inline distT="0" distB="0" distL="0" distR="0" wp14:anchorId="72CEC85E" wp14:editId="09653929">
            <wp:extent cx="5486400" cy="20288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7442"/>
                    <a:stretch/>
                  </pic:blipFill>
                  <pic:spPr bwMode="auto">
                    <a:xfrm>
                      <a:off x="0" y="0"/>
                      <a:ext cx="5486400" cy="2028825"/>
                    </a:xfrm>
                    <a:prstGeom prst="rect">
                      <a:avLst/>
                    </a:prstGeom>
                    <a:ln>
                      <a:noFill/>
                    </a:ln>
                    <a:extLst>
                      <a:ext uri="{53640926-AAD7-44D8-BBD7-CCE9431645EC}">
                        <a14:shadowObscured xmlns:a14="http://schemas.microsoft.com/office/drawing/2010/main"/>
                      </a:ext>
                    </a:extLst>
                  </pic:spPr>
                </pic:pic>
              </a:graphicData>
            </a:graphic>
          </wp:inline>
        </w:drawing>
      </w:r>
      <w:r w:rsidR="00073492">
        <w:t xml:space="preserve">  </w:t>
      </w:r>
    </w:p>
    <w:p w14:paraId="48102DA4" w14:textId="239A7B80" w:rsidR="009A6652" w:rsidRDefault="003D7917" w:rsidP="00264CEC">
      <w:r>
        <w:t>T</w:t>
      </w:r>
      <w:r w:rsidR="00CF4D41">
        <w:t xml:space="preserve">he command </w:t>
      </w:r>
      <w:r w:rsidR="00CF4D41" w:rsidRPr="003D7917">
        <w:rPr>
          <w:i/>
          <w:iCs/>
        </w:rPr>
        <w:t>vi new_file</w:t>
      </w:r>
      <w:r w:rsidR="00CF4D41">
        <w:t xml:space="preserve"> was used to create the script bob.sh in the ncs directory as shown below</w:t>
      </w:r>
      <w:r>
        <w:t>.</w:t>
      </w:r>
    </w:p>
    <w:p w14:paraId="09F01123" w14:textId="26AD26EF" w:rsidR="00D957A5" w:rsidRDefault="00B278BC" w:rsidP="00264CEC">
      <w:r w:rsidRPr="00B278BC">
        <w:rPr>
          <w:noProof/>
        </w:rPr>
        <w:drawing>
          <wp:inline distT="0" distB="0" distL="0" distR="0" wp14:anchorId="2A54B24B" wp14:editId="67B00F05">
            <wp:extent cx="5486400" cy="34861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86150"/>
                    </a:xfrm>
                    <a:prstGeom prst="rect">
                      <a:avLst/>
                    </a:prstGeom>
                  </pic:spPr>
                </pic:pic>
              </a:graphicData>
            </a:graphic>
          </wp:inline>
        </w:drawing>
      </w:r>
    </w:p>
    <w:p w14:paraId="64C9D3C0" w14:textId="5B167FD4" w:rsidR="00800359" w:rsidRDefault="00B270D8" w:rsidP="00264CEC">
      <w:r>
        <w:lastRenderedPageBreak/>
        <w:t>T</w:t>
      </w:r>
      <w:r w:rsidR="00727D0B">
        <w:t xml:space="preserve">he command </w:t>
      </w:r>
      <w:r w:rsidR="002267B9" w:rsidRPr="00674382">
        <w:rPr>
          <w:i/>
          <w:iCs/>
        </w:rPr>
        <w:t>./bob.sh</w:t>
      </w:r>
      <w:r w:rsidR="002267B9">
        <w:t xml:space="preserve"> was used to execute the script bob.sh.  </w:t>
      </w:r>
      <w:r w:rsidR="001A3D8E">
        <w:t xml:space="preserve">However, </w:t>
      </w:r>
      <w:r w:rsidR="00B606B0">
        <w:t xml:space="preserve">the permission to execute this script was denied.  </w:t>
      </w:r>
      <w:r w:rsidR="007E122A">
        <w:t xml:space="preserve">The command </w:t>
      </w:r>
      <w:r w:rsidR="007E122A" w:rsidRPr="00674382">
        <w:rPr>
          <w:i/>
          <w:iCs/>
        </w:rPr>
        <w:t>ls -l</w:t>
      </w:r>
      <w:r w:rsidR="007E122A">
        <w:t xml:space="preserve"> </w:t>
      </w:r>
      <w:r w:rsidR="003B08C6">
        <w:t xml:space="preserve">(McKinnon, 2017) </w:t>
      </w:r>
      <w:r w:rsidR="007E122A">
        <w:t xml:space="preserve">was then executed to check the file permissions on the bob.sh script and as shown in the image below </w:t>
      </w:r>
      <w:r w:rsidR="00E65275">
        <w:t xml:space="preserve">there were no execute permissions </w:t>
      </w:r>
      <w:r w:rsidR="00365B07">
        <w:t>for all users including the administrator roo</w:t>
      </w:r>
      <w:r w:rsidR="001142A3">
        <w:t xml:space="preserve">t.  In order to rectify this the command </w:t>
      </w:r>
      <w:r w:rsidR="00A1277F" w:rsidRPr="00674382">
        <w:rPr>
          <w:i/>
          <w:iCs/>
        </w:rPr>
        <w:t>chmod a+x bob.sh</w:t>
      </w:r>
      <w:r w:rsidR="00A1277F">
        <w:t xml:space="preserve"> </w:t>
      </w:r>
      <w:r w:rsidR="00CD01A3">
        <w:t>was executed to add execut</w:t>
      </w:r>
      <w:r w:rsidR="00674382">
        <w:t>e</w:t>
      </w:r>
      <w:r w:rsidR="00CD01A3">
        <w:t xml:space="preserve"> permissions on the script.  The script was run again and the message </w:t>
      </w:r>
      <w:r w:rsidR="007515CB">
        <w:t xml:space="preserve">“Hello this is Bob” was successfully printed on the console.  Another </w:t>
      </w:r>
      <w:r w:rsidR="0021211B">
        <w:t xml:space="preserve">option would have been to use the command </w:t>
      </w:r>
      <w:r w:rsidR="0021211B" w:rsidRPr="00674382">
        <w:rPr>
          <w:i/>
          <w:iCs/>
        </w:rPr>
        <w:t>chmod 111</w:t>
      </w:r>
      <w:r w:rsidR="0021211B">
        <w:t xml:space="preserve"> to give execute permissions to all users</w:t>
      </w:r>
      <w:r w:rsidR="00A241A2">
        <w:t xml:space="preserve"> on the bob.sh script (</w:t>
      </w:r>
      <w:r w:rsidR="004D3665">
        <w:t>Rafacz, 2019).</w:t>
      </w:r>
      <w:r w:rsidR="001A3D8E">
        <w:t xml:space="preserve"> </w:t>
      </w:r>
    </w:p>
    <w:p w14:paraId="2E7BD48C" w14:textId="03A8754E" w:rsidR="001F48CC" w:rsidRDefault="00D957A5" w:rsidP="00D337D3">
      <w:r w:rsidRPr="00D957A5">
        <w:rPr>
          <w:noProof/>
        </w:rPr>
        <w:drawing>
          <wp:inline distT="0" distB="0" distL="0" distR="0" wp14:anchorId="0741B630" wp14:editId="11BCB39E">
            <wp:extent cx="5810250" cy="18383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0250" cy="1838325"/>
                    </a:xfrm>
                    <a:prstGeom prst="rect">
                      <a:avLst/>
                    </a:prstGeom>
                  </pic:spPr>
                </pic:pic>
              </a:graphicData>
            </a:graphic>
          </wp:inline>
        </w:drawing>
      </w:r>
    </w:p>
    <w:p w14:paraId="70A8E974" w14:textId="4A3F939A" w:rsidR="00D337D3" w:rsidRDefault="00CE4B29" w:rsidP="00D337D3">
      <w:r>
        <w:t xml:space="preserve">To log in as smith the command </w:t>
      </w:r>
      <w:r w:rsidRPr="00970E2C">
        <w:rPr>
          <w:i/>
          <w:iCs/>
        </w:rPr>
        <w:t>su – smith</w:t>
      </w:r>
      <w:r>
        <w:t xml:space="preserve"> </w:t>
      </w:r>
      <w:r w:rsidR="002D3968">
        <w:t xml:space="preserve">(McDonnell, 2020) </w:t>
      </w:r>
      <w:r>
        <w:t>was used</w:t>
      </w:r>
      <w:r w:rsidR="00C83E08">
        <w:t xml:space="preserve"> together with the password smith.  </w:t>
      </w:r>
      <w:r w:rsidR="00DF3F08">
        <w:t xml:space="preserve">The log in was successful and the command </w:t>
      </w:r>
      <w:r w:rsidR="00781F96" w:rsidRPr="00970E2C">
        <w:rPr>
          <w:i/>
          <w:iCs/>
        </w:rPr>
        <w:t>cd /home/ncs</w:t>
      </w:r>
      <w:r w:rsidR="00781F96">
        <w:t xml:space="preserve"> was used to navigate into the </w:t>
      </w:r>
      <w:r w:rsidR="0062648D">
        <w:t xml:space="preserve">/home/ncs </w:t>
      </w:r>
      <w:r w:rsidR="00172F43">
        <w:t xml:space="preserve">directory.  </w:t>
      </w:r>
      <w:r w:rsidR="000E22C9">
        <w:t xml:space="preserve">The command </w:t>
      </w:r>
      <w:r w:rsidR="000E22C9" w:rsidRPr="00970E2C">
        <w:rPr>
          <w:i/>
          <w:iCs/>
        </w:rPr>
        <w:t>ls</w:t>
      </w:r>
      <w:r w:rsidR="000E22C9">
        <w:t xml:space="preserve"> was then executed to view the contents of th</w:t>
      </w:r>
      <w:r w:rsidR="00724A09">
        <w:t xml:space="preserve">is directory and the command </w:t>
      </w:r>
      <w:r w:rsidR="00724A09" w:rsidRPr="00970E2C">
        <w:rPr>
          <w:i/>
          <w:iCs/>
        </w:rPr>
        <w:t>ls -l</w:t>
      </w:r>
      <w:r w:rsidR="00724A09">
        <w:t xml:space="preserve"> was ex</w:t>
      </w:r>
      <w:r w:rsidR="00D0455D">
        <w:t xml:space="preserve">ecuted to view the permissions on the files in this directory.  </w:t>
      </w:r>
      <w:r w:rsidR="00AF20FE">
        <w:t xml:space="preserve">Two scripts </w:t>
      </w:r>
      <w:r w:rsidR="007C6834">
        <w:t xml:space="preserve">bob.sh and hello.sh </w:t>
      </w:r>
      <w:r w:rsidR="00D807DE">
        <w:t>can be found in the /home/ncs dire</w:t>
      </w:r>
      <w:r w:rsidR="001813AE">
        <w:t xml:space="preserve">ctory.  </w:t>
      </w:r>
      <w:r w:rsidR="008A5C86">
        <w:t xml:space="preserve">Both scripts, </w:t>
      </w:r>
      <w:r w:rsidR="001B089A">
        <w:t xml:space="preserve">bob.sh </w:t>
      </w:r>
      <w:r w:rsidR="008A5C86">
        <w:t>and hello.sh</w:t>
      </w:r>
      <w:r w:rsidR="001B089A">
        <w:t xml:space="preserve"> ha</w:t>
      </w:r>
      <w:r w:rsidR="008A5C86">
        <w:t>ve</w:t>
      </w:r>
      <w:r w:rsidR="001B089A">
        <w:t xml:space="preserve"> </w:t>
      </w:r>
      <w:r w:rsidR="00265288">
        <w:t>read and execute permissions for all users</w:t>
      </w:r>
      <w:r w:rsidR="00E90396">
        <w:t xml:space="preserve"> on the server and </w:t>
      </w:r>
      <w:r w:rsidR="00E533D5">
        <w:t>write permissions for just the administrator</w:t>
      </w:r>
      <w:r w:rsidR="00985C2B">
        <w:t xml:space="preserve"> root</w:t>
      </w:r>
      <w:r w:rsidR="00BC5753">
        <w:t xml:space="preserve"> (McKinnon, 2017)</w:t>
      </w:r>
      <w:r w:rsidR="00985C2B">
        <w:t>.</w:t>
      </w:r>
    </w:p>
    <w:p w14:paraId="4783B34B" w14:textId="0B6EC449" w:rsidR="00970E2C" w:rsidRDefault="00C83E08" w:rsidP="003A1ECF">
      <w:pPr>
        <w:pStyle w:val="ListBullet"/>
        <w:numPr>
          <w:ilvl w:val="0"/>
          <w:numId w:val="0"/>
        </w:numPr>
      </w:pPr>
      <w:r>
        <w:rPr>
          <w:noProof/>
        </w:rPr>
        <mc:AlternateContent>
          <mc:Choice Requires="wps">
            <w:drawing>
              <wp:anchor distT="0" distB="0" distL="114300" distR="114300" simplePos="0" relativeHeight="251668480" behindDoc="0" locked="0" layoutInCell="1" allowOverlap="1" wp14:anchorId="43AC4B86" wp14:editId="4890901E">
                <wp:simplePos x="0" y="0"/>
                <wp:positionH relativeFrom="column">
                  <wp:posOffset>-19050</wp:posOffset>
                </wp:positionH>
                <wp:positionV relativeFrom="paragraph">
                  <wp:posOffset>10160</wp:posOffset>
                </wp:positionV>
                <wp:extent cx="2085975" cy="323850"/>
                <wp:effectExtent l="0" t="0" r="28575" b="19050"/>
                <wp:wrapNone/>
                <wp:docPr id="200" name="Text Box 200"/>
                <wp:cNvGraphicFramePr/>
                <a:graphic xmlns:a="http://schemas.openxmlformats.org/drawingml/2006/main">
                  <a:graphicData uri="http://schemas.microsoft.com/office/word/2010/wordprocessingShape">
                    <wps:wsp>
                      <wps:cNvSpPr txBox="1"/>
                      <wps:spPr>
                        <a:xfrm>
                          <a:off x="0" y="0"/>
                          <a:ext cx="2085975" cy="323850"/>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26727D93"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C4B86" id="Text Box 200" o:spid="_x0000_s1032" type="#_x0000_t202" style="position:absolute;margin-left:-1.5pt;margin-top:.8pt;width:164.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" filled="f" strokecolor="#feb80a [3206]" strokeweight="2pt">
                <v:textbox>
                  <w:txbxContent>
                    <w:p w14:paraId="26727D93" w14:textId="77777777" w:rsidR="00F548EA" w:rsidRDefault="00F548EA"/>
                  </w:txbxContent>
                </v:textbox>
              </v:shape>
            </w:pict>
          </mc:Fallback>
        </mc:AlternateContent>
      </w:r>
      <w:r w:rsidR="00292F12">
        <w:rPr>
          <w:noProof/>
        </w:rPr>
        <mc:AlternateContent>
          <mc:Choice Requires="wps">
            <w:drawing>
              <wp:anchor distT="0" distB="0" distL="114300" distR="114300" simplePos="0" relativeHeight="251669504" behindDoc="0" locked="0" layoutInCell="1" allowOverlap="1" wp14:anchorId="3717EE05" wp14:editId="463C75DE">
                <wp:simplePos x="0" y="0"/>
                <wp:positionH relativeFrom="column">
                  <wp:posOffset>38099</wp:posOffset>
                </wp:positionH>
                <wp:positionV relativeFrom="paragraph">
                  <wp:posOffset>1102360</wp:posOffset>
                </wp:positionV>
                <wp:extent cx="3648075" cy="1038225"/>
                <wp:effectExtent l="0" t="0" r="28575" b="28575"/>
                <wp:wrapNone/>
                <wp:docPr id="201" name="Text Box 201"/>
                <wp:cNvGraphicFramePr/>
                <a:graphic xmlns:a="http://schemas.openxmlformats.org/drawingml/2006/main">
                  <a:graphicData uri="http://schemas.microsoft.com/office/word/2010/wordprocessingShape">
                    <wps:wsp>
                      <wps:cNvSpPr txBox="1"/>
                      <wps:spPr>
                        <a:xfrm>
                          <a:off x="0" y="0"/>
                          <a:ext cx="3648075" cy="1038225"/>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6FD9CDE5"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7EE05" id="Text Box 201" o:spid="_x0000_s1033" type="#_x0000_t202" style="position:absolute;margin-left:3pt;margin-top:86.8pt;width:287.25pt;height:8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" filled="f" strokecolor="#feb80a [3206]" strokeweight="2pt">
                <v:textbox>
                  <w:txbxContent>
                    <w:p w14:paraId="6FD9CDE5" w14:textId="77777777" w:rsidR="00F548EA" w:rsidRDefault="00F548EA"/>
                  </w:txbxContent>
                </v:textbox>
              </v:shape>
            </w:pict>
          </mc:Fallback>
        </mc:AlternateContent>
      </w:r>
      <w:r w:rsidR="00084A04" w:rsidRPr="00084A04">
        <w:rPr>
          <w:noProof/>
        </w:rPr>
        <w:drawing>
          <wp:inline distT="0" distB="0" distL="0" distR="0" wp14:anchorId="45D96840" wp14:editId="6ED4D72C">
            <wp:extent cx="5886450" cy="26670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6450" cy="2667000"/>
                    </a:xfrm>
                    <a:prstGeom prst="rect">
                      <a:avLst/>
                    </a:prstGeom>
                  </pic:spPr>
                </pic:pic>
              </a:graphicData>
            </a:graphic>
          </wp:inline>
        </w:drawing>
      </w:r>
    </w:p>
    <w:p w14:paraId="72FD185A" w14:textId="4C25DD80" w:rsidR="00970E2C" w:rsidRDefault="00EF2CE3" w:rsidP="003A1ECF">
      <w:pPr>
        <w:pStyle w:val="ListBullet"/>
        <w:numPr>
          <w:ilvl w:val="0"/>
          <w:numId w:val="0"/>
        </w:numPr>
      </w:pPr>
      <w:r>
        <w:lastRenderedPageBreak/>
        <w:t xml:space="preserve">When </w:t>
      </w:r>
      <w:r w:rsidR="005C0C31" w:rsidRPr="00341B06">
        <w:rPr>
          <w:i/>
          <w:iCs/>
        </w:rPr>
        <w:t>./</w:t>
      </w:r>
      <w:r w:rsidRPr="00341B06">
        <w:rPr>
          <w:i/>
          <w:iCs/>
        </w:rPr>
        <w:t>hello.sh</w:t>
      </w:r>
      <w:r>
        <w:t xml:space="preserve"> was executed the message </w:t>
      </w:r>
      <w:r w:rsidR="005035F8">
        <w:t>“Hello World”</w:t>
      </w:r>
      <w:r>
        <w:t xml:space="preserve"> was prin</w:t>
      </w:r>
      <w:r w:rsidR="00D81910">
        <w:t xml:space="preserve">ted </w:t>
      </w:r>
      <w:r w:rsidR="005061DF">
        <w:t xml:space="preserve">and when </w:t>
      </w:r>
      <w:r w:rsidR="005C0C31" w:rsidRPr="00341B06">
        <w:rPr>
          <w:i/>
          <w:iCs/>
        </w:rPr>
        <w:t>./</w:t>
      </w:r>
      <w:r w:rsidR="00801CBF" w:rsidRPr="00341B06">
        <w:rPr>
          <w:i/>
          <w:iCs/>
        </w:rPr>
        <w:t>bob.sh</w:t>
      </w:r>
      <w:r w:rsidR="00801CBF">
        <w:t xml:space="preserve"> was </w:t>
      </w:r>
      <w:r w:rsidR="005C0C31">
        <w:t>executed the message</w:t>
      </w:r>
      <w:r w:rsidR="00027AF1">
        <w:t xml:space="preserve"> “Hello this is Bob” was printed on the console screen.  This shows </w:t>
      </w:r>
      <w:r w:rsidR="00F71502">
        <w:t xml:space="preserve">that both scripts contain execute permissions by other users on the server as both smith and bob could execute the scripts when they are both  not </w:t>
      </w:r>
      <w:r w:rsidR="00341B06">
        <w:t>administrators</w:t>
      </w:r>
      <w:r w:rsidR="00F71502">
        <w:t xml:space="preserve">.  </w:t>
      </w:r>
    </w:p>
    <w:p w14:paraId="438D9209" w14:textId="3E99DEEF" w:rsidR="003849AB" w:rsidRDefault="005C0C31" w:rsidP="003A1ECF">
      <w:pPr>
        <w:pStyle w:val="ListBullet"/>
        <w:numPr>
          <w:ilvl w:val="0"/>
          <w:numId w:val="0"/>
        </w:numPr>
      </w:pPr>
      <w:r w:rsidRPr="005C0C31">
        <w:rPr>
          <w:noProof/>
        </w:rPr>
        <w:drawing>
          <wp:inline distT="0" distB="0" distL="0" distR="0" wp14:anchorId="38A6FB43" wp14:editId="2E5F05A2">
            <wp:extent cx="5953125" cy="180022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5625"/>
                    <a:stretch/>
                  </pic:blipFill>
                  <pic:spPr bwMode="auto">
                    <a:xfrm>
                      <a:off x="0" y="0"/>
                      <a:ext cx="5953125" cy="1800225"/>
                    </a:xfrm>
                    <a:prstGeom prst="rect">
                      <a:avLst/>
                    </a:prstGeom>
                    <a:ln>
                      <a:noFill/>
                    </a:ln>
                    <a:extLst>
                      <a:ext uri="{53640926-AAD7-44D8-BBD7-CCE9431645EC}">
                        <a14:shadowObscured xmlns:a14="http://schemas.microsoft.com/office/drawing/2010/main"/>
                      </a:ext>
                    </a:extLst>
                  </pic:spPr>
                </pic:pic>
              </a:graphicData>
            </a:graphic>
          </wp:inline>
        </w:drawing>
      </w:r>
    </w:p>
    <w:p w14:paraId="4EA28BB1" w14:textId="35A61055" w:rsidR="00D93800" w:rsidRDefault="006E2B4B" w:rsidP="003A1ECF">
      <w:pPr>
        <w:pStyle w:val="ListBullet"/>
        <w:numPr>
          <w:ilvl w:val="0"/>
          <w:numId w:val="0"/>
        </w:numPr>
        <w:rPr>
          <w:b/>
          <w:bCs/>
        </w:rPr>
      </w:pPr>
      <w:r>
        <w:rPr>
          <w:b/>
          <w:bCs/>
        </w:rPr>
        <w:t xml:space="preserve">2.7.  </w:t>
      </w:r>
      <w:r w:rsidR="00971AA6" w:rsidRPr="00971AA6">
        <w:rPr>
          <w:b/>
          <w:bCs/>
        </w:rPr>
        <w:t xml:space="preserve"> </w:t>
      </w:r>
      <w:r w:rsidR="00E6174A">
        <w:rPr>
          <w:b/>
          <w:bCs/>
        </w:rPr>
        <w:t>Creating G</w:t>
      </w:r>
      <w:r w:rsidR="00096F43">
        <w:rPr>
          <w:b/>
          <w:bCs/>
        </w:rPr>
        <w:t>roups and Changing Group Ownerships</w:t>
      </w:r>
    </w:p>
    <w:p w14:paraId="50CF27FC" w14:textId="7F8978AF" w:rsidR="0085519D" w:rsidRPr="0085519D" w:rsidRDefault="00934BD7" w:rsidP="003A1ECF">
      <w:pPr>
        <w:pStyle w:val="ListBullet"/>
        <w:numPr>
          <w:ilvl w:val="0"/>
          <w:numId w:val="0"/>
        </w:numPr>
      </w:pPr>
      <w:r>
        <w:t>3.5</w:t>
      </w:r>
      <w:r w:rsidR="007B4986">
        <w:t xml:space="preserve">.a1.  </w:t>
      </w:r>
      <w:r w:rsidR="00D16CE3">
        <w:t>T</w:t>
      </w:r>
      <w:r w:rsidR="00E96B28">
        <w:t xml:space="preserve">he command </w:t>
      </w:r>
      <w:r w:rsidR="00E96B28" w:rsidRPr="00276454">
        <w:rPr>
          <w:i/>
          <w:iCs/>
        </w:rPr>
        <w:t>su – root</w:t>
      </w:r>
      <w:r w:rsidR="00E96B28">
        <w:t xml:space="preserve"> </w:t>
      </w:r>
      <w:r w:rsidR="00F41831">
        <w:t xml:space="preserve">(McDonnell, 2020) </w:t>
      </w:r>
      <w:r w:rsidR="00E96B28">
        <w:t>was used to log on the se</w:t>
      </w:r>
      <w:r w:rsidR="005C7CA6">
        <w:t>rver as root.</w:t>
      </w:r>
      <w:r w:rsidR="00134945">
        <w:t xml:space="preserve">  </w:t>
      </w:r>
      <w:r w:rsidR="001E355A">
        <w:t>The command groupa</w:t>
      </w:r>
      <w:r w:rsidR="00DB2A04">
        <w:t xml:space="preserve">dd -g </w:t>
      </w:r>
      <w:r w:rsidR="00AC3FF1">
        <w:t>1010</w:t>
      </w:r>
      <w:r w:rsidR="005D0020">
        <w:t xml:space="preserve"> sysadmins </w:t>
      </w:r>
      <w:r w:rsidR="00DB2A04">
        <w:t>was then used to create the group</w:t>
      </w:r>
      <w:r w:rsidR="005D0020">
        <w:t xml:space="preserve"> sysadmins </w:t>
      </w:r>
      <w:r w:rsidR="00392384">
        <w:t>a</w:t>
      </w:r>
      <w:r w:rsidR="00276454">
        <w:t>s shown below</w:t>
      </w:r>
      <w:r w:rsidR="003849AB">
        <w:t xml:space="preserve"> (</w:t>
      </w:r>
      <w:r w:rsidR="001B0C76">
        <w:t>Linuxise</w:t>
      </w:r>
      <w:r w:rsidR="003849AB">
        <w:t>, 20</w:t>
      </w:r>
      <w:r w:rsidR="0080422D">
        <w:t>19</w:t>
      </w:r>
      <w:r w:rsidR="003849AB">
        <w:t>)</w:t>
      </w:r>
      <w:r w:rsidR="00276454">
        <w:t>.</w:t>
      </w:r>
    </w:p>
    <w:p w14:paraId="2E58B056" w14:textId="54F8E565" w:rsidR="00286975" w:rsidRDefault="004443AF" w:rsidP="003A1ECF">
      <w:pPr>
        <w:pStyle w:val="ListBullet"/>
        <w:numPr>
          <w:ilvl w:val="0"/>
          <w:numId w:val="0"/>
        </w:numPr>
      </w:pPr>
      <w:r>
        <w:rPr>
          <w:noProof/>
        </w:rPr>
        <mc:AlternateContent>
          <mc:Choice Requires="wps">
            <w:drawing>
              <wp:anchor distT="0" distB="0" distL="114300" distR="114300" simplePos="0" relativeHeight="251670528" behindDoc="0" locked="0" layoutInCell="1" allowOverlap="1" wp14:anchorId="3A4F8CF7" wp14:editId="1E405D78">
                <wp:simplePos x="0" y="0"/>
                <wp:positionH relativeFrom="margin">
                  <wp:align>left</wp:align>
                </wp:positionH>
                <wp:positionV relativeFrom="paragraph">
                  <wp:posOffset>10795</wp:posOffset>
                </wp:positionV>
                <wp:extent cx="2933700" cy="190500"/>
                <wp:effectExtent l="0" t="0" r="19050" b="19050"/>
                <wp:wrapNone/>
                <wp:docPr id="207" name="Text Box 207"/>
                <wp:cNvGraphicFramePr/>
                <a:graphic xmlns:a="http://schemas.openxmlformats.org/drawingml/2006/main">
                  <a:graphicData uri="http://schemas.microsoft.com/office/word/2010/wordprocessingShape">
                    <wps:wsp>
                      <wps:cNvSpPr txBox="1"/>
                      <wps:spPr>
                        <a:xfrm>
                          <a:off x="0" y="0"/>
                          <a:ext cx="2933700" cy="190500"/>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361DFC91"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F8CF7" id="Text Box 207" o:spid="_x0000_s1034" type="#_x0000_t202" style="position:absolute;margin-left:0;margin-top:.85pt;width:231pt;height:1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" filled="f" strokecolor="#feb80a [3206]" strokeweight="2pt">
                <v:textbox>
                  <w:txbxContent>
                    <w:p w14:paraId="361DFC91" w14:textId="77777777" w:rsidR="00F548EA" w:rsidRDefault="00F548EA"/>
                  </w:txbxContent>
                </v:textbox>
                <w10:wrap anchorx="margin"/>
              </v:shape>
            </w:pict>
          </mc:Fallback>
        </mc:AlternateContent>
      </w:r>
      <w:r w:rsidR="00134945" w:rsidRPr="00910A83">
        <w:rPr>
          <w:noProof/>
        </w:rPr>
        <w:drawing>
          <wp:inline distT="0" distB="0" distL="0" distR="0" wp14:anchorId="384BACE6" wp14:editId="4975EA30">
            <wp:extent cx="5953125" cy="36766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1801"/>
                    <a:stretch/>
                  </pic:blipFill>
                  <pic:spPr bwMode="auto">
                    <a:xfrm>
                      <a:off x="0" y="0"/>
                      <a:ext cx="5953125" cy="3676650"/>
                    </a:xfrm>
                    <a:prstGeom prst="rect">
                      <a:avLst/>
                    </a:prstGeom>
                    <a:ln>
                      <a:noFill/>
                    </a:ln>
                    <a:extLst>
                      <a:ext uri="{53640926-AAD7-44D8-BBD7-CCE9431645EC}">
                        <a14:shadowObscured xmlns:a14="http://schemas.microsoft.com/office/drawing/2010/main"/>
                      </a:ext>
                    </a:extLst>
                  </pic:spPr>
                </pic:pic>
              </a:graphicData>
            </a:graphic>
          </wp:inline>
        </w:drawing>
      </w:r>
    </w:p>
    <w:p w14:paraId="143DE5E5" w14:textId="77777777" w:rsidR="00A76978" w:rsidRDefault="002E22D8" w:rsidP="003A1ECF">
      <w:pPr>
        <w:pStyle w:val="ListBullet"/>
        <w:numPr>
          <w:ilvl w:val="0"/>
          <w:numId w:val="0"/>
        </w:numPr>
        <w:rPr>
          <w:i/>
          <w:iCs/>
        </w:rPr>
      </w:pPr>
      <w:r>
        <w:t xml:space="preserve">The commands </w:t>
      </w:r>
      <w:r w:rsidRPr="004D55B7">
        <w:rPr>
          <w:i/>
          <w:iCs/>
        </w:rPr>
        <w:t>usermod -G sysadmins</w:t>
      </w:r>
      <w:r w:rsidR="00211AA5" w:rsidRPr="004D55B7">
        <w:rPr>
          <w:i/>
          <w:iCs/>
        </w:rPr>
        <w:t xml:space="preserve"> bob</w:t>
      </w:r>
      <w:r w:rsidR="00211AA5">
        <w:t xml:space="preserve"> and </w:t>
      </w:r>
      <w:r w:rsidR="00211AA5" w:rsidRPr="004D55B7">
        <w:rPr>
          <w:i/>
          <w:iCs/>
        </w:rPr>
        <w:t>usermod -G sysadmins smith</w:t>
      </w:r>
      <w:r w:rsidR="009A4DD3" w:rsidRPr="004D55B7">
        <w:rPr>
          <w:i/>
          <w:iCs/>
        </w:rPr>
        <w:t xml:space="preserve"> </w:t>
      </w:r>
      <w:r w:rsidR="009A4DD3">
        <w:t>were</w:t>
      </w:r>
      <w:r w:rsidR="009C397E">
        <w:t xml:space="preserve"> used to </w:t>
      </w:r>
      <w:r w:rsidR="009B790B">
        <w:t xml:space="preserve">add users bob and </w:t>
      </w:r>
      <w:r w:rsidR="00372853">
        <w:t xml:space="preserve">smith to the group sysadmins and the command </w:t>
      </w:r>
      <w:r w:rsidR="00AE3F64" w:rsidRPr="004D55B7">
        <w:rPr>
          <w:i/>
          <w:iCs/>
        </w:rPr>
        <w:t>getent group</w:t>
      </w:r>
    </w:p>
    <w:p w14:paraId="31F00F64" w14:textId="7336B154" w:rsidR="00EB338B" w:rsidRDefault="00AE3F64" w:rsidP="003A1ECF">
      <w:pPr>
        <w:pStyle w:val="ListBullet"/>
        <w:numPr>
          <w:ilvl w:val="0"/>
          <w:numId w:val="0"/>
        </w:numPr>
      </w:pPr>
      <w:r w:rsidRPr="004D55B7">
        <w:rPr>
          <w:i/>
          <w:iCs/>
        </w:rPr>
        <w:lastRenderedPageBreak/>
        <w:t>sysadmins</w:t>
      </w:r>
      <w:r>
        <w:t xml:space="preserve"> </w:t>
      </w:r>
      <w:r w:rsidR="00D86D15">
        <w:t xml:space="preserve">was executed to </w:t>
      </w:r>
      <w:r w:rsidR="00CB140E">
        <w:t xml:space="preserve">verify that </w:t>
      </w:r>
      <w:r w:rsidR="00881724">
        <w:t xml:space="preserve">the users had been added to the group and the results below show that </w:t>
      </w:r>
      <w:r w:rsidR="004D55B7">
        <w:t>the users were successfully added to the group</w:t>
      </w:r>
      <w:r w:rsidR="001B0C76">
        <w:t xml:space="preserve"> (IBM, 2019)</w:t>
      </w:r>
      <w:r w:rsidR="004D55B7">
        <w:t>.</w:t>
      </w:r>
    </w:p>
    <w:p w14:paraId="4D36B056" w14:textId="1CE16BDB" w:rsidR="001F48CC" w:rsidRDefault="00C94F77" w:rsidP="003A1ECF">
      <w:pPr>
        <w:pStyle w:val="ListBullet"/>
        <w:numPr>
          <w:ilvl w:val="0"/>
          <w:numId w:val="0"/>
        </w:numPr>
      </w:pPr>
      <w:r w:rsidRPr="00C94F77">
        <w:rPr>
          <w:noProof/>
        </w:rPr>
        <w:drawing>
          <wp:inline distT="0" distB="0" distL="0" distR="0" wp14:anchorId="3E6652C3" wp14:editId="7A835F06">
            <wp:extent cx="5819775" cy="203835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765"/>
                    <a:stretch/>
                  </pic:blipFill>
                  <pic:spPr bwMode="auto">
                    <a:xfrm>
                      <a:off x="0" y="0"/>
                      <a:ext cx="5819775" cy="2038350"/>
                    </a:xfrm>
                    <a:prstGeom prst="rect">
                      <a:avLst/>
                    </a:prstGeom>
                    <a:ln>
                      <a:noFill/>
                    </a:ln>
                    <a:extLst>
                      <a:ext uri="{53640926-AAD7-44D8-BBD7-CCE9431645EC}">
                        <a14:shadowObscured xmlns:a14="http://schemas.microsoft.com/office/drawing/2010/main"/>
                      </a:ext>
                    </a:extLst>
                  </pic:spPr>
                </pic:pic>
              </a:graphicData>
            </a:graphic>
          </wp:inline>
        </w:drawing>
      </w:r>
    </w:p>
    <w:p w14:paraId="0EF38202" w14:textId="46FCF0A8" w:rsidR="00CB763F" w:rsidRDefault="00FF48E3" w:rsidP="003A1ECF">
      <w:pPr>
        <w:pStyle w:val="ListBullet"/>
        <w:numPr>
          <w:ilvl w:val="0"/>
          <w:numId w:val="0"/>
        </w:numPr>
      </w:pPr>
      <w:r>
        <w:t>To change the group ownership</w:t>
      </w:r>
      <w:r w:rsidR="00B863F6">
        <w:t xml:space="preserve"> of </w:t>
      </w:r>
      <w:bookmarkStart w:id="9" w:name="_Hlk29142187"/>
      <w:r w:rsidR="000D1861">
        <w:t>/home</w:t>
      </w:r>
      <w:r w:rsidR="00181264">
        <w:t xml:space="preserve">/ncs, /home/ncs/hello.sh and </w:t>
      </w:r>
      <w:r w:rsidR="00EF35BC">
        <w:t>/home/ncs</w:t>
      </w:r>
      <w:r w:rsidR="00B85D89">
        <w:t xml:space="preserve">/bob.sh </w:t>
      </w:r>
      <w:bookmarkEnd w:id="9"/>
      <w:r w:rsidR="00B85D89">
        <w:t xml:space="preserve">the </w:t>
      </w:r>
      <w:r w:rsidR="00B85D89" w:rsidRPr="00002BF3">
        <w:rPr>
          <w:i/>
          <w:iCs/>
        </w:rPr>
        <w:t>c</w:t>
      </w:r>
      <w:r w:rsidR="00FD34CC" w:rsidRPr="00002BF3">
        <w:rPr>
          <w:i/>
          <w:iCs/>
        </w:rPr>
        <w:t>h</w:t>
      </w:r>
      <w:r w:rsidR="008408CB" w:rsidRPr="00002BF3">
        <w:rPr>
          <w:i/>
          <w:iCs/>
        </w:rPr>
        <w:t>g</w:t>
      </w:r>
      <w:r w:rsidR="00FD34CC" w:rsidRPr="00002BF3">
        <w:rPr>
          <w:i/>
          <w:iCs/>
        </w:rPr>
        <w:t>rp</w:t>
      </w:r>
      <w:r w:rsidR="00FD34CC">
        <w:t xml:space="preserve"> command was used as shown below</w:t>
      </w:r>
      <w:r w:rsidR="00773DD8">
        <w:t xml:space="preserve"> (Fancher, 2018)</w:t>
      </w:r>
      <w:r w:rsidR="00FD34CC">
        <w:t xml:space="preserve">.  </w:t>
      </w:r>
      <w:r w:rsidR="00661C00">
        <w:t xml:space="preserve">The </w:t>
      </w:r>
      <w:r w:rsidR="00661C00" w:rsidRPr="00002BF3">
        <w:rPr>
          <w:i/>
          <w:iCs/>
        </w:rPr>
        <w:t>command</w:t>
      </w:r>
      <w:r w:rsidR="002C3DBE" w:rsidRPr="00002BF3">
        <w:rPr>
          <w:i/>
          <w:iCs/>
        </w:rPr>
        <w:t>s</w:t>
      </w:r>
      <w:r w:rsidR="00661C00" w:rsidRPr="00002BF3">
        <w:rPr>
          <w:i/>
          <w:iCs/>
        </w:rPr>
        <w:t xml:space="preserve"> ls -l </w:t>
      </w:r>
      <w:r w:rsidR="003A753F" w:rsidRPr="00002BF3">
        <w:rPr>
          <w:i/>
          <w:iCs/>
        </w:rPr>
        <w:t>/home/ncs</w:t>
      </w:r>
      <w:r w:rsidR="00EB3B29" w:rsidRPr="00002BF3">
        <w:rPr>
          <w:i/>
          <w:iCs/>
        </w:rPr>
        <w:t>, ls -l /home/ncs/</w:t>
      </w:r>
      <w:r w:rsidR="00D4457B" w:rsidRPr="00002BF3">
        <w:rPr>
          <w:i/>
          <w:iCs/>
        </w:rPr>
        <w:t xml:space="preserve">hello.sh </w:t>
      </w:r>
      <w:r w:rsidR="00002BF3">
        <w:t>and</w:t>
      </w:r>
      <w:r w:rsidR="00D4457B" w:rsidRPr="00002BF3">
        <w:rPr>
          <w:i/>
          <w:iCs/>
        </w:rPr>
        <w:t xml:space="preserve"> </w:t>
      </w:r>
      <w:r w:rsidR="0035031B" w:rsidRPr="00002BF3">
        <w:rPr>
          <w:i/>
          <w:iCs/>
        </w:rPr>
        <w:t xml:space="preserve">ls -l </w:t>
      </w:r>
      <w:r w:rsidR="00D4457B" w:rsidRPr="00002BF3">
        <w:rPr>
          <w:i/>
          <w:iCs/>
        </w:rPr>
        <w:t>/home/ncs/bob.sh</w:t>
      </w:r>
      <w:r w:rsidR="00D4457B">
        <w:t xml:space="preserve"> </w:t>
      </w:r>
      <w:r w:rsidR="00661C00">
        <w:t>w</w:t>
      </w:r>
      <w:r w:rsidR="00D4457B">
        <w:t>ere</w:t>
      </w:r>
      <w:r w:rsidR="00661C00">
        <w:t xml:space="preserve"> executed</w:t>
      </w:r>
      <w:r w:rsidR="00D4457B">
        <w:t xml:space="preserve"> respectively </w:t>
      </w:r>
      <w:r w:rsidR="00A94396">
        <w:t>to ensure that the group ow</w:t>
      </w:r>
      <w:r w:rsidR="009836FA">
        <w:t xml:space="preserve">nership of the above files </w:t>
      </w:r>
      <w:r w:rsidR="00190CA8">
        <w:t>had been successfully changed</w:t>
      </w:r>
      <w:r w:rsidR="00773DD8">
        <w:t xml:space="preserve"> (</w:t>
      </w:r>
      <w:r w:rsidR="006F70BE">
        <w:t>Mc</w:t>
      </w:r>
      <w:r w:rsidR="00E4315E">
        <w:t>Donnell</w:t>
      </w:r>
      <w:r w:rsidR="006F70BE">
        <w:t xml:space="preserve">, </w:t>
      </w:r>
      <w:r w:rsidR="00CF43F0">
        <w:t>20</w:t>
      </w:r>
      <w:r w:rsidR="00E4315E">
        <w:t>20</w:t>
      </w:r>
      <w:r w:rsidR="00CF43F0">
        <w:t>)</w:t>
      </w:r>
      <w:r w:rsidR="00190CA8">
        <w:t xml:space="preserve">.  </w:t>
      </w:r>
      <w:r w:rsidR="00C92C55">
        <w:t xml:space="preserve">The results below indicate that the group ownership </w:t>
      </w:r>
      <w:r w:rsidR="00002BF3">
        <w:t xml:space="preserve">was </w:t>
      </w:r>
      <w:r w:rsidR="00C92C55">
        <w:t>successfully changed</w:t>
      </w:r>
      <w:r w:rsidR="00A72458">
        <w:t xml:space="preserve"> to sysadmins bei</w:t>
      </w:r>
      <w:r w:rsidR="00EE1074">
        <w:t xml:space="preserve">ng the owner of </w:t>
      </w:r>
      <w:r w:rsidR="00607828" w:rsidRPr="00607828">
        <w:t>/home/ncs, /home/ncs/hello.sh and /home/ncs/bob.sh</w:t>
      </w:r>
      <w:r w:rsidR="00DD4719">
        <w:t xml:space="preserve"> (Fancher, 2018)</w:t>
      </w:r>
      <w:r w:rsidR="007A5220">
        <w:t>.</w:t>
      </w:r>
    </w:p>
    <w:p w14:paraId="087B37AA" w14:textId="0E57F9DC" w:rsidR="00AE4C14" w:rsidRDefault="007414A0" w:rsidP="003A1ECF">
      <w:pPr>
        <w:pStyle w:val="ListBullet"/>
        <w:numPr>
          <w:ilvl w:val="0"/>
          <w:numId w:val="0"/>
        </w:numPr>
      </w:pPr>
      <w:r w:rsidRPr="007414A0">
        <w:rPr>
          <w:noProof/>
        </w:rPr>
        <w:drawing>
          <wp:inline distT="0" distB="0" distL="0" distR="0" wp14:anchorId="4A76A518" wp14:editId="656B4265">
            <wp:extent cx="5800725" cy="262890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0725" cy="2628900"/>
                    </a:xfrm>
                    <a:prstGeom prst="rect">
                      <a:avLst/>
                    </a:prstGeom>
                  </pic:spPr>
                </pic:pic>
              </a:graphicData>
            </a:graphic>
          </wp:inline>
        </w:drawing>
      </w:r>
    </w:p>
    <w:p w14:paraId="33000D44" w14:textId="25A937C4" w:rsidR="00E834AA" w:rsidRDefault="00E834AA" w:rsidP="003A1ECF">
      <w:pPr>
        <w:pStyle w:val="ListBullet"/>
        <w:numPr>
          <w:ilvl w:val="0"/>
          <w:numId w:val="0"/>
        </w:numPr>
      </w:pPr>
    </w:p>
    <w:p w14:paraId="67CD2F2B" w14:textId="77777777" w:rsidR="00A76978" w:rsidRDefault="00A76978" w:rsidP="003A1ECF">
      <w:pPr>
        <w:pStyle w:val="ListBullet"/>
        <w:numPr>
          <w:ilvl w:val="0"/>
          <w:numId w:val="0"/>
        </w:numPr>
      </w:pPr>
    </w:p>
    <w:p w14:paraId="7D66F9F3" w14:textId="77777777" w:rsidR="00DD4719" w:rsidRDefault="00DD4719" w:rsidP="003A1ECF">
      <w:pPr>
        <w:pStyle w:val="ListBullet"/>
        <w:numPr>
          <w:ilvl w:val="0"/>
          <w:numId w:val="0"/>
        </w:numPr>
      </w:pPr>
    </w:p>
    <w:p w14:paraId="4AC79A04" w14:textId="4AEF0711" w:rsidR="004A44FC" w:rsidRDefault="00581378" w:rsidP="003A1ECF">
      <w:pPr>
        <w:pStyle w:val="ListBullet"/>
        <w:numPr>
          <w:ilvl w:val="0"/>
          <w:numId w:val="0"/>
        </w:numPr>
      </w:pPr>
      <w:bookmarkStart w:id="10" w:name="_Hlk29143461"/>
      <w:r>
        <w:lastRenderedPageBreak/>
        <w:t>T</w:t>
      </w:r>
      <w:r w:rsidR="00D75DE3">
        <w:t>he comma</w:t>
      </w:r>
      <w:r w:rsidR="004F3776">
        <w:t xml:space="preserve">nd </w:t>
      </w:r>
      <w:r w:rsidR="004F3776" w:rsidRPr="00581378">
        <w:rPr>
          <w:i/>
          <w:iCs/>
        </w:rPr>
        <w:t>su – bob</w:t>
      </w:r>
      <w:r w:rsidR="004F3776">
        <w:t xml:space="preserve"> </w:t>
      </w:r>
      <w:r w:rsidR="00FC26EB">
        <w:t>(McDonnell,</w:t>
      </w:r>
      <w:r w:rsidR="00362547">
        <w:t xml:space="preserve">2020) </w:t>
      </w:r>
      <w:r w:rsidR="004F3776">
        <w:t xml:space="preserve">was used to log in as bob and the command </w:t>
      </w:r>
      <w:r w:rsidR="00082573" w:rsidRPr="00581378">
        <w:rPr>
          <w:i/>
          <w:iCs/>
        </w:rPr>
        <w:t>cd /home/ncs</w:t>
      </w:r>
      <w:r w:rsidR="00082573">
        <w:t xml:space="preserve"> was used to navigate </w:t>
      </w:r>
      <w:r w:rsidR="00BA3F85">
        <w:t xml:space="preserve">into the ncs directory.  </w:t>
      </w:r>
      <w:r w:rsidR="00C27B33">
        <w:t xml:space="preserve">Commands </w:t>
      </w:r>
      <w:r w:rsidR="003C4948" w:rsidRPr="00581378">
        <w:rPr>
          <w:i/>
          <w:iCs/>
        </w:rPr>
        <w:t>./</w:t>
      </w:r>
      <w:r w:rsidR="00C27B33" w:rsidRPr="00581378">
        <w:rPr>
          <w:i/>
          <w:iCs/>
        </w:rPr>
        <w:t>hello.sh</w:t>
      </w:r>
      <w:r w:rsidR="00C27B33">
        <w:t xml:space="preserve"> and </w:t>
      </w:r>
      <w:r w:rsidR="00C27B33" w:rsidRPr="00581378">
        <w:rPr>
          <w:i/>
          <w:iCs/>
        </w:rPr>
        <w:t>./</w:t>
      </w:r>
      <w:r w:rsidR="00970D89" w:rsidRPr="00581378">
        <w:rPr>
          <w:i/>
          <w:iCs/>
        </w:rPr>
        <w:t>bob.sh</w:t>
      </w:r>
      <w:r w:rsidR="00970D89">
        <w:t xml:space="preserve"> were </w:t>
      </w:r>
      <w:r w:rsidR="00975AC3">
        <w:t>used to run hello.sh and bob.</w:t>
      </w:r>
      <w:r w:rsidR="001E37EA">
        <w:t>sh scripts an</w:t>
      </w:r>
      <w:r w:rsidR="00F8631A">
        <w:t>d</w:t>
      </w:r>
      <w:r w:rsidR="001E37EA">
        <w:t xml:space="preserve"> the results </w:t>
      </w:r>
      <w:r w:rsidR="000F62A0">
        <w:t xml:space="preserve">below </w:t>
      </w:r>
      <w:r w:rsidR="00531588">
        <w:t>show the t</w:t>
      </w:r>
      <w:r w:rsidR="000F62A0">
        <w:t>hat both</w:t>
      </w:r>
      <w:r w:rsidR="00531588">
        <w:t xml:space="preserve"> scripts were run successfully. </w:t>
      </w:r>
      <w:bookmarkEnd w:id="10"/>
    </w:p>
    <w:p w14:paraId="49B2A45D" w14:textId="3A8E2EC6" w:rsidR="00AE2A33" w:rsidRDefault="00AC6B7C" w:rsidP="003A1ECF">
      <w:pPr>
        <w:pStyle w:val="ListBullet"/>
        <w:numPr>
          <w:ilvl w:val="0"/>
          <w:numId w:val="0"/>
        </w:numPr>
      </w:pPr>
      <w:r w:rsidRPr="002D695E">
        <w:rPr>
          <w:noProof/>
        </w:rPr>
        <w:drawing>
          <wp:inline distT="0" distB="0" distL="0" distR="0" wp14:anchorId="11E911C2" wp14:editId="083814EC">
            <wp:extent cx="5705475" cy="26193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8086" b="16227"/>
                    <a:stretch/>
                  </pic:blipFill>
                  <pic:spPr bwMode="auto">
                    <a:xfrm>
                      <a:off x="0" y="0"/>
                      <a:ext cx="5705475" cy="2619375"/>
                    </a:xfrm>
                    <a:prstGeom prst="rect">
                      <a:avLst/>
                    </a:prstGeom>
                    <a:ln>
                      <a:noFill/>
                    </a:ln>
                    <a:extLst>
                      <a:ext uri="{53640926-AAD7-44D8-BBD7-CCE9431645EC}">
                        <a14:shadowObscured xmlns:a14="http://schemas.microsoft.com/office/drawing/2010/main"/>
                      </a:ext>
                    </a:extLst>
                  </pic:spPr>
                </pic:pic>
              </a:graphicData>
            </a:graphic>
          </wp:inline>
        </w:drawing>
      </w:r>
    </w:p>
    <w:p w14:paraId="6E9AD33D" w14:textId="0020625E" w:rsidR="00AC6B7C" w:rsidRDefault="00AC6B7C" w:rsidP="003A1ECF">
      <w:pPr>
        <w:pStyle w:val="ListBullet"/>
        <w:numPr>
          <w:ilvl w:val="0"/>
          <w:numId w:val="0"/>
        </w:numPr>
      </w:pPr>
      <w:r w:rsidRPr="00AC6B7C">
        <w:t xml:space="preserve">The command </w:t>
      </w:r>
      <w:r w:rsidRPr="00AC6B7C">
        <w:rPr>
          <w:i/>
          <w:iCs/>
        </w:rPr>
        <w:t xml:space="preserve">su – </w:t>
      </w:r>
      <w:r>
        <w:rPr>
          <w:i/>
          <w:iCs/>
        </w:rPr>
        <w:t>smith</w:t>
      </w:r>
      <w:r w:rsidRPr="00AC6B7C">
        <w:t xml:space="preserve"> </w:t>
      </w:r>
      <w:r w:rsidR="00362547">
        <w:t xml:space="preserve">(McDonnell, 2020) </w:t>
      </w:r>
      <w:r w:rsidRPr="00AC6B7C">
        <w:t xml:space="preserve">was used to log in as </w:t>
      </w:r>
      <w:r>
        <w:t>smith</w:t>
      </w:r>
      <w:r w:rsidRPr="00AC6B7C">
        <w:t xml:space="preserve"> and the command </w:t>
      </w:r>
      <w:r w:rsidRPr="00AC6B7C">
        <w:rPr>
          <w:i/>
          <w:iCs/>
        </w:rPr>
        <w:t>cd /home/ncs</w:t>
      </w:r>
      <w:r w:rsidRPr="00AC6B7C">
        <w:t xml:space="preserve"> was used to navigate into the ncs directory.  Commands </w:t>
      </w:r>
      <w:r w:rsidRPr="00AC6B7C">
        <w:rPr>
          <w:i/>
          <w:iCs/>
        </w:rPr>
        <w:t>./hello.sh</w:t>
      </w:r>
      <w:r w:rsidRPr="00AC6B7C">
        <w:t xml:space="preserve"> and </w:t>
      </w:r>
      <w:r w:rsidRPr="00AC6B7C">
        <w:rPr>
          <w:i/>
          <w:iCs/>
        </w:rPr>
        <w:t>./bob.sh</w:t>
      </w:r>
      <w:r w:rsidRPr="00AC6B7C">
        <w:t xml:space="preserve"> were used to run hello.sh and bob.sh scripts and the results below show the that both scripts were run successfully.</w:t>
      </w:r>
    </w:p>
    <w:p w14:paraId="6A8CBE44" w14:textId="57491597" w:rsidR="007E1ACB" w:rsidRDefault="007E1ACB" w:rsidP="003A1ECF">
      <w:pPr>
        <w:pStyle w:val="ListBullet"/>
        <w:numPr>
          <w:ilvl w:val="0"/>
          <w:numId w:val="0"/>
        </w:numPr>
      </w:pPr>
      <w:r w:rsidRPr="007E1ACB">
        <w:rPr>
          <w:noProof/>
        </w:rPr>
        <w:drawing>
          <wp:inline distT="0" distB="0" distL="0" distR="0" wp14:anchorId="69A9DF47" wp14:editId="0BAF186F">
            <wp:extent cx="5705475" cy="254317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3528"/>
                    <a:stretch/>
                  </pic:blipFill>
                  <pic:spPr bwMode="auto">
                    <a:xfrm>
                      <a:off x="0" y="0"/>
                      <a:ext cx="5705475" cy="2543175"/>
                    </a:xfrm>
                    <a:prstGeom prst="rect">
                      <a:avLst/>
                    </a:prstGeom>
                    <a:ln>
                      <a:noFill/>
                    </a:ln>
                    <a:extLst>
                      <a:ext uri="{53640926-AAD7-44D8-BBD7-CCE9431645EC}">
                        <a14:shadowObscured xmlns:a14="http://schemas.microsoft.com/office/drawing/2010/main"/>
                      </a:ext>
                    </a:extLst>
                  </pic:spPr>
                </pic:pic>
              </a:graphicData>
            </a:graphic>
          </wp:inline>
        </w:drawing>
      </w:r>
    </w:p>
    <w:p w14:paraId="29CE35B2" w14:textId="66EEC075" w:rsidR="0007662E" w:rsidRDefault="0007662E" w:rsidP="003A1ECF">
      <w:pPr>
        <w:pStyle w:val="ListBullet"/>
        <w:numPr>
          <w:ilvl w:val="0"/>
          <w:numId w:val="0"/>
        </w:numPr>
      </w:pPr>
    </w:p>
    <w:p w14:paraId="705A3DB0" w14:textId="50FD8C70" w:rsidR="0007662E" w:rsidRDefault="0007662E" w:rsidP="003A1ECF">
      <w:pPr>
        <w:pStyle w:val="ListBullet"/>
        <w:numPr>
          <w:ilvl w:val="0"/>
          <w:numId w:val="0"/>
        </w:numPr>
      </w:pPr>
    </w:p>
    <w:p w14:paraId="2A017623" w14:textId="151DE134" w:rsidR="0007662E" w:rsidRDefault="0007662E" w:rsidP="003A1ECF">
      <w:pPr>
        <w:pStyle w:val="ListBullet"/>
        <w:numPr>
          <w:ilvl w:val="0"/>
          <w:numId w:val="0"/>
        </w:numPr>
      </w:pPr>
    </w:p>
    <w:p w14:paraId="091E354F" w14:textId="183A2A28" w:rsidR="00AE2A33" w:rsidRDefault="00264BAD" w:rsidP="003A1ECF">
      <w:pPr>
        <w:pStyle w:val="ListBullet"/>
        <w:numPr>
          <w:ilvl w:val="0"/>
          <w:numId w:val="0"/>
        </w:numPr>
      </w:pPr>
      <w:r>
        <w:lastRenderedPageBreak/>
        <w:t>Both scripts were run successfully by users bob and smith because they both have execute permissions on the scripts as shown below.</w:t>
      </w:r>
    </w:p>
    <w:p w14:paraId="42A6FB63" w14:textId="2680407E" w:rsidR="00916EF9" w:rsidRDefault="00CE5D13" w:rsidP="003A1ECF">
      <w:pPr>
        <w:pStyle w:val="ListBullet"/>
        <w:numPr>
          <w:ilvl w:val="0"/>
          <w:numId w:val="0"/>
        </w:numPr>
      </w:pPr>
      <w:r>
        <w:rPr>
          <w:noProof/>
        </w:rPr>
        <mc:AlternateContent>
          <mc:Choice Requires="wps">
            <w:drawing>
              <wp:anchor distT="0" distB="0" distL="114300" distR="114300" simplePos="0" relativeHeight="251671552" behindDoc="0" locked="0" layoutInCell="1" allowOverlap="1" wp14:anchorId="1F6F160C" wp14:editId="3505BED5">
                <wp:simplePos x="0" y="0"/>
                <wp:positionH relativeFrom="column">
                  <wp:posOffset>19050</wp:posOffset>
                </wp:positionH>
                <wp:positionV relativeFrom="paragraph">
                  <wp:posOffset>1143635</wp:posOffset>
                </wp:positionV>
                <wp:extent cx="4981575" cy="933450"/>
                <wp:effectExtent l="0" t="0" r="28575" b="19050"/>
                <wp:wrapNone/>
                <wp:docPr id="213" name="Text Box 213"/>
                <wp:cNvGraphicFramePr/>
                <a:graphic xmlns:a="http://schemas.openxmlformats.org/drawingml/2006/main">
                  <a:graphicData uri="http://schemas.microsoft.com/office/word/2010/wordprocessingShape">
                    <wps:wsp>
                      <wps:cNvSpPr txBox="1"/>
                      <wps:spPr>
                        <a:xfrm>
                          <a:off x="0" y="0"/>
                          <a:ext cx="4981575" cy="933450"/>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5AF5C405"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F160C" id="Text Box 213" o:spid="_x0000_s1035" type="#_x0000_t202" style="position:absolute;margin-left:1.5pt;margin-top:90.05pt;width:392.25pt;height:7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" filled="f" strokecolor="#feb80a [3206]" strokeweight="2pt">
                <v:textbox>
                  <w:txbxContent>
                    <w:p w14:paraId="5AF5C405" w14:textId="77777777" w:rsidR="00F548EA" w:rsidRDefault="00F548EA"/>
                  </w:txbxContent>
                </v:textbox>
              </v:shape>
            </w:pict>
          </mc:Fallback>
        </mc:AlternateContent>
      </w:r>
      <w:r w:rsidR="00916EF9" w:rsidRPr="00916EF9">
        <w:rPr>
          <w:noProof/>
        </w:rPr>
        <w:drawing>
          <wp:inline distT="0" distB="0" distL="0" distR="0" wp14:anchorId="1069C821" wp14:editId="09867196">
            <wp:extent cx="5686425" cy="21621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3194" b="42880"/>
                    <a:stretch/>
                  </pic:blipFill>
                  <pic:spPr bwMode="auto">
                    <a:xfrm>
                      <a:off x="0" y="0"/>
                      <a:ext cx="5686425" cy="2162175"/>
                    </a:xfrm>
                    <a:prstGeom prst="rect">
                      <a:avLst/>
                    </a:prstGeom>
                    <a:ln>
                      <a:noFill/>
                    </a:ln>
                    <a:extLst>
                      <a:ext uri="{53640926-AAD7-44D8-BBD7-CCE9431645EC}">
                        <a14:shadowObscured xmlns:a14="http://schemas.microsoft.com/office/drawing/2010/main"/>
                      </a:ext>
                    </a:extLst>
                  </pic:spPr>
                </pic:pic>
              </a:graphicData>
            </a:graphic>
          </wp:inline>
        </w:drawing>
      </w:r>
    </w:p>
    <w:p w14:paraId="63E5F44F" w14:textId="72C58A6C" w:rsidR="007A160A" w:rsidRDefault="00BE328A" w:rsidP="003A1ECF">
      <w:pPr>
        <w:pStyle w:val="ListBullet"/>
        <w:numPr>
          <w:ilvl w:val="0"/>
          <w:numId w:val="0"/>
        </w:numPr>
      </w:pPr>
      <w:r>
        <w:t xml:space="preserve">To disable the user smith’s account the command </w:t>
      </w:r>
      <w:r w:rsidR="00450CE4" w:rsidRPr="00791C92">
        <w:rPr>
          <w:i/>
          <w:iCs/>
        </w:rPr>
        <w:t>passwd smith -l</w:t>
      </w:r>
      <w:r w:rsidR="00450CE4">
        <w:t xml:space="preserve"> was used</w:t>
      </w:r>
      <w:r w:rsidR="004307E6">
        <w:t xml:space="preserve">.  </w:t>
      </w:r>
      <w:r w:rsidR="00F95ADF">
        <w:t xml:space="preserve">Most </w:t>
      </w:r>
      <w:r w:rsidR="009008ED">
        <w:t xml:space="preserve">Linux systems utilize the </w:t>
      </w:r>
      <w:r w:rsidR="00C04AB8">
        <w:t xml:space="preserve">/etc/shadow </w:t>
      </w:r>
      <w:r w:rsidR="003C4B68">
        <w:t xml:space="preserve">file to </w:t>
      </w:r>
      <w:r w:rsidR="0071317A">
        <w:t xml:space="preserve">retain </w:t>
      </w:r>
      <w:r w:rsidR="00EC57BD">
        <w:t>any encry</w:t>
      </w:r>
      <w:r w:rsidR="00B23575">
        <w:t>pted user passwords</w:t>
      </w:r>
      <w:r w:rsidR="0078231C">
        <w:t xml:space="preserve"> therefore the method used only </w:t>
      </w:r>
      <w:r w:rsidR="006D6247">
        <w:t xml:space="preserve">changes this shadow file </w:t>
      </w:r>
      <w:r w:rsidR="00A441F9">
        <w:t xml:space="preserve">by adding “!” in front of the user </w:t>
      </w:r>
      <w:r w:rsidR="00791C92">
        <w:t xml:space="preserve">smith’s </w:t>
      </w:r>
      <w:r w:rsidR="00A441F9">
        <w:t>passw</w:t>
      </w:r>
      <w:r w:rsidR="00791C92">
        <w:t>or</w:t>
      </w:r>
      <w:r w:rsidR="00A441F9">
        <w:t xml:space="preserve">d.  This allows the administrator to keep the account active without allowing the user </w:t>
      </w:r>
      <w:r w:rsidR="00603207">
        <w:t xml:space="preserve">smith to use the smith account.  </w:t>
      </w:r>
      <w:r w:rsidR="0062083D">
        <w:t>To re</w:t>
      </w:r>
      <w:r w:rsidR="00235671">
        <w:t xml:space="preserve">-enable the account for smith the command </w:t>
      </w:r>
      <w:r w:rsidR="00BC2EEC" w:rsidRPr="00CD3489">
        <w:rPr>
          <w:i/>
          <w:iCs/>
        </w:rPr>
        <w:t>passwd smith -u</w:t>
      </w:r>
      <w:r w:rsidR="00BC2EEC">
        <w:t xml:space="preserve"> can be used </w:t>
      </w:r>
      <w:r w:rsidR="0024747B">
        <w:t xml:space="preserve">which removes the “!” character </w:t>
      </w:r>
      <w:r w:rsidR="005D6AF9">
        <w:t>from the u</w:t>
      </w:r>
      <w:r w:rsidR="00F75D0F">
        <w:t>ser smith’s</w:t>
      </w:r>
      <w:r w:rsidR="005D6AF9">
        <w:t xml:space="preserve"> password line in </w:t>
      </w:r>
      <w:r w:rsidR="00C9305F">
        <w:t>/etc/shadow</w:t>
      </w:r>
      <w:r w:rsidR="00051730">
        <w:t xml:space="preserve"> (MDLog:/sysadmin, 2007)</w:t>
      </w:r>
      <w:r w:rsidR="00C9305F">
        <w:t xml:space="preserve">.  </w:t>
      </w:r>
    </w:p>
    <w:p w14:paraId="42E41F9C" w14:textId="549B4654" w:rsidR="00847B46" w:rsidRDefault="005D05C1" w:rsidP="003A1ECF">
      <w:pPr>
        <w:pStyle w:val="ListBullet"/>
        <w:numPr>
          <w:ilvl w:val="0"/>
          <w:numId w:val="0"/>
        </w:numPr>
      </w:pPr>
      <w:r w:rsidRPr="005D05C1">
        <w:rPr>
          <w:noProof/>
        </w:rPr>
        <w:drawing>
          <wp:inline distT="0" distB="0" distL="0" distR="0" wp14:anchorId="4B65B51C" wp14:editId="734E0DAA">
            <wp:extent cx="5762625" cy="147637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64482"/>
                    <a:stretch/>
                  </pic:blipFill>
                  <pic:spPr bwMode="auto">
                    <a:xfrm>
                      <a:off x="0" y="0"/>
                      <a:ext cx="5762625" cy="1476375"/>
                    </a:xfrm>
                    <a:prstGeom prst="rect">
                      <a:avLst/>
                    </a:prstGeom>
                    <a:ln>
                      <a:noFill/>
                    </a:ln>
                    <a:extLst>
                      <a:ext uri="{53640926-AAD7-44D8-BBD7-CCE9431645EC}">
                        <a14:shadowObscured xmlns:a14="http://schemas.microsoft.com/office/drawing/2010/main"/>
                      </a:ext>
                    </a:extLst>
                  </pic:spPr>
                </pic:pic>
              </a:graphicData>
            </a:graphic>
          </wp:inline>
        </w:drawing>
      </w:r>
    </w:p>
    <w:p w14:paraId="0BAD6902" w14:textId="410B5939" w:rsidR="007A160A" w:rsidRDefault="00F75D0F" w:rsidP="003A1ECF">
      <w:pPr>
        <w:pStyle w:val="ListBullet"/>
        <w:numPr>
          <w:ilvl w:val="0"/>
          <w:numId w:val="0"/>
        </w:numPr>
      </w:pPr>
      <w:r>
        <w:t xml:space="preserve">The image below </w:t>
      </w:r>
      <w:r w:rsidR="00F11F41">
        <w:t>confirms that the account smith was disabled as smith can no longer login into his account using the password smith which was created for him when the account was created.</w:t>
      </w:r>
    </w:p>
    <w:p w14:paraId="3097FBB7" w14:textId="5571D962" w:rsidR="005A2380" w:rsidRDefault="005A2380" w:rsidP="003A1ECF">
      <w:pPr>
        <w:pStyle w:val="ListBullet"/>
        <w:numPr>
          <w:ilvl w:val="0"/>
          <w:numId w:val="0"/>
        </w:numPr>
      </w:pPr>
      <w:r w:rsidRPr="005A2380">
        <w:rPr>
          <w:noProof/>
        </w:rPr>
        <w:drawing>
          <wp:inline distT="0" distB="0" distL="0" distR="0" wp14:anchorId="5E12403F" wp14:editId="5A0FBFCE">
            <wp:extent cx="5800725" cy="121920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483" b="33962"/>
                    <a:stretch/>
                  </pic:blipFill>
                  <pic:spPr bwMode="auto">
                    <a:xfrm>
                      <a:off x="0" y="0"/>
                      <a:ext cx="5800725" cy="1219200"/>
                    </a:xfrm>
                    <a:prstGeom prst="rect">
                      <a:avLst/>
                    </a:prstGeom>
                    <a:ln>
                      <a:noFill/>
                    </a:ln>
                    <a:extLst>
                      <a:ext uri="{53640926-AAD7-44D8-BBD7-CCE9431645EC}">
                        <a14:shadowObscured xmlns:a14="http://schemas.microsoft.com/office/drawing/2010/main"/>
                      </a:ext>
                    </a:extLst>
                  </pic:spPr>
                </pic:pic>
              </a:graphicData>
            </a:graphic>
          </wp:inline>
        </w:drawing>
      </w:r>
    </w:p>
    <w:p w14:paraId="787AB103" w14:textId="3A367BBE" w:rsidR="001F48CC" w:rsidRPr="00E9150C" w:rsidRDefault="002448B3" w:rsidP="0040421A">
      <w:pPr>
        <w:pStyle w:val="Heading1"/>
        <w:rPr>
          <w:u w:val="single"/>
        </w:rPr>
      </w:pPr>
      <w:bookmarkStart w:id="11" w:name="_Toc57393619"/>
      <w:r>
        <w:rPr>
          <w:u w:val="single"/>
        </w:rPr>
        <w:lastRenderedPageBreak/>
        <w:t xml:space="preserve">3.  </w:t>
      </w:r>
      <w:r w:rsidR="001C104C" w:rsidRPr="00E9150C">
        <w:rPr>
          <w:u w:val="single"/>
        </w:rPr>
        <w:t>Daemons and Processes</w:t>
      </w:r>
      <w:bookmarkEnd w:id="11"/>
    </w:p>
    <w:p w14:paraId="33D48161" w14:textId="7128A3D8" w:rsidR="00D06FF1" w:rsidRDefault="002448B3" w:rsidP="003107E5">
      <w:pPr>
        <w:rPr>
          <w:sz w:val="24"/>
          <w:szCs w:val="24"/>
        </w:rPr>
      </w:pPr>
      <w:r>
        <w:rPr>
          <w:b/>
          <w:bCs/>
          <w:sz w:val="24"/>
          <w:szCs w:val="24"/>
        </w:rPr>
        <w:t>3</w:t>
      </w:r>
      <w:r w:rsidR="00753E04" w:rsidRPr="006A7751">
        <w:rPr>
          <w:b/>
          <w:bCs/>
          <w:sz w:val="24"/>
          <w:szCs w:val="24"/>
        </w:rPr>
        <w:t>.1</w:t>
      </w:r>
      <w:r>
        <w:rPr>
          <w:b/>
          <w:bCs/>
          <w:sz w:val="24"/>
          <w:szCs w:val="24"/>
        </w:rPr>
        <w:t xml:space="preserve">. </w:t>
      </w:r>
      <w:r w:rsidR="00753E04">
        <w:rPr>
          <w:sz w:val="24"/>
          <w:szCs w:val="24"/>
        </w:rPr>
        <w:t xml:space="preserve"> </w:t>
      </w:r>
      <w:r w:rsidR="00D06FF1" w:rsidRPr="006A7751">
        <w:rPr>
          <w:b/>
          <w:bCs/>
          <w:sz w:val="24"/>
          <w:szCs w:val="24"/>
        </w:rPr>
        <w:t>Exploring currently running processes</w:t>
      </w:r>
    </w:p>
    <w:p w14:paraId="5F1849EB" w14:textId="1D7886B5" w:rsidR="003107E5" w:rsidRDefault="00C33EB8" w:rsidP="003107E5">
      <w:pPr>
        <w:rPr>
          <w:sz w:val="24"/>
          <w:szCs w:val="24"/>
        </w:rPr>
      </w:pPr>
      <w:r>
        <w:rPr>
          <w:sz w:val="24"/>
          <w:szCs w:val="24"/>
        </w:rPr>
        <w:t xml:space="preserve">The </w:t>
      </w:r>
      <w:r w:rsidR="00C10717" w:rsidRPr="0048769A">
        <w:rPr>
          <w:i/>
          <w:iCs/>
          <w:sz w:val="24"/>
          <w:szCs w:val="24"/>
        </w:rPr>
        <w:t>ps aux</w:t>
      </w:r>
      <w:r w:rsidR="00C10717">
        <w:rPr>
          <w:sz w:val="24"/>
          <w:szCs w:val="24"/>
        </w:rPr>
        <w:t xml:space="preserve"> command </w:t>
      </w:r>
      <w:r w:rsidR="00374248">
        <w:rPr>
          <w:sz w:val="24"/>
          <w:szCs w:val="24"/>
        </w:rPr>
        <w:t>is</w:t>
      </w:r>
      <w:r w:rsidR="00C10717">
        <w:rPr>
          <w:sz w:val="24"/>
          <w:szCs w:val="24"/>
        </w:rPr>
        <w:t xml:space="preserve"> used </w:t>
      </w:r>
      <w:r w:rsidR="00F1450B">
        <w:rPr>
          <w:sz w:val="24"/>
          <w:szCs w:val="24"/>
        </w:rPr>
        <w:t xml:space="preserve">to </w:t>
      </w:r>
      <w:r w:rsidR="00B11500">
        <w:rPr>
          <w:sz w:val="24"/>
          <w:szCs w:val="24"/>
        </w:rPr>
        <w:t xml:space="preserve">identify </w:t>
      </w:r>
      <w:r w:rsidR="008D1F3A">
        <w:rPr>
          <w:sz w:val="24"/>
          <w:szCs w:val="24"/>
        </w:rPr>
        <w:t xml:space="preserve">the </w:t>
      </w:r>
      <w:r w:rsidR="000F7EC0">
        <w:rPr>
          <w:sz w:val="24"/>
          <w:szCs w:val="24"/>
        </w:rPr>
        <w:t xml:space="preserve">processes currently running on the </w:t>
      </w:r>
      <w:r w:rsidR="00374248">
        <w:rPr>
          <w:sz w:val="24"/>
          <w:szCs w:val="24"/>
        </w:rPr>
        <w:t>Linux</w:t>
      </w:r>
      <w:r w:rsidR="000F7EC0">
        <w:rPr>
          <w:sz w:val="24"/>
          <w:szCs w:val="24"/>
        </w:rPr>
        <w:t xml:space="preserve"> system</w:t>
      </w:r>
      <w:r w:rsidR="00F05B8E">
        <w:rPr>
          <w:sz w:val="24"/>
          <w:szCs w:val="24"/>
        </w:rPr>
        <w:t xml:space="preserve"> by producing a process listing</w:t>
      </w:r>
      <w:r w:rsidR="00146EE1">
        <w:rPr>
          <w:sz w:val="24"/>
          <w:szCs w:val="24"/>
        </w:rPr>
        <w:t xml:space="preserve"> such as</w:t>
      </w:r>
      <w:r w:rsidR="00CD563A">
        <w:rPr>
          <w:sz w:val="24"/>
          <w:szCs w:val="24"/>
        </w:rPr>
        <w:t xml:space="preserve"> the</w:t>
      </w:r>
      <w:r w:rsidR="00146EE1">
        <w:rPr>
          <w:sz w:val="24"/>
          <w:szCs w:val="24"/>
        </w:rPr>
        <w:t xml:space="preserve"> one shown below:</w:t>
      </w:r>
    </w:p>
    <w:p w14:paraId="7CD7F189" w14:textId="4079B62C" w:rsidR="00FC7937" w:rsidRDefault="00753E04" w:rsidP="003107E5">
      <w:pPr>
        <w:rPr>
          <w:sz w:val="24"/>
          <w:szCs w:val="24"/>
        </w:rPr>
      </w:pPr>
      <w:r w:rsidRPr="00753E04">
        <w:rPr>
          <w:noProof/>
        </w:rPr>
        <w:drawing>
          <wp:inline distT="0" distB="0" distL="0" distR="0" wp14:anchorId="45551B91" wp14:editId="105DB87C">
            <wp:extent cx="6042660" cy="3781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8219" cy="3809935"/>
                    </a:xfrm>
                    <a:prstGeom prst="rect">
                      <a:avLst/>
                    </a:prstGeom>
                  </pic:spPr>
                </pic:pic>
              </a:graphicData>
            </a:graphic>
          </wp:inline>
        </w:drawing>
      </w:r>
    </w:p>
    <w:p w14:paraId="56046661" w14:textId="7D0DBF16" w:rsidR="00C217F3" w:rsidRDefault="00C217F3" w:rsidP="003107E5">
      <w:pPr>
        <w:rPr>
          <w:sz w:val="24"/>
          <w:szCs w:val="24"/>
        </w:rPr>
      </w:pPr>
      <w:r>
        <w:rPr>
          <w:sz w:val="24"/>
          <w:szCs w:val="24"/>
        </w:rPr>
        <w:t>T</w:t>
      </w:r>
      <w:r w:rsidR="00AD7EF8">
        <w:rPr>
          <w:sz w:val="24"/>
          <w:szCs w:val="24"/>
        </w:rPr>
        <w:t xml:space="preserve">o count the number of processes </w:t>
      </w:r>
      <w:r w:rsidR="00F35038">
        <w:rPr>
          <w:sz w:val="24"/>
          <w:szCs w:val="24"/>
        </w:rPr>
        <w:t xml:space="preserve">being run on the Linux system by any user the command </w:t>
      </w:r>
      <w:r w:rsidR="00A261C2" w:rsidRPr="0048769A">
        <w:rPr>
          <w:i/>
          <w:iCs/>
          <w:sz w:val="24"/>
          <w:szCs w:val="24"/>
        </w:rPr>
        <w:t xml:space="preserve">ps aux | </w:t>
      </w:r>
      <w:r w:rsidR="00572AA8" w:rsidRPr="0048769A">
        <w:rPr>
          <w:i/>
          <w:iCs/>
          <w:sz w:val="24"/>
          <w:szCs w:val="24"/>
        </w:rPr>
        <w:t xml:space="preserve">wc -l </w:t>
      </w:r>
      <w:r w:rsidR="00572AA8">
        <w:rPr>
          <w:sz w:val="24"/>
          <w:szCs w:val="24"/>
        </w:rPr>
        <w:t>can be executed</w:t>
      </w:r>
      <w:r w:rsidR="00877F52">
        <w:rPr>
          <w:sz w:val="24"/>
          <w:szCs w:val="24"/>
        </w:rPr>
        <w:t xml:space="preserve"> (Linux Tweaks </w:t>
      </w:r>
      <w:r w:rsidR="00A96FA2">
        <w:rPr>
          <w:sz w:val="24"/>
          <w:szCs w:val="24"/>
        </w:rPr>
        <w:t>for</w:t>
      </w:r>
      <w:r w:rsidR="00877F52">
        <w:rPr>
          <w:sz w:val="24"/>
          <w:szCs w:val="24"/>
        </w:rPr>
        <w:t xml:space="preserve"> You,</w:t>
      </w:r>
      <w:r w:rsidR="00A4322C">
        <w:rPr>
          <w:sz w:val="24"/>
          <w:szCs w:val="24"/>
        </w:rPr>
        <w:t xml:space="preserve"> </w:t>
      </w:r>
      <w:r w:rsidR="00DF650E">
        <w:rPr>
          <w:sz w:val="24"/>
          <w:szCs w:val="24"/>
        </w:rPr>
        <w:t>Anon</w:t>
      </w:r>
      <w:r w:rsidR="00483E24">
        <w:rPr>
          <w:sz w:val="24"/>
          <w:szCs w:val="24"/>
        </w:rPr>
        <w:t>.,</w:t>
      </w:r>
      <w:r w:rsidR="00877F52">
        <w:rPr>
          <w:sz w:val="24"/>
          <w:szCs w:val="24"/>
        </w:rPr>
        <w:t xml:space="preserve"> 2015)</w:t>
      </w:r>
      <w:r w:rsidR="00572AA8">
        <w:rPr>
          <w:sz w:val="24"/>
          <w:szCs w:val="24"/>
        </w:rPr>
        <w:t xml:space="preserve">.  The total number of the processes running in the above image are 24.  </w:t>
      </w:r>
      <w:r w:rsidR="00F9157E">
        <w:rPr>
          <w:sz w:val="24"/>
          <w:szCs w:val="24"/>
        </w:rPr>
        <w:t xml:space="preserve">There is a vast </w:t>
      </w:r>
      <w:r w:rsidR="002E2B14">
        <w:rPr>
          <w:sz w:val="24"/>
          <w:szCs w:val="24"/>
        </w:rPr>
        <w:t xml:space="preserve">amount of </w:t>
      </w:r>
      <w:r w:rsidR="002E2B14" w:rsidRPr="007E5E00">
        <w:rPr>
          <w:i/>
          <w:iCs/>
          <w:sz w:val="24"/>
          <w:szCs w:val="24"/>
        </w:rPr>
        <w:t>ps</w:t>
      </w:r>
      <w:r w:rsidR="002E2B14">
        <w:rPr>
          <w:sz w:val="24"/>
          <w:szCs w:val="24"/>
        </w:rPr>
        <w:t xml:space="preserve"> options</w:t>
      </w:r>
      <w:r w:rsidR="009D2A31">
        <w:rPr>
          <w:sz w:val="24"/>
          <w:szCs w:val="24"/>
        </w:rPr>
        <w:t xml:space="preserve">, </w:t>
      </w:r>
      <w:r w:rsidR="009D2A31" w:rsidRPr="007E5E00">
        <w:rPr>
          <w:i/>
          <w:iCs/>
          <w:sz w:val="24"/>
          <w:szCs w:val="24"/>
        </w:rPr>
        <w:t xml:space="preserve">ps </w:t>
      </w:r>
      <w:r w:rsidR="00F27690" w:rsidRPr="007E5E00">
        <w:rPr>
          <w:i/>
          <w:iCs/>
          <w:sz w:val="24"/>
          <w:szCs w:val="24"/>
        </w:rPr>
        <w:t>ax</w:t>
      </w:r>
      <w:r w:rsidR="00F27690">
        <w:rPr>
          <w:sz w:val="24"/>
          <w:szCs w:val="24"/>
        </w:rPr>
        <w:t xml:space="preserve"> when executed also provides </w:t>
      </w:r>
      <w:r w:rsidR="004D0911">
        <w:rPr>
          <w:sz w:val="24"/>
          <w:szCs w:val="24"/>
        </w:rPr>
        <w:t>a listing of currently running processes</w:t>
      </w:r>
      <w:r w:rsidR="000938C8">
        <w:rPr>
          <w:sz w:val="24"/>
          <w:szCs w:val="24"/>
        </w:rPr>
        <w:t xml:space="preserve">.  However, </w:t>
      </w:r>
      <w:r w:rsidR="00A56323">
        <w:rPr>
          <w:sz w:val="24"/>
          <w:szCs w:val="24"/>
        </w:rPr>
        <w:t xml:space="preserve">the listing displayed </w:t>
      </w:r>
      <w:r w:rsidR="006E6AC5">
        <w:rPr>
          <w:sz w:val="24"/>
          <w:szCs w:val="24"/>
        </w:rPr>
        <w:t xml:space="preserve">will </w:t>
      </w:r>
      <w:r w:rsidR="000434A4">
        <w:rPr>
          <w:sz w:val="24"/>
          <w:szCs w:val="24"/>
        </w:rPr>
        <w:t xml:space="preserve">only provide essential minimal information such as </w:t>
      </w:r>
      <w:r w:rsidR="00A03EC6">
        <w:rPr>
          <w:sz w:val="24"/>
          <w:szCs w:val="24"/>
        </w:rPr>
        <w:t>command names and PID</w:t>
      </w:r>
      <w:r w:rsidR="002B1491">
        <w:rPr>
          <w:sz w:val="24"/>
          <w:szCs w:val="24"/>
        </w:rPr>
        <w:t xml:space="preserve"> (</w:t>
      </w:r>
      <w:r w:rsidR="00060D4F">
        <w:rPr>
          <w:sz w:val="24"/>
          <w:szCs w:val="24"/>
        </w:rPr>
        <w:t xml:space="preserve">Process ID) </w:t>
      </w:r>
      <w:r w:rsidR="003D3D57">
        <w:rPr>
          <w:sz w:val="24"/>
          <w:szCs w:val="24"/>
        </w:rPr>
        <w:t>values of the processes</w:t>
      </w:r>
      <w:r w:rsidR="006E6AC5">
        <w:rPr>
          <w:sz w:val="24"/>
          <w:szCs w:val="24"/>
        </w:rPr>
        <w:t xml:space="preserve"> but adding the u to </w:t>
      </w:r>
      <w:r w:rsidR="00E65564">
        <w:rPr>
          <w:sz w:val="24"/>
          <w:szCs w:val="24"/>
        </w:rPr>
        <w:t xml:space="preserve">make it </w:t>
      </w:r>
      <w:r w:rsidR="00E65564" w:rsidRPr="007E5E00">
        <w:rPr>
          <w:i/>
          <w:iCs/>
          <w:sz w:val="24"/>
          <w:szCs w:val="24"/>
        </w:rPr>
        <w:t>p</w:t>
      </w:r>
      <w:r w:rsidR="00D50236" w:rsidRPr="007E5E00">
        <w:rPr>
          <w:i/>
          <w:iCs/>
          <w:sz w:val="24"/>
          <w:szCs w:val="24"/>
        </w:rPr>
        <w:t>s aux</w:t>
      </w:r>
      <w:r w:rsidR="00D50236">
        <w:rPr>
          <w:sz w:val="24"/>
          <w:szCs w:val="24"/>
        </w:rPr>
        <w:t xml:space="preserve"> </w:t>
      </w:r>
      <w:r w:rsidR="006042D2">
        <w:rPr>
          <w:sz w:val="24"/>
          <w:szCs w:val="24"/>
        </w:rPr>
        <w:t xml:space="preserve">enhances the listing by </w:t>
      </w:r>
      <w:r w:rsidR="0045525A">
        <w:rPr>
          <w:sz w:val="24"/>
          <w:szCs w:val="24"/>
        </w:rPr>
        <w:t xml:space="preserve">displaying </w:t>
      </w:r>
      <w:r w:rsidR="003A1E21">
        <w:rPr>
          <w:sz w:val="24"/>
          <w:szCs w:val="24"/>
        </w:rPr>
        <w:t>other variables</w:t>
      </w:r>
      <w:r w:rsidR="008B7BF0">
        <w:rPr>
          <w:sz w:val="24"/>
          <w:szCs w:val="24"/>
        </w:rPr>
        <w:t xml:space="preserve"> such as </w:t>
      </w:r>
      <w:r w:rsidR="00873A86">
        <w:rPr>
          <w:sz w:val="24"/>
          <w:szCs w:val="24"/>
        </w:rPr>
        <w:t>CPU loads and usernames</w:t>
      </w:r>
      <w:r w:rsidR="00615396">
        <w:rPr>
          <w:sz w:val="24"/>
          <w:szCs w:val="24"/>
        </w:rPr>
        <w:t xml:space="preserve"> as </w:t>
      </w:r>
      <w:r w:rsidR="007F09AD">
        <w:rPr>
          <w:sz w:val="24"/>
          <w:szCs w:val="24"/>
        </w:rPr>
        <w:t>sh</w:t>
      </w:r>
      <w:r w:rsidR="00615396">
        <w:rPr>
          <w:sz w:val="24"/>
          <w:szCs w:val="24"/>
        </w:rPr>
        <w:t>own above</w:t>
      </w:r>
      <w:r w:rsidR="00111F96">
        <w:rPr>
          <w:sz w:val="24"/>
          <w:szCs w:val="24"/>
        </w:rPr>
        <w:t xml:space="preserve"> (Smith, </w:t>
      </w:r>
      <w:r w:rsidR="00A829D4">
        <w:rPr>
          <w:sz w:val="24"/>
          <w:szCs w:val="24"/>
        </w:rPr>
        <w:t xml:space="preserve">2012).  </w:t>
      </w:r>
    </w:p>
    <w:p w14:paraId="40AD8EAA" w14:textId="3BA8A7EB" w:rsidR="00686810" w:rsidRDefault="00660EA4" w:rsidP="003107E5">
      <w:pPr>
        <w:rPr>
          <w:sz w:val="24"/>
          <w:szCs w:val="24"/>
        </w:rPr>
      </w:pPr>
      <w:r>
        <w:rPr>
          <w:sz w:val="24"/>
          <w:szCs w:val="24"/>
        </w:rPr>
        <w:t>The</w:t>
      </w:r>
      <w:r w:rsidR="003A475F">
        <w:rPr>
          <w:sz w:val="24"/>
          <w:szCs w:val="24"/>
        </w:rPr>
        <w:t xml:space="preserve"> </w:t>
      </w:r>
      <w:r w:rsidR="001435C7" w:rsidRPr="00A80C78">
        <w:rPr>
          <w:i/>
          <w:iCs/>
          <w:sz w:val="24"/>
          <w:szCs w:val="24"/>
        </w:rPr>
        <w:t>ps</w:t>
      </w:r>
      <w:r w:rsidR="001435C7">
        <w:rPr>
          <w:sz w:val="24"/>
          <w:szCs w:val="24"/>
        </w:rPr>
        <w:t xml:space="preserve"> </w:t>
      </w:r>
      <w:r w:rsidR="00272DB0">
        <w:rPr>
          <w:sz w:val="24"/>
          <w:szCs w:val="24"/>
        </w:rPr>
        <w:t xml:space="preserve">command </w:t>
      </w:r>
      <w:r w:rsidR="000A347C">
        <w:rPr>
          <w:sz w:val="24"/>
          <w:szCs w:val="24"/>
        </w:rPr>
        <w:t xml:space="preserve">sorts the </w:t>
      </w:r>
      <w:r w:rsidR="00475ACC">
        <w:rPr>
          <w:sz w:val="24"/>
          <w:szCs w:val="24"/>
        </w:rPr>
        <w:t>process listing by the PID</w:t>
      </w:r>
      <w:r w:rsidR="007E3289">
        <w:rPr>
          <w:sz w:val="24"/>
          <w:szCs w:val="24"/>
        </w:rPr>
        <w:t xml:space="preserve"> value</w:t>
      </w:r>
      <w:r w:rsidR="00CC369C">
        <w:rPr>
          <w:sz w:val="24"/>
          <w:szCs w:val="24"/>
        </w:rPr>
        <w:t>s</w:t>
      </w:r>
      <w:r w:rsidR="00FC1AF3">
        <w:rPr>
          <w:sz w:val="24"/>
          <w:szCs w:val="24"/>
        </w:rPr>
        <w:t xml:space="preserve"> and only </w:t>
      </w:r>
      <w:r w:rsidR="001C446D">
        <w:rPr>
          <w:sz w:val="24"/>
          <w:szCs w:val="24"/>
        </w:rPr>
        <w:t xml:space="preserve">presents </w:t>
      </w:r>
      <w:r w:rsidR="006522E7">
        <w:rPr>
          <w:sz w:val="24"/>
          <w:szCs w:val="24"/>
        </w:rPr>
        <w:t xml:space="preserve">the list at a </w:t>
      </w:r>
      <w:r w:rsidR="00295E3D">
        <w:rPr>
          <w:sz w:val="24"/>
          <w:szCs w:val="24"/>
        </w:rPr>
        <w:t>point</w:t>
      </w:r>
      <w:r w:rsidR="006522E7">
        <w:rPr>
          <w:sz w:val="24"/>
          <w:szCs w:val="24"/>
        </w:rPr>
        <w:t xml:space="preserve"> in time</w:t>
      </w:r>
      <w:r w:rsidR="0095363F">
        <w:rPr>
          <w:sz w:val="24"/>
          <w:szCs w:val="24"/>
        </w:rPr>
        <w:t xml:space="preserve"> (B</w:t>
      </w:r>
      <w:r w:rsidR="00D26A9D">
        <w:rPr>
          <w:sz w:val="24"/>
          <w:szCs w:val="24"/>
        </w:rPr>
        <w:t xml:space="preserve">lum and Bresnahan, </w:t>
      </w:r>
      <w:r w:rsidR="004C3B98">
        <w:rPr>
          <w:sz w:val="24"/>
          <w:szCs w:val="24"/>
        </w:rPr>
        <w:t>2015)</w:t>
      </w:r>
      <w:r w:rsidR="00321F54">
        <w:rPr>
          <w:sz w:val="24"/>
          <w:szCs w:val="24"/>
        </w:rPr>
        <w:t xml:space="preserve">.  </w:t>
      </w:r>
      <w:r w:rsidR="00DC2225">
        <w:rPr>
          <w:sz w:val="24"/>
          <w:szCs w:val="24"/>
        </w:rPr>
        <w:t>To</w:t>
      </w:r>
      <w:r w:rsidR="00321F54">
        <w:rPr>
          <w:sz w:val="24"/>
          <w:szCs w:val="24"/>
        </w:rPr>
        <w:t xml:space="preserve"> view</w:t>
      </w:r>
      <w:r w:rsidR="00DC2225">
        <w:rPr>
          <w:sz w:val="24"/>
          <w:szCs w:val="24"/>
        </w:rPr>
        <w:t xml:space="preserve"> the</w:t>
      </w:r>
      <w:r w:rsidR="00B86C97">
        <w:rPr>
          <w:sz w:val="24"/>
          <w:szCs w:val="24"/>
        </w:rPr>
        <w:t xml:space="preserve"> listing by CPU use and </w:t>
      </w:r>
      <w:r w:rsidR="0048769A">
        <w:rPr>
          <w:sz w:val="24"/>
          <w:szCs w:val="24"/>
        </w:rPr>
        <w:t>observe</w:t>
      </w:r>
      <w:r w:rsidR="000A0D76">
        <w:rPr>
          <w:sz w:val="24"/>
          <w:szCs w:val="24"/>
        </w:rPr>
        <w:t xml:space="preserve"> the most CPU-intensive </w:t>
      </w:r>
      <w:r w:rsidR="00A4189A">
        <w:rPr>
          <w:sz w:val="24"/>
          <w:szCs w:val="24"/>
        </w:rPr>
        <w:t xml:space="preserve">processes </w:t>
      </w:r>
      <w:r w:rsidR="002E5B39">
        <w:rPr>
          <w:sz w:val="24"/>
          <w:szCs w:val="24"/>
        </w:rPr>
        <w:t>in real time</w:t>
      </w:r>
      <w:r w:rsidR="00972FC9">
        <w:rPr>
          <w:sz w:val="24"/>
          <w:szCs w:val="24"/>
        </w:rPr>
        <w:t xml:space="preserve"> which are frequently swapped in and out of </w:t>
      </w:r>
      <w:r w:rsidR="0048769A">
        <w:rPr>
          <w:sz w:val="24"/>
          <w:szCs w:val="24"/>
        </w:rPr>
        <w:t xml:space="preserve">the system’s </w:t>
      </w:r>
      <w:r w:rsidR="00972FC9">
        <w:rPr>
          <w:sz w:val="24"/>
          <w:szCs w:val="24"/>
        </w:rPr>
        <w:t>memory</w:t>
      </w:r>
      <w:r w:rsidR="0063632A">
        <w:rPr>
          <w:sz w:val="24"/>
          <w:szCs w:val="24"/>
        </w:rPr>
        <w:t xml:space="preserve"> the </w:t>
      </w:r>
      <w:r w:rsidR="00FB4507" w:rsidRPr="00FB4507">
        <w:rPr>
          <w:i/>
          <w:iCs/>
          <w:sz w:val="24"/>
          <w:szCs w:val="24"/>
        </w:rPr>
        <w:t>top</w:t>
      </w:r>
      <w:r w:rsidR="00FB4507">
        <w:rPr>
          <w:sz w:val="24"/>
          <w:szCs w:val="24"/>
        </w:rPr>
        <w:t xml:space="preserve"> command</w:t>
      </w:r>
      <w:r w:rsidR="002E5B39">
        <w:rPr>
          <w:sz w:val="24"/>
          <w:szCs w:val="24"/>
        </w:rPr>
        <w:t xml:space="preserve"> </w:t>
      </w:r>
      <w:r w:rsidR="00FB4507">
        <w:rPr>
          <w:sz w:val="24"/>
          <w:szCs w:val="24"/>
        </w:rPr>
        <w:t>can be used</w:t>
      </w:r>
      <w:r w:rsidR="008753E1">
        <w:rPr>
          <w:sz w:val="24"/>
          <w:szCs w:val="24"/>
        </w:rPr>
        <w:t xml:space="preserve">. </w:t>
      </w:r>
      <w:r w:rsidR="000D2B4F">
        <w:rPr>
          <w:sz w:val="24"/>
          <w:szCs w:val="24"/>
        </w:rPr>
        <w:t xml:space="preserve"> The top command also </w:t>
      </w:r>
      <w:r w:rsidR="006D5DA0">
        <w:rPr>
          <w:sz w:val="24"/>
          <w:szCs w:val="24"/>
        </w:rPr>
        <w:t>al</w:t>
      </w:r>
      <w:r w:rsidR="00514894">
        <w:rPr>
          <w:sz w:val="24"/>
          <w:szCs w:val="24"/>
        </w:rPr>
        <w:t xml:space="preserve">lows you to </w:t>
      </w:r>
      <w:r w:rsidR="00F14588">
        <w:rPr>
          <w:sz w:val="24"/>
          <w:szCs w:val="24"/>
        </w:rPr>
        <w:t>empl</w:t>
      </w:r>
      <w:r w:rsidR="00DC54CD">
        <w:rPr>
          <w:sz w:val="24"/>
          <w:szCs w:val="24"/>
        </w:rPr>
        <w:t xml:space="preserve">oy numerous single character commands </w:t>
      </w:r>
      <w:r w:rsidR="00DC54CD">
        <w:rPr>
          <w:sz w:val="24"/>
          <w:szCs w:val="24"/>
        </w:rPr>
        <w:lastRenderedPageBreak/>
        <w:t xml:space="preserve">such </w:t>
      </w:r>
      <w:r w:rsidR="007902ED">
        <w:rPr>
          <w:sz w:val="24"/>
          <w:szCs w:val="24"/>
        </w:rPr>
        <w:t xml:space="preserve">as </w:t>
      </w:r>
      <w:r w:rsidR="006577B6">
        <w:rPr>
          <w:sz w:val="24"/>
          <w:szCs w:val="24"/>
        </w:rPr>
        <w:t xml:space="preserve">the </w:t>
      </w:r>
      <w:r w:rsidR="00417582" w:rsidRPr="009608BC">
        <w:rPr>
          <w:i/>
          <w:iCs/>
          <w:sz w:val="24"/>
          <w:szCs w:val="24"/>
        </w:rPr>
        <w:t>r</w:t>
      </w:r>
      <w:r w:rsidR="00417582">
        <w:rPr>
          <w:sz w:val="24"/>
          <w:szCs w:val="24"/>
        </w:rPr>
        <w:t xml:space="preserve"> command which can change a </w:t>
      </w:r>
      <w:r w:rsidR="00BD3620">
        <w:rPr>
          <w:sz w:val="24"/>
          <w:szCs w:val="24"/>
        </w:rPr>
        <w:t xml:space="preserve">process’s priority and the </w:t>
      </w:r>
      <w:r w:rsidR="00407D75" w:rsidRPr="009608BC">
        <w:rPr>
          <w:i/>
          <w:iCs/>
          <w:sz w:val="24"/>
          <w:szCs w:val="24"/>
        </w:rPr>
        <w:t>h</w:t>
      </w:r>
      <w:r w:rsidR="00407D75">
        <w:rPr>
          <w:sz w:val="24"/>
          <w:szCs w:val="24"/>
        </w:rPr>
        <w:t xml:space="preserve"> command which displays help </w:t>
      </w:r>
      <w:r w:rsidR="009608BC">
        <w:rPr>
          <w:sz w:val="24"/>
          <w:szCs w:val="24"/>
        </w:rPr>
        <w:t>information (Smith, 2012).</w:t>
      </w:r>
      <w:r w:rsidR="00DC54CD">
        <w:rPr>
          <w:sz w:val="24"/>
          <w:szCs w:val="24"/>
        </w:rPr>
        <w:t xml:space="preserve"> </w:t>
      </w:r>
      <w:r w:rsidR="001B7FCF">
        <w:rPr>
          <w:sz w:val="24"/>
          <w:szCs w:val="24"/>
        </w:rPr>
        <w:t xml:space="preserve"> </w:t>
      </w:r>
      <w:r w:rsidR="008753E1">
        <w:rPr>
          <w:sz w:val="24"/>
          <w:szCs w:val="24"/>
        </w:rPr>
        <w:t xml:space="preserve">The </w:t>
      </w:r>
      <w:r>
        <w:rPr>
          <w:sz w:val="24"/>
          <w:szCs w:val="24"/>
        </w:rPr>
        <w:t xml:space="preserve">following </w:t>
      </w:r>
      <w:r w:rsidR="008753E1">
        <w:rPr>
          <w:sz w:val="24"/>
          <w:szCs w:val="24"/>
        </w:rPr>
        <w:t xml:space="preserve">image </w:t>
      </w:r>
      <w:r>
        <w:rPr>
          <w:sz w:val="24"/>
          <w:szCs w:val="24"/>
        </w:rPr>
        <w:t xml:space="preserve">shows </w:t>
      </w:r>
      <w:r w:rsidR="0063129F">
        <w:rPr>
          <w:sz w:val="24"/>
          <w:szCs w:val="24"/>
        </w:rPr>
        <w:t>the screen displayed by</w:t>
      </w:r>
      <w:r w:rsidR="00687C63">
        <w:rPr>
          <w:sz w:val="24"/>
          <w:szCs w:val="24"/>
        </w:rPr>
        <w:t xml:space="preserve"> the Linux system after executing the </w:t>
      </w:r>
      <w:r w:rsidR="00687C63" w:rsidRPr="008753E1">
        <w:rPr>
          <w:i/>
          <w:iCs/>
          <w:sz w:val="24"/>
          <w:szCs w:val="24"/>
        </w:rPr>
        <w:t>top</w:t>
      </w:r>
      <w:r w:rsidR="00687C63">
        <w:rPr>
          <w:sz w:val="24"/>
          <w:szCs w:val="24"/>
        </w:rPr>
        <w:t xml:space="preserve"> command.  </w:t>
      </w:r>
    </w:p>
    <w:p w14:paraId="3995050C" w14:textId="354B0E04" w:rsidR="00146EE1" w:rsidRDefault="00470C8C" w:rsidP="003107E5">
      <w:pPr>
        <w:rPr>
          <w:sz w:val="24"/>
          <w:szCs w:val="24"/>
        </w:rPr>
      </w:pPr>
      <w:r w:rsidRPr="00470C8C">
        <w:rPr>
          <w:noProof/>
        </w:rPr>
        <w:drawing>
          <wp:inline distT="0" distB="0" distL="0" distR="0" wp14:anchorId="50DC08A3" wp14:editId="186B013B">
            <wp:extent cx="6173470" cy="46907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3026" cy="4705612"/>
                    </a:xfrm>
                    <a:prstGeom prst="rect">
                      <a:avLst/>
                    </a:prstGeom>
                  </pic:spPr>
                </pic:pic>
              </a:graphicData>
            </a:graphic>
          </wp:inline>
        </w:drawing>
      </w:r>
    </w:p>
    <w:p w14:paraId="0F358A50" w14:textId="77777777" w:rsidR="008F6B04" w:rsidRDefault="008F6B04" w:rsidP="003107E5">
      <w:pPr>
        <w:rPr>
          <w:sz w:val="24"/>
          <w:szCs w:val="24"/>
        </w:rPr>
      </w:pPr>
    </w:p>
    <w:p w14:paraId="098C9C2C" w14:textId="77777777" w:rsidR="008F6B04" w:rsidRDefault="008F6B04" w:rsidP="003107E5">
      <w:pPr>
        <w:rPr>
          <w:sz w:val="24"/>
          <w:szCs w:val="24"/>
        </w:rPr>
      </w:pPr>
    </w:p>
    <w:p w14:paraId="0239AB82" w14:textId="77777777" w:rsidR="008F6B04" w:rsidRDefault="008F6B04" w:rsidP="003107E5">
      <w:pPr>
        <w:rPr>
          <w:sz w:val="24"/>
          <w:szCs w:val="24"/>
        </w:rPr>
      </w:pPr>
    </w:p>
    <w:p w14:paraId="224FD9CB" w14:textId="77777777" w:rsidR="008F6B04" w:rsidRDefault="008F6B04" w:rsidP="003107E5">
      <w:pPr>
        <w:rPr>
          <w:sz w:val="24"/>
          <w:szCs w:val="24"/>
        </w:rPr>
      </w:pPr>
    </w:p>
    <w:p w14:paraId="2EE91638" w14:textId="77777777" w:rsidR="008F6B04" w:rsidRDefault="008F6B04" w:rsidP="003107E5">
      <w:pPr>
        <w:rPr>
          <w:sz w:val="24"/>
          <w:szCs w:val="24"/>
        </w:rPr>
      </w:pPr>
    </w:p>
    <w:p w14:paraId="6D11AAD0" w14:textId="77777777" w:rsidR="008F6B04" w:rsidRDefault="008F6B04" w:rsidP="003107E5">
      <w:pPr>
        <w:rPr>
          <w:sz w:val="24"/>
          <w:szCs w:val="24"/>
        </w:rPr>
      </w:pPr>
    </w:p>
    <w:p w14:paraId="0A491D5A" w14:textId="77777777" w:rsidR="008F6B04" w:rsidRDefault="008F6B04" w:rsidP="003107E5">
      <w:pPr>
        <w:rPr>
          <w:sz w:val="24"/>
          <w:szCs w:val="24"/>
        </w:rPr>
      </w:pPr>
    </w:p>
    <w:p w14:paraId="1B658446" w14:textId="06138B02" w:rsidR="00470C8C" w:rsidRDefault="008F6B04" w:rsidP="003107E5">
      <w:pPr>
        <w:rPr>
          <w:sz w:val="24"/>
          <w:szCs w:val="24"/>
        </w:rPr>
      </w:pPr>
      <w:r>
        <w:rPr>
          <w:sz w:val="24"/>
          <w:szCs w:val="24"/>
        </w:rPr>
        <w:lastRenderedPageBreak/>
        <w:t xml:space="preserve">The command </w:t>
      </w:r>
      <w:r w:rsidRPr="008F6B04">
        <w:rPr>
          <w:i/>
          <w:iCs/>
          <w:sz w:val="24"/>
          <w:szCs w:val="24"/>
        </w:rPr>
        <w:t>ps -eo pid,comm,%cpu,%mem –sort=-%</w:t>
      </w:r>
      <w:proofErr w:type="spellStart"/>
      <w:r w:rsidRPr="008F6B04">
        <w:rPr>
          <w:i/>
          <w:iCs/>
          <w:sz w:val="24"/>
          <w:szCs w:val="24"/>
        </w:rPr>
        <w:t>cpu</w:t>
      </w:r>
      <w:proofErr w:type="spellEnd"/>
      <w:r w:rsidRPr="008F6B04">
        <w:rPr>
          <w:i/>
          <w:iCs/>
          <w:sz w:val="24"/>
          <w:szCs w:val="24"/>
        </w:rPr>
        <w:t xml:space="preserve"> | head -n 10</w:t>
      </w:r>
      <w:r>
        <w:rPr>
          <w:sz w:val="24"/>
          <w:szCs w:val="24"/>
        </w:rPr>
        <w:t xml:space="preserve"> was executed to identify the ten most CPU intensive processes.  This command allows you to specify the output format with </w:t>
      </w:r>
      <w:r w:rsidRPr="007A391A">
        <w:rPr>
          <w:i/>
          <w:iCs/>
          <w:sz w:val="24"/>
          <w:szCs w:val="24"/>
        </w:rPr>
        <w:t>-eo</w:t>
      </w:r>
      <w:r w:rsidR="007A391A">
        <w:rPr>
          <w:sz w:val="24"/>
          <w:szCs w:val="24"/>
        </w:rPr>
        <w:t xml:space="preserve"> such as showing the PIDs and %CPU.  The sort part allows you to sort the commands either by %CPU or %MEM while the </w:t>
      </w:r>
      <w:r w:rsidR="007A391A" w:rsidRPr="007A391A">
        <w:rPr>
          <w:i/>
          <w:iCs/>
          <w:sz w:val="24"/>
          <w:szCs w:val="24"/>
        </w:rPr>
        <w:t>head -n 10</w:t>
      </w:r>
      <w:r w:rsidR="007A391A">
        <w:rPr>
          <w:sz w:val="24"/>
          <w:szCs w:val="24"/>
        </w:rPr>
        <w:t xml:space="preserve"> tells the system to show the top 10 processes currently running (</w:t>
      </w:r>
      <w:r w:rsidR="001612EF">
        <w:rPr>
          <w:sz w:val="24"/>
          <w:szCs w:val="24"/>
        </w:rPr>
        <w:t>Canepa, 2016)</w:t>
      </w:r>
      <w:r w:rsidR="007A391A">
        <w:rPr>
          <w:sz w:val="24"/>
          <w:szCs w:val="24"/>
        </w:rPr>
        <w:t>.</w:t>
      </w:r>
      <w:r w:rsidR="00DB373C" w:rsidRPr="00DB373C">
        <w:rPr>
          <w:noProof/>
        </w:rPr>
        <w:drawing>
          <wp:inline distT="0" distB="0" distL="0" distR="0" wp14:anchorId="26920DA1" wp14:editId="327F18CE">
            <wp:extent cx="6044540" cy="2707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84167" cy="2724752"/>
                    </a:xfrm>
                    <a:prstGeom prst="rect">
                      <a:avLst/>
                    </a:prstGeom>
                  </pic:spPr>
                </pic:pic>
              </a:graphicData>
            </a:graphic>
          </wp:inline>
        </w:drawing>
      </w:r>
    </w:p>
    <w:p w14:paraId="6AF82571" w14:textId="770B1AD2" w:rsidR="007A391A" w:rsidRDefault="007A391A" w:rsidP="003107E5">
      <w:pPr>
        <w:rPr>
          <w:sz w:val="24"/>
          <w:szCs w:val="24"/>
        </w:rPr>
      </w:pPr>
      <w:r>
        <w:rPr>
          <w:sz w:val="24"/>
          <w:szCs w:val="24"/>
        </w:rPr>
        <w:t>The following are the top 10 processes currently running on Linux:</w:t>
      </w:r>
    </w:p>
    <w:p w14:paraId="0010D60A" w14:textId="094E3AAF" w:rsidR="007A391A" w:rsidRDefault="007556F9" w:rsidP="00DF73F8">
      <w:pPr>
        <w:pStyle w:val="ListParagraph"/>
        <w:numPr>
          <w:ilvl w:val="0"/>
          <w:numId w:val="19"/>
        </w:numPr>
        <w:rPr>
          <w:sz w:val="24"/>
          <w:szCs w:val="24"/>
        </w:rPr>
      </w:pPr>
      <w:r>
        <w:rPr>
          <w:sz w:val="24"/>
          <w:szCs w:val="24"/>
        </w:rPr>
        <w:t xml:space="preserve">Kworker/2.0 is a placeholder process for kernel worker threads and it carries out most of the processing for the kernel particularly in places where there are interrupts, </w:t>
      </w:r>
      <w:proofErr w:type="gramStart"/>
      <w:r>
        <w:rPr>
          <w:sz w:val="24"/>
          <w:szCs w:val="24"/>
        </w:rPr>
        <w:t>timers</w:t>
      </w:r>
      <w:proofErr w:type="gramEnd"/>
      <w:r>
        <w:rPr>
          <w:sz w:val="24"/>
          <w:szCs w:val="24"/>
        </w:rPr>
        <w:t xml:space="preserve"> and I/O (StackExchange, 2019).</w:t>
      </w:r>
    </w:p>
    <w:p w14:paraId="237D53BD" w14:textId="0A76A69E" w:rsidR="007556F9" w:rsidRDefault="007556F9" w:rsidP="00DF73F8">
      <w:pPr>
        <w:pStyle w:val="ListParagraph"/>
        <w:numPr>
          <w:ilvl w:val="0"/>
          <w:numId w:val="19"/>
        </w:numPr>
        <w:rPr>
          <w:sz w:val="24"/>
          <w:szCs w:val="24"/>
        </w:rPr>
      </w:pPr>
      <w:r>
        <w:rPr>
          <w:sz w:val="24"/>
          <w:szCs w:val="24"/>
        </w:rPr>
        <w:t>Jbd2/sda1-8</w:t>
      </w:r>
      <w:r w:rsidR="00A5566D">
        <w:rPr>
          <w:sz w:val="24"/>
          <w:szCs w:val="24"/>
        </w:rPr>
        <w:t xml:space="preserve"> is a kernel process associated with journaling on the ext4 filesystem.  </w:t>
      </w:r>
    </w:p>
    <w:p w14:paraId="08274F1C" w14:textId="6443BD8E" w:rsidR="00FA3487" w:rsidRDefault="00A5566D" w:rsidP="00DF73F8">
      <w:pPr>
        <w:pStyle w:val="ListParagraph"/>
        <w:numPr>
          <w:ilvl w:val="0"/>
          <w:numId w:val="19"/>
        </w:numPr>
        <w:rPr>
          <w:sz w:val="24"/>
          <w:szCs w:val="24"/>
        </w:rPr>
      </w:pPr>
      <w:r>
        <w:rPr>
          <w:sz w:val="24"/>
          <w:szCs w:val="24"/>
        </w:rPr>
        <w:t xml:space="preserve">Gpm is a process that provides mouse support to </w:t>
      </w:r>
      <w:r w:rsidR="00686F56">
        <w:rPr>
          <w:sz w:val="24"/>
          <w:szCs w:val="24"/>
        </w:rPr>
        <w:t>text-based</w:t>
      </w:r>
      <w:r>
        <w:rPr>
          <w:sz w:val="24"/>
          <w:szCs w:val="24"/>
        </w:rPr>
        <w:t xml:space="preserve"> Linux applications such as </w:t>
      </w:r>
      <w:r w:rsidR="00FA3487">
        <w:rPr>
          <w:sz w:val="24"/>
          <w:szCs w:val="24"/>
        </w:rPr>
        <w:t>vi text and Emacs</w:t>
      </w:r>
      <w:r w:rsidR="00686F56">
        <w:rPr>
          <w:sz w:val="24"/>
          <w:szCs w:val="24"/>
        </w:rPr>
        <w:t xml:space="preserve"> </w:t>
      </w:r>
      <w:r w:rsidR="00FA3487">
        <w:rPr>
          <w:sz w:val="24"/>
          <w:szCs w:val="24"/>
        </w:rPr>
        <w:t>(nixCraft, 2006)</w:t>
      </w:r>
    </w:p>
    <w:p w14:paraId="04E2BBC4" w14:textId="285AFED5" w:rsidR="00A5566D" w:rsidRDefault="00FA3487" w:rsidP="00DF73F8">
      <w:pPr>
        <w:pStyle w:val="ListParagraph"/>
        <w:numPr>
          <w:ilvl w:val="0"/>
          <w:numId w:val="19"/>
        </w:numPr>
        <w:rPr>
          <w:sz w:val="24"/>
          <w:szCs w:val="24"/>
        </w:rPr>
      </w:pPr>
      <w:r>
        <w:rPr>
          <w:sz w:val="24"/>
          <w:szCs w:val="24"/>
        </w:rPr>
        <w:t xml:space="preserve">Kworker/u:1 a variation of kworker </w:t>
      </w:r>
      <w:r w:rsidR="00AA2DE0">
        <w:rPr>
          <w:sz w:val="24"/>
          <w:szCs w:val="24"/>
        </w:rPr>
        <w:t>with the same function of being a placeholder process for kernel worker threads.</w:t>
      </w:r>
    </w:p>
    <w:p w14:paraId="45EEF7E3" w14:textId="55ED2CB1" w:rsidR="00AA2DE0" w:rsidRDefault="00AA2DE0" w:rsidP="00DF73F8">
      <w:pPr>
        <w:pStyle w:val="ListParagraph"/>
        <w:numPr>
          <w:ilvl w:val="0"/>
          <w:numId w:val="19"/>
        </w:numPr>
        <w:rPr>
          <w:sz w:val="24"/>
          <w:szCs w:val="24"/>
        </w:rPr>
      </w:pPr>
      <w:r>
        <w:rPr>
          <w:sz w:val="24"/>
          <w:szCs w:val="24"/>
        </w:rPr>
        <w:t xml:space="preserve">Hald-addon-stor </w:t>
      </w:r>
      <w:r w:rsidR="00686F56">
        <w:rPr>
          <w:sz w:val="24"/>
          <w:szCs w:val="24"/>
        </w:rPr>
        <w:t>is function of the hal daemon that allows you to mount CDs and DVDs</w:t>
      </w:r>
      <w:r w:rsidR="00EB4C6C">
        <w:rPr>
          <w:sz w:val="24"/>
          <w:szCs w:val="24"/>
        </w:rPr>
        <w:t>.</w:t>
      </w:r>
    </w:p>
    <w:p w14:paraId="41E22553" w14:textId="75D0D5A9" w:rsidR="00686F56" w:rsidRDefault="00686F56" w:rsidP="00DF73F8">
      <w:pPr>
        <w:pStyle w:val="ListParagraph"/>
        <w:numPr>
          <w:ilvl w:val="0"/>
          <w:numId w:val="19"/>
        </w:numPr>
        <w:rPr>
          <w:sz w:val="24"/>
          <w:szCs w:val="24"/>
        </w:rPr>
      </w:pPr>
      <w:r>
        <w:rPr>
          <w:sz w:val="24"/>
          <w:szCs w:val="24"/>
        </w:rPr>
        <w:t xml:space="preserve">Kworker/u:0 </w:t>
      </w:r>
      <w:r w:rsidR="00654AC9">
        <w:rPr>
          <w:sz w:val="24"/>
          <w:szCs w:val="24"/>
        </w:rPr>
        <w:t xml:space="preserve">another </w:t>
      </w:r>
      <w:r w:rsidR="00F912B0">
        <w:rPr>
          <w:sz w:val="24"/>
          <w:szCs w:val="24"/>
        </w:rPr>
        <w:t xml:space="preserve">variation of kworker with the function of </w:t>
      </w:r>
      <w:r w:rsidR="00850CBF">
        <w:rPr>
          <w:sz w:val="24"/>
          <w:szCs w:val="24"/>
        </w:rPr>
        <w:t xml:space="preserve">being a placeholder process for kernel </w:t>
      </w:r>
      <w:r w:rsidR="00EB4C6C">
        <w:rPr>
          <w:sz w:val="24"/>
          <w:szCs w:val="24"/>
        </w:rPr>
        <w:t xml:space="preserve">worker </w:t>
      </w:r>
      <w:r w:rsidR="00850CBF">
        <w:rPr>
          <w:sz w:val="24"/>
          <w:szCs w:val="24"/>
        </w:rPr>
        <w:t>threads</w:t>
      </w:r>
      <w:r w:rsidR="00EB4C6C">
        <w:rPr>
          <w:sz w:val="24"/>
          <w:szCs w:val="24"/>
        </w:rPr>
        <w:t xml:space="preserve"> </w:t>
      </w:r>
      <w:r w:rsidR="00EB4C6C" w:rsidRPr="00EB4C6C">
        <w:rPr>
          <w:sz w:val="24"/>
          <w:szCs w:val="24"/>
        </w:rPr>
        <w:t>(StackExchange, 2019).</w:t>
      </w:r>
    </w:p>
    <w:p w14:paraId="146B54C7" w14:textId="7EDB69D9" w:rsidR="00D06FF1" w:rsidRPr="00D06FF1" w:rsidRDefault="00686F56" w:rsidP="00DF73F8">
      <w:pPr>
        <w:pStyle w:val="ListParagraph"/>
        <w:numPr>
          <w:ilvl w:val="0"/>
          <w:numId w:val="19"/>
        </w:numPr>
        <w:rPr>
          <w:sz w:val="24"/>
          <w:szCs w:val="24"/>
        </w:rPr>
      </w:pPr>
      <w:r>
        <w:rPr>
          <w:sz w:val="24"/>
          <w:szCs w:val="24"/>
        </w:rPr>
        <w:t xml:space="preserve">Dhcpcd is a dynamic host configuration protocol </w:t>
      </w:r>
      <w:r w:rsidR="00F25451">
        <w:rPr>
          <w:sz w:val="24"/>
          <w:szCs w:val="24"/>
        </w:rPr>
        <w:t xml:space="preserve">and a network protocol </w:t>
      </w:r>
      <w:r>
        <w:rPr>
          <w:sz w:val="24"/>
          <w:szCs w:val="24"/>
        </w:rPr>
        <w:t xml:space="preserve">which </w:t>
      </w:r>
      <w:r w:rsidR="00F25451">
        <w:rPr>
          <w:sz w:val="24"/>
          <w:szCs w:val="24"/>
        </w:rPr>
        <w:t xml:space="preserve">is used on IP networks </w:t>
      </w:r>
      <w:r w:rsidR="00D90350">
        <w:rPr>
          <w:sz w:val="24"/>
          <w:szCs w:val="24"/>
        </w:rPr>
        <w:t>where a DCP ser</w:t>
      </w:r>
      <w:r w:rsidR="000A74CC">
        <w:rPr>
          <w:sz w:val="24"/>
          <w:szCs w:val="24"/>
        </w:rPr>
        <w:t xml:space="preserve">ver automatically assigns an IP address and other information to each host on the network </w:t>
      </w:r>
      <w:r w:rsidR="000A74CC">
        <w:rPr>
          <w:sz w:val="24"/>
          <w:szCs w:val="24"/>
        </w:rPr>
        <w:lastRenderedPageBreak/>
        <w:t>so they can communicate efficiently with other endpoints (Keravala, 2018).</w:t>
      </w:r>
    </w:p>
    <w:p w14:paraId="34DF190C" w14:textId="70681F9C" w:rsidR="000A74CC" w:rsidRDefault="000A74CC" w:rsidP="00DF73F8">
      <w:pPr>
        <w:pStyle w:val="ListParagraph"/>
        <w:numPr>
          <w:ilvl w:val="0"/>
          <w:numId w:val="19"/>
        </w:numPr>
        <w:rPr>
          <w:sz w:val="24"/>
          <w:szCs w:val="24"/>
        </w:rPr>
      </w:pPr>
      <w:r>
        <w:rPr>
          <w:sz w:val="24"/>
          <w:szCs w:val="24"/>
        </w:rPr>
        <w:t xml:space="preserve">Scsi_eh_3 </w:t>
      </w:r>
      <w:r w:rsidR="00060B4A">
        <w:rPr>
          <w:sz w:val="24"/>
          <w:szCs w:val="24"/>
        </w:rPr>
        <w:t>is an error handling process and a high CPU usage time by the process could be an indicator of issues on your hard drives (StackExchange, 2019).</w:t>
      </w:r>
    </w:p>
    <w:p w14:paraId="0D21DDA2" w14:textId="52D0D365" w:rsidR="00060B4A" w:rsidRDefault="00060B4A" w:rsidP="00DF73F8">
      <w:pPr>
        <w:pStyle w:val="ListParagraph"/>
        <w:numPr>
          <w:ilvl w:val="0"/>
          <w:numId w:val="19"/>
        </w:numPr>
        <w:rPr>
          <w:sz w:val="24"/>
          <w:szCs w:val="24"/>
        </w:rPr>
      </w:pPr>
      <w:r>
        <w:rPr>
          <w:sz w:val="24"/>
          <w:szCs w:val="24"/>
        </w:rPr>
        <w:t>Init is responsible for initializing the system in the required way</w:t>
      </w:r>
      <w:r w:rsidR="00BB5159">
        <w:rPr>
          <w:sz w:val="24"/>
          <w:szCs w:val="24"/>
        </w:rPr>
        <w:t xml:space="preserve"> and it can resist signal 9 which normally kills the process when started by the kernel (StackExchange, 2019).</w:t>
      </w:r>
    </w:p>
    <w:p w14:paraId="2A061990" w14:textId="5E27D2E4" w:rsidR="002448B3" w:rsidRPr="00D4668E" w:rsidRDefault="00F0737D" w:rsidP="00D4668E">
      <w:pPr>
        <w:pStyle w:val="ListParagraph"/>
        <w:numPr>
          <w:ilvl w:val="0"/>
          <w:numId w:val="19"/>
        </w:numPr>
        <w:rPr>
          <w:sz w:val="24"/>
          <w:szCs w:val="24"/>
        </w:rPr>
      </w:pPr>
      <w:r>
        <w:rPr>
          <w:sz w:val="24"/>
          <w:szCs w:val="24"/>
        </w:rPr>
        <w:t>Sync_super</w:t>
      </w:r>
      <w:r w:rsidR="006C4CCD">
        <w:rPr>
          <w:sz w:val="24"/>
          <w:szCs w:val="24"/>
        </w:rPr>
        <w:t xml:space="preserve"> is</w:t>
      </w:r>
      <w:r>
        <w:rPr>
          <w:sz w:val="24"/>
          <w:szCs w:val="24"/>
        </w:rPr>
        <w:t xml:space="preserve"> a process that is responsible for writing to the disk (StackExchange, 2019).</w:t>
      </w:r>
    </w:p>
    <w:p w14:paraId="291A58B6" w14:textId="5DDE8ABC" w:rsidR="00D06FF1" w:rsidRPr="006A7751" w:rsidRDefault="002448B3" w:rsidP="00D06FF1">
      <w:pPr>
        <w:ind w:left="360"/>
        <w:rPr>
          <w:b/>
          <w:bCs/>
          <w:sz w:val="24"/>
          <w:szCs w:val="24"/>
        </w:rPr>
      </w:pPr>
      <w:r>
        <w:rPr>
          <w:b/>
          <w:bCs/>
          <w:sz w:val="24"/>
          <w:szCs w:val="24"/>
        </w:rPr>
        <w:t>3</w:t>
      </w:r>
      <w:r w:rsidR="00D06FF1" w:rsidRPr="006A7751">
        <w:rPr>
          <w:b/>
          <w:bCs/>
          <w:sz w:val="24"/>
          <w:szCs w:val="24"/>
        </w:rPr>
        <w:t>.2</w:t>
      </w:r>
      <w:r>
        <w:rPr>
          <w:b/>
          <w:bCs/>
          <w:sz w:val="24"/>
          <w:szCs w:val="24"/>
        </w:rPr>
        <w:t xml:space="preserve">. </w:t>
      </w:r>
      <w:r w:rsidR="00D06FF1" w:rsidRPr="006A7751">
        <w:rPr>
          <w:b/>
          <w:bCs/>
          <w:sz w:val="24"/>
          <w:szCs w:val="24"/>
        </w:rPr>
        <w:t xml:space="preserve"> </w:t>
      </w:r>
      <w:r w:rsidR="00CC7366" w:rsidRPr="006A7751">
        <w:rPr>
          <w:b/>
          <w:bCs/>
          <w:sz w:val="24"/>
          <w:szCs w:val="24"/>
        </w:rPr>
        <w:t>Explorin</w:t>
      </w:r>
      <w:r w:rsidR="007D5397">
        <w:rPr>
          <w:b/>
          <w:bCs/>
          <w:sz w:val="24"/>
          <w:szCs w:val="24"/>
        </w:rPr>
        <w:t xml:space="preserve">g network </w:t>
      </w:r>
      <w:r w:rsidR="00D06FF1" w:rsidRPr="006A7751">
        <w:rPr>
          <w:b/>
          <w:bCs/>
          <w:sz w:val="24"/>
          <w:szCs w:val="24"/>
        </w:rPr>
        <w:t>processes</w:t>
      </w:r>
    </w:p>
    <w:p w14:paraId="3FC7B4B2" w14:textId="5BD0B3DF" w:rsidR="00417477" w:rsidRDefault="00417477" w:rsidP="00DF73F8">
      <w:pPr>
        <w:ind w:left="360"/>
        <w:rPr>
          <w:sz w:val="24"/>
          <w:szCs w:val="24"/>
        </w:rPr>
      </w:pPr>
      <w:r>
        <w:rPr>
          <w:sz w:val="24"/>
          <w:szCs w:val="24"/>
        </w:rPr>
        <w:t xml:space="preserve">The command </w:t>
      </w:r>
      <w:r w:rsidRPr="00052E80">
        <w:rPr>
          <w:i/>
          <w:iCs/>
          <w:sz w:val="24"/>
          <w:szCs w:val="24"/>
        </w:rPr>
        <w:t>nmap localhost</w:t>
      </w:r>
      <w:r>
        <w:rPr>
          <w:sz w:val="24"/>
          <w:szCs w:val="24"/>
        </w:rPr>
        <w:t xml:space="preserve"> was executed to view the </w:t>
      </w:r>
      <w:r w:rsidR="00052E80">
        <w:rPr>
          <w:sz w:val="24"/>
          <w:szCs w:val="24"/>
        </w:rPr>
        <w:t xml:space="preserve">network hosts and services being run on the Linux Server and the results </w:t>
      </w:r>
      <w:r w:rsidR="00DF73F8">
        <w:rPr>
          <w:sz w:val="24"/>
          <w:szCs w:val="24"/>
        </w:rPr>
        <w:t>a</w:t>
      </w:r>
      <w:r w:rsidR="00052E80">
        <w:rPr>
          <w:sz w:val="24"/>
          <w:szCs w:val="24"/>
        </w:rPr>
        <w:t>re shown in the image below:</w:t>
      </w:r>
    </w:p>
    <w:p w14:paraId="476FCCF1" w14:textId="6E5FD990" w:rsidR="00D06FF1" w:rsidRPr="00D06FF1" w:rsidRDefault="00D06FF1" w:rsidP="00D06FF1">
      <w:pPr>
        <w:ind w:left="360"/>
        <w:rPr>
          <w:sz w:val="24"/>
          <w:szCs w:val="24"/>
        </w:rPr>
      </w:pPr>
      <w:r w:rsidRPr="00D06FF1">
        <w:rPr>
          <w:noProof/>
        </w:rPr>
        <w:drawing>
          <wp:inline distT="0" distB="0" distL="0" distR="0" wp14:anchorId="6E2A4D44" wp14:editId="79CC7BEB">
            <wp:extent cx="5629275" cy="2305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29275" cy="2305050"/>
                    </a:xfrm>
                    <a:prstGeom prst="rect">
                      <a:avLst/>
                    </a:prstGeom>
                  </pic:spPr>
                </pic:pic>
              </a:graphicData>
            </a:graphic>
          </wp:inline>
        </w:drawing>
      </w:r>
    </w:p>
    <w:p w14:paraId="2A653E87" w14:textId="70914D46" w:rsidR="00BB5F74" w:rsidRDefault="00052E80" w:rsidP="003107E5">
      <w:pPr>
        <w:rPr>
          <w:sz w:val="24"/>
          <w:szCs w:val="24"/>
        </w:rPr>
      </w:pPr>
      <w:r>
        <w:rPr>
          <w:sz w:val="24"/>
          <w:szCs w:val="24"/>
        </w:rPr>
        <w:t>The following processes where returned:</w:t>
      </w:r>
    </w:p>
    <w:p w14:paraId="114E596A" w14:textId="1771A5F8" w:rsidR="00DF73F8" w:rsidRDefault="00DF73F8" w:rsidP="00DF73F8">
      <w:pPr>
        <w:pStyle w:val="ListParagraph"/>
        <w:numPr>
          <w:ilvl w:val="0"/>
          <w:numId w:val="20"/>
        </w:numPr>
        <w:rPr>
          <w:sz w:val="24"/>
          <w:szCs w:val="24"/>
        </w:rPr>
      </w:pPr>
      <w:r>
        <w:rPr>
          <w:sz w:val="24"/>
          <w:szCs w:val="24"/>
        </w:rPr>
        <w:t xml:space="preserve">Ssh is </w:t>
      </w:r>
      <w:r w:rsidR="00324DF8">
        <w:rPr>
          <w:sz w:val="24"/>
          <w:szCs w:val="24"/>
        </w:rPr>
        <w:t xml:space="preserve">utilized when logging into the remote machine, executing commands on the </w:t>
      </w:r>
      <w:proofErr w:type="gramStart"/>
      <w:r w:rsidR="00324DF8">
        <w:rPr>
          <w:sz w:val="24"/>
          <w:szCs w:val="24"/>
        </w:rPr>
        <w:t>machine</w:t>
      </w:r>
      <w:proofErr w:type="gramEnd"/>
      <w:r w:rsidR="00324DF8">
        <w:rPr>
          <w:sz w:val="24"/>
          <w:szCs w:val="24"/>
        </w:rPr>
        <w:t xml:space="preserve"> and transferring files between two machines </w:t>
      </w:r>
      <w:r>
        <w:rPr>
          <w:sz w:val="24"/>
          <w:szCs w:val="24"/>
        </w:rPr>
        <w:t>(Henry-Stocker, 2017).</w:t>
      </w:r>
    </w:p>
    <w:p w14:paraId="6ECB8195" w14:textId="7DF8D35D" w:rsidR="00DF73F8" w:rsidRDefault="00DF73F8" w:rsidP="00DF73F8">
      <w:pPr>
        <w:pStyle w:val="ListParagraph"/>
        <w:numPr>
          <w:ilvl w:val="0"/>
          <w:numId w:val="20"/>
        </w:numPr>
        <w:rPr>
          <w:sz w:val="24"/>
          <w:szCs w:val="24"/>
        </w:rPr>
      </w:pPr>
      <w:r>
        <w:rPr>
          <w:sz w:val="24"/>
          <w:szCs w:val="24"/>
        </w:rPr>
        <w:t xml:space="preserve">Time synchronizes the software clock of a GNU/Linux system with internet time server mitigating the effects of variable network latency also maintaining time within tens of milliseconds over the public internet </w:t>
      </w:r>
      <w:r w:rsidR="00FB6DA5">
        <w:rPr>
          <w:sz w:val="24"/>
          <w:szCs w:val="24"/>
        </w:rPr>
        <w:t>(Cezar, 2018).</w:t>
      </w:r>
    </w:p>
    <w:p w14:paraId="791FAF5E" w14:textId="38D2637F" w:rsidR="00E65973" w:rsidRDefault="006A7751" w:rsidP="006A7751">
      <w:pPr>
        <w:pStyle w:val="ListParagraph"/>
        <w:numPr>
          <w:ilvl w:val="0"/>
          <w:numId w:val="20"/>
        </w:numPr>
        <w:rPr>
          <w:sz w:val="24"/>
          <w:szCs w:val="24"/>
        </w:rPr>
      </w:pPr>
      <w:r>
        <w:rPr>
          <w:sz w:val="24"/>
          <w:szCs w:val="24"/>
        </w:rPr>
        <w:t>Auth is used to authenticate a user and set up user credentials (Kili, 2018).</w:t>
      </w:r>
    </w:p>
    <w:p w14:paraId="7A3FE3D6" w14:textId="77777777" w:rsidR="00D4668E" w:rsidRPr="002448B3" w:rsidRDefault="00D4668E" w:rsidP="00466158">
      <w:pPr>
        <w:pStyle w:val="ListParagraph"/>
        <w:rPr>
          <w:sz w:val="24"/>
          <w:szCs w:val="24"/>
        </w:rPr>
      </w:pPr>
    </w:p>
    <w:p w14:paraId="13BCD12A" w14:textId="2F8E7563" w:rsidR="006A7751" w:rsidRPr="006A7751" w:rsidRDefault="002448B3" w:rsidP="006A7751">
      <w:pPr>
        <w:rPr>
          <w:b/>
          <w:bCs/>
          <w:sz w:val="24"/>
          <w:szCs w:val="24"/>
        </w:rPr>
      </w:pPr>
      <w:r>
        <w:rPr>
          <w:b/>
          <w:bCs/>
          <w:sz w:val="24"/>
          <w:szCs w:val="24"/>
        </w:rPr>
        <w:lastRenderedPageBreak/>
        <w:t>3</w:t>
      </w:r>
      <w:r w:rsidR="006A7751" w:rsidRPr="006A7751">
        <w:rPr>
          <w:b/>
          <w:bCs/>
          <w:sz w:val="24"/>
          <w:szCs w:val="24"/>
        </w:rPr>
        <w:t>.3</w:t>
      </w:r>
      <w:r w:rsidR="00D4668E">
        <w:rPr>
          <w:b/>
          <w:bCs/>
          <w:sz w:val="24"/>
          <w:szCs w:val="24"/>
        </w:rPr>
        <w:t xml:space="preserve">. </w:t>
      </w:r>
      <w:r w:rsidR="006A7751" w:rsidRPr="006A7751">
        <w:rPr>
          <w:b/>
          <w:bCs/>
          <w:sz w:val="24"/>
          <w:szCs w:val="24"/>
        </w:rPr>
        <w:t xml:space="preserve"> Exploring UNIX Signals</w:t>
      </w:r>
    </w:p>
    <w:p w14:paraId="5E822AC6" w14:textId="49904045" w:rsidR="00F528F9" w:rsidRPr="00F528F9" w:rsidRDefault="00F528F9" w:rsidP="003107E5">
      <w:pPr>
        <w:rPr>
          <w:sz w:val="24"/>
          <w:szCs w:val="24"/>
        </w:rPr>
      </w:pPr>
      <w:r>
        <w:rPr>
          <w:sz w:val="24"/>
          <w:szCs w:val="24"/>
        </w:rPr>
        <w:t>The command kill -l was executed and the following results were obtained:</w:t>
      </w:r>
    </w:p>
    <w:p w14:paraId="5047D983" w14:textId="3DFE709B" w:rsidR="00F528F9" w:rsidRDefault="00F528F9" w:rsidP="003107E5">
      <w:pPr>
        <w:rPr>
          <w:sz w:val="24"/>
          <w:szCs w:val="24"/>
        </w:rPr>
      </w:pPr>
      <w:r>
        <w:rPr>
          <w:noProof/>
        </w:rPr>
        <w:drawing>
          <wp:inline distT="0" distB="0" distL="0" distR="0" wp14:anchorId="1D0C3FC6" wp14:editId="1AECE428">
            <wp:extent cx="601027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064" b="2127"/>
                    <a:stretch/>
                  </pic:blipFill>
                  <pic:spPr bwMode="auto">
                    <a:xfrm>
                      <a:off x="0" y="0"/>
                      <a:ext cx="6010275" cy="2600325"/>
                    </a:xfrm>
                    <a:prstGeom prst="rect">
                      <a:avLst/>
                    </a:prstGeom>
                    <a:ln>
                      <a:noFill/>
                    </a:ln>
                    <a:extLst>
                      <a:ext uri="{53640926-AAD7-44D8-BBD7-CCE9431645EC}">
                        <a14:shadowObscured xmlns:a14="http://schemas.microsoft.com/office/drawing/2010/main"/>
                      </a:ext>
                    </a:extLst>
                  </pic:spPr>
                </pic:pic>
              </a:graphicData>
            </a:graphic>
          </wp:inline>
        </w:drawing>
      </w:r>
    </w:p>
    <w:p w14:paraId="3AA61F0B" w14:textId="77777777" w:rsidR="001E36E4" w:rsidRDefault="00F528F9" w:rsidP="003107E5">
      <w:pPr>
        <w:rPr>
          <w:sz w:val="24"/>
          <w:szCs w:val="24"/>
        </w:rPr>
      </w:pPr>
      <w:r>
        <w:rPr>
          <w:sz w:val="24"/>
          <w:szCs w:val="24"/>
        </w:rPr>
        <w:t xml:space="preserve">The command </w:t>
      </w:r>
      <w:r w:rsidRPr="00CC7366">
        <w:rPr>
          <w:i/>
          <w:iCs/>
          <w:sz w:val="24"/>
          <w:szCs w:val="24"/>
        </w:rPr>
        <w:t>kill</w:t>
      </w:r>
      <w:r>
        <w:rPr>
          <w:sz w:val="24"/>
          <w:szCs w:val="24"/>
        </w:rPr>
        <w:t xml:space="preserve"> </w:t>
      </w:r>
      <w:r w:rsidR="00CD6433">
        <w:rPr>
          <w:sz w:val="24"/>
          <w:szCs w:val="24"/>
        </w:rPr>
        <w:t xml:space="preserve">is capable of transmitting signals to running processes on the server.  This command contains various options and is manly used to terminate program executions.  For this command to be used it is useful to always obtain the process PID first.  The </w:t>
      </w:r>
      <w:r w:rsidR="00CD6433" w:rsidRPr="00CC7366">
        <w:rPr>
          <w:i/>
          <w:iCs/>
          <w:sz w:val="24"/>
          <w:szCs w:val="24"/>
        </w:rPr>
        <w:t>-l</w:t>
      </w:r>
      <w:r w:rsidR="00CD6433">
        <w:rPr>
          <w:sz w:val="24"/>
          <w:szCs w:val="24"/>
        </w:rPr>
        <w:t xml:space="preserve"> option of the command kill giving the command </w:t>
      </w:r>
      <w:r w:rsidR="00CD6433" w:rsidRPr="00CC7366">
        <w:rPr>
          <w:i/>
          <w:iCs/>
          <w:sz w:val="24"/>
          <w:szCs w:val="24"/>
        </w:rPr>
        <w:t>kill -</w:t>
      </w:r>
      <w:r w:rsidR="00CC7366" w:rsidRPr="00CC7366">
        <w:rPr>
          <w:i/>
          <w:iCs/>
          <w:sz w:val="24"/>
          <w:szCs w:val="24"/>
        </w:rPr>
        <w:t>l</w:t>
      </w:r>
      <w:r w:rsidR="00CC7366">
        <w:rPr>
          <w:sz w:val="24"/>
          <w:szCs w:val="24"/>
        </w:rPr>
        <w:t xml:space="preserve"> allows</w:t>
      </w:r>
      <w:r w:rsidR="00CD6433">
        <w:rPr>
          <w:sz w:val="24"/>
          <w:szCs w:val="24"/>
        </w:rPr>
        <w:t xml:space="preserve"> you to view a list of signals that can sent to either halt, kill or start processes</w:t>
      </w:r>
      <w:r w:rsidR="00CC7366">
        <w:rPr>
          <w:sz w:val="24"/>
          <w:szCs w:val="24"/>
        </w:rPr>
        <w:t xml:space="preserve">. Another variation of the kill command which </w:t>
      </w:r>
      <w:r w:rsidR="00CC7366" w:rsidRPr="00CC7366">
        <w:rPr>
          <w:i/>
          <w:iCs/>
          <w:sz w:val="24"/>
          <w:szCs w:val="24"/>
        </w:rPr>
        <w:t>killall</w:t>
      </w:r>
      <w:r w:rsidR="00CC7366">
        <w:rPr>
          <w:sz w:val="24"/>
          <w:szCs w:val="24"/>
        </w:rPr>
        <w:t xml:space="preserve"> can be used to terminate all programs running with a particular name or the same name (Nooning, 2003). </w:t>
      </w:r>
    </w:p>
    <w:p w14:paraId="65F03C31" w14:textId="77777777" w:rsidR="001E36E4" w:rsidRDefault="001E36E4" w:rsidP="003107E5">
      <w:pPr>
        <w:rPr>
          <w:sz w:val="24"/>
          <w:szCs w:val="24"/>
        </w:rPr>
      </w:pPr>
    </w:p>
    <w:p w14:paraId="1DDCA986" w14:textId="77777777" w:rsidR="001E36E4" w:rsidRDefault="001E36E4" w:rsidP="003107E5">
      <w:pPr>
        <w:rPr>
          <w:sz w:val="24"/>
          <w:szCs w:val="24"/>
        </w:rPr>
      </w:pPr>
    </w:p>
    <w:p w14:paraId="48744964" w14:textId="77777777" w:rsidR="001E36E4" w:rsidRDefault="001E36E4" w:rsidP="003107E5">
      <w:pPr>
        <w:rPr>
          <w:sz w:val="24"/>
          <w:szCs w:val="24"/>
        </w:rPr>
      </w:pPr>
    </w:p>
    <w:p w14:paraId="47A26F43" w14:textId="77777777" w:rsidR="001E36E4" w:rsidRDefault="001E36E4" w:rsidP="003107E5">
      <w:pPr>
        <w:rPr>
          <w:sz w:val="24"/>
          <w:szCs w:val="24"/>
        </w:rPr>
      </w:pPr>
    </w:p>
    <w:p w14:paraId="54036E05" w14:textId="77777777" w:rsidR="001E36E4" w:rsidRDefault="001E36E4" w:rsidP="003107E5">
      <w:pPr>
        <w:rPr>
          <w:sz w:val="24"/>
          <w:szCs w:val="24"/>
        </w:rPr>
      </w:pPr>
    </w:p>
    <w:p w14:paraId="05D364C6" w14:textId="77777777" w:rsidR="001E36E4" w:rsidRDefault="001E36E4" w:rsidP="003107E5">
      <w:pPr>
        <w:rPr>
          <w:sz w:val="24"/>
          <w:szCs w:val="24"/>
        </w:rPr>
      </w:pPr>
    </w:p>
    <w:p w14:paraId="04D29E29" w14:textId="77777777" w:rsidR="001E36E4" w:rsidRDefault="001E36E4" w:rsidP="003107E5">
      <w:pPr>
        <w:rPr>
          <w:sz w:val="24"/>
          <w:szCs w:val="24"/>
        </w:rPr>
      </w:pPr>
    </w:p>
    <w:p w14:paraId="69A2762E" w14:textId="77777777" w:rsidR="001E36E4" w:rsidRDefault="001E36E4" w:rsidP="003107E5">
      <w:pPr>
        <w:rPr>
          <w:sz w:val="24"/>
          <w:szCs w:val="24"/>
        </w:rPr>
      </w:pPr>
    </w:p>
    <w:p w14:paraId="6532C678" w14:textId="189C9F1A" w:rsidR="00F528F9" w:rsidRDefault="00CC7366" w:rsidP="003107E5">
      <w:pPr>
        <w:rPr>
          <w:sz w:val="24"/>
          <w:szCs w:val="24"/>
        </w:rPr>
      </w:pPr>
      <w:r>
        <w:rPr>
          <w:sz w:val="24"/>
          <w:szCs w:val="24"/>
        </w:rPr>
        <w:t xml:space="preserve"> </w:t>
      </w:r>
    </w:p>
    <w:p w14:paraId="0C49EAEE" w14:textId="03EA54B1" w:rsidR="001E36E4" w:rsidRDefault="001E36E4" w:rsidP="001E36E4">
      <w:pPr>
        <w:pStyle w:val="Caption"/>
        <w:keepNext/>
      </w:pPr>
      <w:r>
        <w:lastRenderedPageBreak/>
        <w:t xml:space="preserve">Table </w:t>
      </w:r>
      <w:fldSimple w:instr=" SEQ Table \* ARABIC ">
        <w:r w:rsidR="00356D81">
          <w:rPr>
            <w:noProof/>
          </w:rPr>
          <w:t>1</w:t>
        </w:r>
      </w:fldSimple>
      <w:r>
        <w:t xml:space="preserve"> Results of the command kill -1 together with signal numbers and functions of the signals</w:t>
      </w:r>
    </w:p>
    <w:tbl>
      <w:tblPr>
        <w:tblStyle w:val="TableGrid"/>
        <w:tblW w:w="0" w:type="auto"/>
        <w:tblLook w:val="04A0" w:firstRow="1" w:lastRow="0" w:firstColumn="1" w:lastColumn="0" w:noHBand="0" w:noVBand="1"/>
      </w:tblPr>
      <w:tblGrid>
        <w:gridCol w:w="2876"/>
        <w:gridCol w:w="2877"/>
        <w:gridCol w:w="2877"/>
      </w:tblGrid>
      <w:tr w:rsidR="00CC7366" w14:paraId="6DBD19CB" w14:textId="77777777" w:rsidTr="00CC7366">
        <w:tc>
          <w:tcPr>
            <w:tcW w:w="2876" w:type="dxa"/>
          </w:tcPr>
          <w:p w14:paraId="720C83FC" w14:textId="6792865E" w:rsidR="00CC7366" w:rsidRDefault="00CC7366" w:rsidP="003107E5">
            <w:pPr>
              <w:rPr>
                <w:sz w:val="24"/>
                <w:szCs w:val="24"/>
              </w:rPr>
            </w:pPr>
            <w:r>
              <w:rPr>
                <w:sz w:val="24"/>
                <w:szCs w:val="24"/>
              </w:rPr>
              <w:t>Signal Name</w:t>
            </w:r>
          </w:p>
        </w:tc>
        <w:tc>
          <w:tcPr>
            <w:tcW w:w="2877" w:type="dxa"/>
          </w:tcPr>
          <w:p w14:paraId="653041DF" w14:textId="25CD3C43" w:rsidR="00CC7366" w:rsidRDefault="00CC7366" w:rsidP="003107E5">
            <w:pPr>
              <w:rPr>
                <w:sz w:val="24"/>
                <w:szCs w:val="24"/>
              </w:rPr>
            </w:pPr>
            <w:r>
              <w:rPr>
                <w:sz w:val="24"/>
                <w:szCs w:val="24"/>
              </w:rPr>
              <w:t>Signal Number</w:t>
            </w:r>
          </w:p>
        </w:tc>
        <w:tc>
          <w:tcPr>
            <w:tcW w:w="2877" w:type="dxa"/>
          </w:tcPr>
          <w:p w14:paraId="075BF470" w14:textId="13E17D66" w:rsidR="00CC7366" w:rsidRDefault="00CC7366" w:rsidP="003107E5">
            <w:pPr>
              <w:rPr>
                <w:sz w:val="24"/>
                <w:szCs w:val="24"/>
              </w:rPr>
            </w:pPr>
            <w:r>
              <w:rPr>
                <w:sz w:val="24"/>
                <w:szCs w:val="24"/>
              </w:rPr>
              <w:t>Description</w:t>
            </w:r>
          </w:p>
        </w:tc>
      </w:tr>
      <w:tr w:rsidR="00CC7366" w14:paraId="14CB5E84" w14:textId="77777777" w:rsidTr="00CC7366">
        <w:tc>
          <w:tcPr>
            <w:tcW w:w="2876" w:type="dxa"/>
          </w:tcPr>
          <w:p w14:paraId="0A9367ED" w14:textId="6205A0BC" w:rsidR="00CC7366" w:rsidRDefault="00CC7366" w:rsidP="003107E5">
            <w:pPr>
              <w:rPr>
                <w:sz w:val="24"/>
                <w:szCs w:val="24"/>
              </w:rPr>
            </w:pPr>
            <w:r>
              <w:rPr>
                <w:sz w:val="24"/>
                <w:szCs w:val="24"/>
              </w:rPr>
              <w:t>SIGHUP</w:t>
            </w:r>
          </w:p>
        </w:tc>
        <w:tc>
          <w:tcPr>
            <w:tcW w:w="2877" w:type="dxa"/>
          </w:tcPr>
          <w:p w14:paraId="5406A738" w14:textId="0CF44130" w:rsidR="00CC7366" w:rsidRDefault="00CC7366" w:rsidP="003107E5">
            <w:pPr>
              <w:rPr>
                <w:sz w:val="24"/>
                <w:szCs w:val="24"/>
              </w:rPr>
            </w:pPr>
            <w:r>
              <w:rPr>
                <w:sz w:val="24"/>
                <w:szCs w:val="24"/>
              </w:rPr>
              <w:t>1</w:t>
            </w:r>
          </w:p>
        </w:tc>
        <w:tc>
          <w:tcPr>
            <w:tcW w:w="2877" w:type="dxa"/>
          </w:tcPr>
          <w:p w14:paraId="1E49EB0F" w14:textId="17C765D8" w:rsidR="00CC7366" w:rsidRDefault="00AC14E6" w:rsidP="003107E5">
            <w:pPr>
              <w:rPr>
                <w:sz w:val="24"/>
                <w:szCs w:val="24"/>
              </w:rPr>
            </w:pPr>
            <w:r>
              <w:rPr>
                <w:sz w:val="24"/>
                <w:szCs w:val="24"/>
              </w:rPr>
              <w:t>Hangs up the process</w:t>
            </w:r>
          </w:p>
        </w:tc>
      </w:tr>
      <w:tr w:rsidR="00CC7366" w14:paraId="2DF5E22E" w14:textId="77777777" w:rsidTr="00CC7366">
        <w:tc>
          <w:tcPr>
            <w:tcW w:w="2876" w:type="dxa"/>
          </w:tcPr>
          <w:p w14:paraId="58F5AD0B" w14:textId="24373471" w:rsidR="00CC7366" w:rsidRDefault="00CC7366" w:rsidP="003107E5">
            <w:pPr>
              <w:rPr>
                <w:sz w:val="24"/>
                <w:szCs w:val="24"/>
              </w:rPr>
            </w:pPr>
            <w:r>
              <w:rPr>
                <w:sz w:val="24"/>
                <w:szCs w:val="24"/>
              </w:rPr>
              <w:t>SIGINT</w:t>
            </w:r>
          </w:p>
        </w:tc>
        <w:tc>
          <w:tcPr>
            <w:tcW w:w="2877" w:type="dxa"/>
          </w:tcPr>
          <w:p w14:paraId="63FC5696" w14:textId="74E39596" w:rsidR="00CC7366" w:rsidRDefault="00CC7366" w:rsidP="003107E5">
            <w:pPr>
              <w:rPr>
                <w:sz w:val="24"/>
                <w:szCs w:val="24"/>
              </w:rPr>
            </w:pPr>
            <w:r>
              <w:rPr>
                <w:sz w:val="24"/>
                <w:szCs w:val="24"/>
              </w:rPr>
              <w:t>2</w:t>
            </w:r>
          </w:p>
        </w:tc>
        <w:tc>
          <w:tcPr>
            <w:tcW w:w="2877" w:type="dxa"/>
          </w:tcPr>
          <w:p w14:paraId="62929F4B" w14:textId="30D88165" w:rsidR="00CC7366" w:rsidRDefault="00AC14E6" w:rsidP="003107E5">
            <w:pPr>
              <w:rPr>
                <w:sz w:val="24"/>
                <w:szCs w:val="24"/>
              </w:rPr>
            </w:pPr>
            <w:r>
              <w:rPr>
                <w:sz w:val="24"/>
                <w:szCs w:val="24"/>
              </w:rPr>
              <w:t>Interrupts the process</w:t>
            </w:r>
          </w:p>
        </w:tc>
      </w:tr>
      <w:tr w:rsidR="00CC7366" w14:paraId="3A651083" w14:textId="77777777" w:rsidTr="00CC7366">
        <w:tc>
          <w:tcPr>
            <w:tcW w:w="2876" w:type="dxa"/>
          </w:tcPr>
          <w:p w14:paraId="4CF2C1B2" w14:textId="07C76514" w:rsidR="00CC7366" w:rsidRDefault="00CC7366" w:rsidP="003107E5">
            <w:pPr>
              <w:rPr>
                <w:sz w:val="24"/>
                <w:szCs w:val="24"/>
              </w:rPr>
            </w:pPr>
            <w:r>
              <w:rPr>
                <w:sz w:val="24"/>
                <w:szCs w:val="24"/>
              </w:rPr>
              <w:t>SIGQUIT</w:t>
            </w:r>
          </w:p>
        </w:tc>
        <w:tc>
          <w:tcPr>
            <w:tcW w:w="2877" w:type="dxa"/>
          </w:tcPr>
          <w:p w14:paraId="17FDB257" w14:textId="077D653E" w:rsidR="00CC7366" w:rsidRDefault="00CC7366" w:rsidP="003107E5">
            <w:pPr>
              <w:rPr>
                <w:sz w:val="24"/>
                <w:szCs w:val="24"/>
              </w:rPr>
            </w:pPr>
            <w:r>
              <w:rPr>
                <w:sz w:val="24"/>
                <w:szCs w:val="24"/>
              </w:rPr>
              <w:t>3</w:t>
            </w:r>
          </w:p>
        </w:tc>
        <w:tc>
          <w:tcPr>
            <w:tcW w:w="2877" w:type="dxa"/>
          </w:tcPr>
          <w:p w14:paraId="7AAF83ED" w14:textId="55E64062" w:rsidR="00CC7366" w:rsidRDefault="00AC14E6" w:rsidP="003107E5">
            <w:pPr>
              <w:rPr>
                <w:sz w:val="24"/>
                <w:szCs w:val="24"/>
              </w:rPr>
            </w:pPr>
            <w:r>
              <w:rPr>
                <w:sz w:val="24"/>
                <w:szCs w:val="24"/>
              </w:rPr>
              <w:t>Stops the process</w:t>
            </w:r>
          </w:p>
        </w:tc>
      </w:tr>
      <w:tr w:rsidR="00CC7366" w14:paraId="0BCEBEA2" w14:textId="77777777" w:rsidTr="00CC7366">
        <w:tc>
          <w:tcPr>
            <w:tcW w:w="2876" w:type="dxa"/>
          </w:tcPr>
          <w:p w14:paraId="52373D57" w14:textId="22BD7918" w:rsidR="00CC7366" w:rsidRDefault="00CC7366" w:rsidP="003107E5">
            <w:pPr>
              <w:rPr>
                <w:sz w:val="24"/>
                <w:szCs w:val="24"/>
              </w:rPr>
            </w:pPr>
            <w:r>
              <w:rPr>
                <w:sz w:val="24"/>
                <w:szCs w:val="24"/>
              </w:rPr>
              <w:t>SIGILL</w:t>
            </w:r>
          </w:p>
        </w:tc>
        <w:tc>
          <w:tcPr>
            <w:tcW w:w="2877" w:type="dxa"/>
          </w:tcPr>
          <w:p w14:paraId="2C3924F3" w14:textId="59DB57D3" w:rsidR="00CC7366" w:rsidRDefault="00CC7366" w:rsidP="003107E5">
            <w:pPr>
              <w:rPr>
                <w:sz w:val="24"/>
                <w:szCs w:val="24"/>
              </w:rPr>
            </w:pPr>
            <w:r>
              <w:rPr>
                <w:sz w:val="24"/>
                <w:szCs w:val="24"/>
              </w:rPr>
              <w:t>4</w:t>
            </w:r>
          </w:p>
        </w:tc>
        <w:tc>
          <w:tcPr>
            <w:tcW w:w="2877" w:type="dxa"/>
          </w:tcPr>
          <w:p w14:paraId="274B38CC" w14:textId="42DD7938" w:rsidR="00CC7366" w:rsidRDefault="00AF3934" w:rsidP="003107E5">
            <w:pPr>
              <w:rPr>
                <w:sz w:val="24"/>
                <w:szCs w:val="24"/>
              </w:rPr>
            </w:pPr>
            <w:r>
              <w:rPr>
                <w:sz w:val="24"/>
                <w:szCs w:val="24"/>
              </w:rPr>
              <w:t>An illegal signal which is sent when a process carries out a</w:t>
            </w:r>
            <w:r w:rsidR="001E36E4">
              <w:rPr>
                <w:sz w:val="24"/>
                <w:szCs w:val="24"/>
              </w:rPr>
              <w:t xml:space="preserve">n unknown or </w:t>
            </w:r>
            <w:r>
              <w:rPr>
                <w:sz w:val="24"/>
                <w:szCs w:val="24"/>
              </w:rPr>
              <w:t>faulty process.</w:t>
            </w:r>
          </w:p>
        </w:tc>
      </w:tr>
      <w:tr w:rsidR="00CC7366" w14:paraId="5E3D51E2" w14:textId="77777777" w:rsidTr="00CC7366">
        <w:tc>
          <w:tcPr>
            <w:tcW w:w="2876" w:type="dxa"/>
          </w:tcPr>
          <w:p w14:paraId="1573FC22" w14:textId="23DCA382" w:rsidR="00CC7366" w:rsidRDefault="00CC7366" w:rsidP="003107E5">
            <w:pPr>
              <w:rPr>
                <w:sz w:val="24"/>
                <w:szCs w:val="24"/>
              </w:rPr>
            </w:pPr>
            <w:r>
              <w:rPr>
                <w:sz w:val="24"/>
                <w:szCs w:val="24"/>
              </w:rPr>
              <w:t>SIGTRAP</w:t>
            </w:r>
          </w:p>
        </w:tc>
        <w:tc>
          <w:tcPr>
            <w:tcW w:w="2877" w:type="dxa"/>
          </w:tcPr>
          <w:p w14:paraId="1D9C6F6F" w14:textId="62796CE5" w:rsidR="00CC7366" w:rsidRDefault="00CC7366" w:rsidP="003107E5">
            <w:pPr>
              <w:rPr>
                <w:sz w:val="24"/>
                <w:szCs w:val="24"/>
              </w:rPr>
            </w:pPr>
            <w:r>
              <w:rPr>
                <w:sz w:val="24"/>
                <w:szCs w:val="24"/>
              </w:rPr>
              <w:t>5</w:t>
            </w:r>
          </w:p>
        </w:tc>
        <w:tc>
          <w:tcPr>
            <w:tcW w:w="2877" w:type="dxa"/>
          </w:tcPr>
          <w:p w14:paraId="156BA8F4" w14:textId="30936AAA" w:rsidR="00CC7366" w:rsidRDefault="00AF3934" w:rsidP="003107E5">
            <w:pPr>
              <w:rPr>
                <w:sz w:val="24"/>
                <w:szCs w:val="24"/>
              </w:rPr>
            </w:pPr>
            <w:r>
              <w:rPr>
                <w:sz w:val="24"/>
                <w:szCs w:val="24"/>
              </w:rPr>
              <w:t xml:space="preserve">Used for debugging </w:t>
            </w:r>
            <w:r w:rsidR="001E36E4">
              <w:rPr>
                <w:sz w:val="24"/>
                <w:szCs w:val="24"/>
              </w:rPr>
              <w:t xml:space="preserve">purposes </w:t>
            </w:r>
            <w:r>
              <w:rPr>
                <w:sz w:val="24"/>
                <w:szCs w:val="24"/>
              </w:rPr>
              <w:t xml:space="preserve">when a condition that a debugger is waiting for </w:t>
            </w:r>
            <w:r w:rsidR="001E36E4">
              <w:rPr>
                <w:sz w:val="24"/>
                <w:szCs w:val="24"/>
              </w:rPr>
              <w:t>has been</w:t>
            </w:r>
            <w:r>
              <w:rPr>
                <w:sz w:val="24"/>
                <w:szCs w:val="24"/>
              </w:rPr>
              <w:t xml:space="preserve"> me</w:t>
            </w:r>
            <w:r w:rsidR="001E36E4">
              <w:rPr>
                <w:sz w:val="24"/>
                <w:szCs w:val="24"/>
              </w:rPr>
              <w:t>t.</w:t>
            </w:r>
          </w:p>
        </w:tc>
      </w:tr>
      <w:tr w:rsidR="00CC7366" w14:paraId="1B260C59" w14:textId="77777777" w:rsidTr="00CC7366">
        <w:tc>
          <w:tcPr>
            <w:tcW w:w="2876" w:type="dxa"/>
          </w:tcPr>
          <w:p w14:paraId="717B429C" w14:textId="3828E9CA" w:rsidR="00CC7366" w:rsidRDefault="00CC7366" w:rsidP="003107E5">
            <w:pPr>
              <w:rPr>
                <w:sz w:val="24"/>
                <w:szCs w:val="24"/>
              </w:rPr>
            </w:pPr>
            <w:r>
              <w:rPr>
                <w:sz w:val="24"/>
                <w:szCs w:val="24"/>
              </w:rPr>
              <w:t>SIGABRT</w:t>
            </w:r>
          </w:p>
        </w:tc>
        <w:tc>
          <w:tcPr>
            <w:tcW w:w="2877" w:type="dxa"/>
          </w:tcPr>
          <w:p w14:paraId="20B75003" w14:textId="149DC739" w:rsidR="00CC7366" w:rsidRDefault="00CC7366" w:rsidP="003107E5">
            <w:pPr>
              <w:rPr>
                <w:sz w:val="24"/>
                <w:szCs w:val="24"/>
              </w:rPr>
            </w:pPr>
            <w:r>
              <w:rPr>
                <w:sz w:val="24"/>
                <w:szCs w:val="24"/>
              </w:rPr>
              <w:t>6</w:t>
            </w:r>
          </w:p>
        </w:tc>
        <w:tc>
          <w:tcPr>
            <w:tcW w:w="2877" w:type="dxa"/>
          </w:tcPr>
          <w:p w14:paraId="338547F3" w14:textId="71947237" w:rsidR="00CC7366" w:rsidRDefault="001E36E4" w:rsidP="003107E5">
            <w:pPr>
              <w:rPr>
                <w:sz w:val="24"/>
                <w:szCs w:val="24"/>
              </w:rPr>
            </w:pPr>
            <w:r>
              <w:rPr>
                <w:sz w:val="24"/>
                <w:szCs w:val="24"/>
              </w:rPr>
              <w:t xml:space="preserve">A </w:t>
            </w:r>
            <w:r w:rsidR="00AF3934">
              <w:rPr>
                <w:sz w:val="24"/>
                <w:szCs w:val="24"/>
              </w:rPr>
              <w:t xml:space="preserve">kill signal that is </w:t>
            </w:r>
            <w:r>
              <w:rPr>
                <w:sz w:val="24"/>
                <w:szCs w:val="24"/>
              </w:rPr>
              <w:t>initiated</w:t>
            </w:r>
            <w:r w:rsidR="00AF3934">
              <w:rPr>
                <w:sz w:val="24"/>
                <w:szCs w:val="24"/>
              </w:rPr>
              <w:t xml:space="preserve"> by the process as an abort signal.  </w:t>
            </w:r>
          </w:p>
        </w:tc>
      </w:tr>
      <w:tr w:rsidR="00CC7366" w14:paraId="67FC9789" w14:textId="77777777" w:rsidTr="00CC7366">
        <w:tc>
          <w:tcPr>
            <w:tcW w:w="2876" w:type="dxa"/>
          </w:tcPr>
          <w:p w14:paraId="1DB4685C" w14:textId="77848823" w:rsidR="00CC7366" w:rsidRDefault="00CC7366" w:rsidP="003107E5">
            <w:pPr>
              <w:rPr>
                <w:sz w:val="24"/>
                <w:szCs w:val="24"/>
              </w:rPr>
            </w:pPr>
            <w:r>
              <w:rPr>
                <w:sz w:val="24"/>
                <w:szCs w:val="24"/>
              </w:rPr>
              <w:t>SIGBUS</w:t>
            </w:r>
          </w:p>
        </w:tc>
        <w:tc>
          <w:tcPr>
            <w:tcW w:w="2877" w:type="dxa"/>
          </w:tcPr>
          <w:p w14:paraId="2D14437A" w14:textId="3267A1D3" w:rsidR="00CC7366" w:rsidRDefault="00CC7366" w:rsidP="003107E5">
            <w:pPr>
              <w:rPr>
                <w:sz w:val="24"/>
                <w:szCs w:val="24"/>
              </w:rPr>
            </w:pPr>
            <w:r>
              <w:rPr>
                <w:sz w:val="24"/>
                <w:szCs w:val="24"/>
              </w:rPr>
              <w:t>7</w:t>
            </w:r>
          </w:p>
        </w:tc>
        <w:tc>
          <w:tcPr>
            <w:tcW w:w="2877" w:type="dxa"/>
          </w:tcPr>
          <w:p w14:paraId="7D6D5FAE" w14:textId="2D3536C7" w:rsidR="00CC7366" w:rsidRDefault="00EB1D47" w:rsidP="003107E5">
            <w:pPr>
              <w:rPr>
                <w:sz w:val="24"/>
                <w:szCs w:val="24"/>
              </w:rPr>
            </w:pPr>
            <w:r>
              <w:rPr>
                <w:sz w:val="24"/>
                <w:szCs w:val="24"/>
              </w:rPr>
              <w:t>Sent to processes with a bus error</w:t>
            </w:r>
            <w:r w:rsidR="00DB56CA">
              <w:rPr>
                <w:sz w:val="24"/>
                <w:szCs w:val="24"/>
              </w:rPr>
              <w:t xml:space="preserve">s such an inaccurately set </w:t>
            </w:r>
            <w:r>
              <w:rPr>
                <w:sz w:val="24"/>
                <w:szCs w:val="24"/>
              </w:rPr>
              <w:t>memory alignment</w:t>
            </w:r>
            <w:r w:rsidR="00DB56CA">
              <w:rPr>
                <w:sz w:val="24"/>
                <w:szCs w:val="24"/>
              </w:rPr>
              <w:t>.</w:t>
            </w:r>
          </w:p>
        </w:tc>
      </w:tr>
      <w:tr w:rsidR="00CC7366" w14:paraId="0255002E" w14:textId="77777777" w:rsidTr="00CC7366">
        <w:tc>
          <w:tcPr>
            <w:tcW w:w="2876" w:type="dxa"/>
          </w:tcPr>
          <w:p w14:paraId="604E5063" w14:textId="628B7D99" w:rsidR="00CC7366" w:rsidRDefault="00CC7366" w:rsidP="003107E5">
            <w:pPr>
              <w:rPr>
                <w:sz w:val="24"/>
                <w:szCs w:val="24"/>
              </w:rPr>
            </w:pPr>
            <w:r>
              <w:rPr>
                <w:sz w:val="24"/>
                <w:szCs w:val="24"/>
              </w:rPr>
              <w:t>SIGFPE</w:t>
            </w:r>
          </w:p>
        </w:tc>
        <w:tc>
          <w:tcPr>
            <w:tcW w:w="2877" w:type="dxa"/>
          </w:tcPr>
          <w:p w14:paraId="376EDC34" w14:textId="1C5E3512" w:rsidR="00CC7366" w:rsidRDefault="00CC7366" w:rsidP="003107E5">
            <w:pPr>
              <w:rPr>
                <w:sz w:val="24"/>
                <w:szCs w:val="24"/>
              </w:rPr>
            </w:pPr>
            <w:r>
              <w:rPr>
                <w:sz w:val="24"/>
                <w:szCs w:val="24"/>
              </w:rPr>
              <w:t>8</w:t>
            </w:r>
          </w:p>
        </w:tc>
        <w:tc>
          <w:tcPr>
            <w:tcW w:w="2877" w:type="dxa"/>
          </w:tcPr>
          <w:p w14:paraId="3302827F" w14:textId="2F174F22" w:rsidR="00CC7366" w:rsidRDefault="00EB1D47" w:rsidP="003107E5">
            <w:pPr>
              <w:rPr>
                <w:sz w:val="24"/>
                <w:szCs w:val="24"/>
              </w:rPr>
            </w:pPr>
            <w:r>
              <w:rPr>
                <w:sz w:val="24"/>
                <w:szCs w:val="24"/>
              </w:rPr>
              <w:t>Used to kill processes that divide by zero.</w:t>
            </w:r>
          </w:p>
        </w:tc>
      </w:tr>
      <w:tr w:rsidR="00CC7366" w14:paraId="1AAC1634" w14:textId="77777777" w:rsidTr="00CC7366">
        <w:tc>
          <w:tcPr>
            <w:tcW w:w="2876" w:type="dxa"/>
          </w:tcPr>
          <w:p w14:paraId="11F4A77A" w14:textId="6E675B7F" w:rsidR="00CC7366" w:rsidRDefault="00CC7366" w:rsidP="003107E5">
            <w:pPr>
              <w:rPr>
                <w:sz w:val="24"/>
                <w:szCs w:val="24"/>
              </w:rPr>
            </w:pPr>
            <w:r>
              <w:rPr>
                <w:sz w:val="24"/>
                <w:szCs w:val="24"/>
              </w:rPr>
              <w:t>SIGKILL</w:t>
            </w:r>
          </w:p>
        </w:tc>
        <w:tc>
          <w:tcPr>
            <w:tcW w:w="2877" w:type="dxa"/>
          </w:tcPr>
          <w:p w14:paraId="71C9A0BA" w14:textId="0E2DFFF7" w:rsidR="00CC7366" w:rsidRDefault="00CC7366" w:rsidP="003107E5">
            <w:pPr>
              <w:rPr>
                <w:sz w:val="24"/>
                <w:szCs w:val="24"/>
              </w:rPr>
            </w:pPr>
            <w:r>
              <w:rPr>
                <w:sz w:val="24"/>
                <w:szCs w:val="24"/>
              </w:rPr>
              <w:t>9</w:t>
            </w:r>
          </w:p>
        </w:tc>
        <w:tc>
          <w:tcPr>
            <w:tcW w:w="2877" w:type="dxa"/>
          </w:tcPr>
          <w:p w14:paraId="5F27F342" w14:textId="4E43D828" w:rsidR="00CC7366" w:rsidRDefault="00AC14E6" w:rsidP="003107E5">
            <w:pPr>
              <w:rPr>
                <w:sz w:val="24"/>
                <w:szCs w:val="24"/>
              </w:rPr>
            </w:pPr>
            <w:r>
              <w:rPr>
                <w:sz w:val="24"/>
                <w:szCs w:val="24"/>
              </w:rPr>
              <w:t>Unconditionally terminates the process</w:t>
            </w:r>
          </w:p>
        </w:tc>
      </w:tr>
      <w:tr w:rsidR="00CC7366" w14:paraId="391781EF" w14:textId="77777777" w:rsidTr="00CC7366">
        <w:tc>
          <w:tcPr>
            <w:tcW w:w="2876" w:type="dxa"/>
          </w:tcPr>
          <w:p w14:paraId="56DC7998" w14:textId="4B361B5D" w:rsidR="00CC7366" w:rsidRDefault="00AC14E6" w:rsidP="003107E5">
            <w:pPr>
              <w:rPr>
                <w:sz w:val="24"/>
                <w:szCs w:val="24"/>
              </w:rPr>
            </w:pPr>
            <w:r>
              <w:rPr>
                <w:sz w:val="24"/>
                <w:szCs w:val="24"/>
              </w:rPr>
              <w:t>SIGTERM</w:t>
            </w:r>
          </w:p>
        </w:tc>
        <w:tc>
          <w:tcPr>
            <w:tcW w:w="2877" w:type="dxa"/>
          </w:tcPr>
          <w:p w14:paraId="6331989A" w14:textId="113CEE04" w:rsidR="00CC7366" w:rsidRDefault="00AC14E6" w:rsidP="003107E5">
            <w:pPr>
              <w:rPr>
                <w:sz w:val="24"/>
                <w:szCs w:val="24"/>
              </w:rPr>
            </w:pPr>
            <w:r>
              <w:rPr>
                <w:sz w:val="24"/>
                <w:szCs w:val="24"/>
              </w:rPr>
              <w:t>15</w:t>
            </w:r>
          </w:p>
        </w:tc>
        <w:tc>
          <w:tcPr>
            <w:tcW w:w="2877" w:type="dxa"/>
          </w:tcPr>
          <w:p w14:paraId="00B84ABA" w14:textId="5745A85D" w:rsidR="00CC7366" w:rsidRDefault="00AC14E6" w:rsidP="003107E5">
            <w:pPr>
              <w:rPr>
                <w:sz w:val="24"/>
                <w:szCs w:val="24"/>
              </w:rPr>
            </w:pPr>
            <w:r>
              <w:rPr>
                <w:sz w:val="24"/>
                <w:szCs w:val="24"/>
              </w:rPr>
              <w:t>Terminates the process if possible</w:t>
            </w:r>
          </w:p>
        </w:tc>
      </w:tr>
      <w:tr w:rsidR="00CC7366" w14:paraId="5038AE3C" w14:textId="77777777" w:rsidTr="00CC7366">
        <w:tc>
          <w:tcPr>
            <w:tcW w:w="2876" w:type="dxa"/>
          </w:tcPr>
          <w:p w14:paraId="55E088CA" w14:textId="16DE2E33" w:rsidR="00CC7366" w:rsidRDefault="00AC14E6" w:rsidP="003107E5">
            <w:pPr>
              <w:rPr>
                <w:sz w:val="24"/>
                <w:szCs w:val="24"/>
              </w:rPr>
            </w:pPr>
            <w:r>
              <w:rPr>
                <w:sz w:val="24"/>
                <w:szCs w:val="24"/>
              </w:rPr>
              <w:t>SIGSTOP</w:t>
            </w:r>
          </w:p>
        </w:tc>
        <w:tc>
          <w:tcPr>
            <w:tcW w:w="2877" w:type="dxa"/>
          </w:tcPr>
          <w:p w14:paraId="21EC7FF5" w14:textId="44031862" w:rsidR="00CC7366" w:rsidRDefault="00AC14E6" w:rsidP="003107E5">
            <w:pPr>
              <w:rPr>
                <w:sz w:val="24"/>
                <w:szCs w:val="24"/>
              </w:rPr>
            </w:pPr>
            <w:r>
              <w:rPr>
                <w:sz w:val="24"/>
                <w:szCs w:val="24"/>
              </w:rPr>
              <w:t>17</w:t>
            </w:r>
          </w:p>
        </w:tc>
        <w:tc>
          <w:tcPr>
            <w:tcW w:w="2877" w:type="dxa"/>
          </w:tcPr>
          <w:p w14:paraId="08F593ED" w14:textId="18BA4F81" w:rsidR="00CC7366" w:rsidRDefault="00AC14E6" w:rsidP="003107E5">
            <w:pPr>
              <w:rPr>
                <w:sz w:val="24"/>
                <w:szCs w:val="24"/>
              </w:rPr>
            </w:pPr>
            <w:r>
              <w:rPr>
                <w:sz w:val="24"/>
                <w:szCs w:val="24"/>
              </w:rPr>
              <w:t>Unconditionally stops but does not terminate the process</w:t>
            </w:r>
          </w:p>
        </w:tc>
      </w:tr>
      <w:tr w:rsidR="00CC7366" w14:paraId="338ABDD5" w14:textId="77777777" w:rsidTr="00CC7366">
        <w:tc>
          <w:tcPr>
            <w:tcW w:w="2876" w:type="dxa"/>
          </w:tcPr>
          <w:p w14:paraId="2981040C" w14:textId="327F70E1" w:rsidR="00CC7366" w:rsidRDefault="00AC14E6" w:rsidP="003107E5">
            <w:pPr>
              <w:rPr>
                <w:sz w:val="24"/>
                <w:szCs w:val="24"/>
              </w:rPr>
            </w:pPr>
            <w:r>
              <w:rPr>
                <w:sz w:val="24"/>
                <w:szCs w:val="24"/>
              </w:rPr>
              <w:t>SIGTSTP</w:t>
            </w:r>
          </w:p>
        </w:tc>
        <w:tc>
          <w:tcPr>
            <w:tcW w:w="2877" w:type="dxa"/>
          </w:tcPr>
          <w:p w14:paraId="55850870" w14:textId="2E86B122" w:rsidR="00CC7366" w:rsidRDefault="00AC14E6" w:rsidP="003107E5">
            <w:pPr>
              <w:rPr>
                <w:sz w:val="24"/>
                <w:szCs w:val="24"/>
              </w:rPr>
            </w:pPr>
            <w:r>
              <w:rPr>
                <w:sz w:val="24"/>
                <w:szCs w:val="24"/>
              </w:rPr>
              <w:t>18</w:t>
            </w:r>
          </w:p>
        </w:tc>
        <w:tc>
          <w:tcPr>
            <w:tcW w:w="2877" w:type="dxa"/>
          </w:tcPr>
          <w:p w14:paraId="6BA1A6D9" w14:textId="71AD8BFF" w:rsidR="00CC7366" w:rsidRDefault="00AC14E6" w:rsidP="003107E5">
            <w:pPr>
              <w:rPr>
                <w:sz w:val="24"/>
                <w:szCs w:val="24"/>
              </w:rPr>
            </w:pPr>
            <w:r>
              <w:rPr>
                <w:sz w:val="24"/>
                <w:szCs w:val="24"/>
              </w:rPr>
              <w:t>Stops or pauses the process without terminating it</w:t>
            </w:r>
          </w:p>
        </w:tc>
      </w:tr>
      <w:tr w:rsidR="00CC7366" w14:paraId="796AE25C" w14:textId="77777777" w:rsidTr="00CC7366">
        <w:tc>
          <w:tcPr>
            <w:tcW w:w="2876" w:type="dxa"/>
          </w:tcPr>
          <w:p w14:paraId="6CA1568A" w14:textId="3A6C3EB1" w:rsidR="00CC7366" w:rsidRDefault="00AC14E6" w:rsidP="003107E5">
            <w:pPr>
              <w:rPr>
                <w:sz w:val="24"/>
                <w:szCs w:val="24"/>
              </w:rPr>
            </w:pPr>
            <w:r>
              <w:rPr>
                <w:sz w:val="24"/>
                <w:szCs w:val="24"/>
              </w:rPr>
              <w:t>SIGCONT</w:t>
            </w:r>
          </w:p>
        </w:tc>
        <w:tc>
          <w:tcPr>
            <w:tcW w:w="2877" w:type="dxa"/>
          </w:tcPr>
          <w:p w14:paraId="0481D4E3" w14:textId="5D3A2F8A" w:rsidR="00CC7366" w:rsidRDefault="00AC14E6" w:rsidP="003107E5">
            <w:pPr>
              <w:rPr>
                <w:sz w:val="24"/>
                <w:szCs w:val="24"/>
              </w:rPr>
            </w:pPr>
            <w:r>
              <w:rPr>
                <w:sz w:val="24"/>
                <w:szCs w:val="24"/>
              </w:rPr>
              <w:t>19</w:t>
            </w:r>
          </w:p>
        </w:tc>
        <w:tc>
          <w:tcPr>
            <w:tcW w:w="2877" w:type="dxa"/>
          </w:tcPr>
          <w:p w14:paraId="03D0B98C" w14:textId="0CCA90FC" w:rsidR="00CC7366" w:rsidRDefault="00AC14E6" w:rsidP="003107E5">
            <w:pPr>
              <w:rPr>
                <w:sz w:val="24"/>
                <w:szCs w:val="24"/>
              </w:rPr>
            </w:pPr>
            <w:r>
              <w:rPr>
                <w:sz w:val="24"/>
                <w:szCs w:val="24"/>
              </w:rPr>
              <w:t>Continues a stopped process</w:t>
            </w:r>
          </w:p>
        </w:tc>
      </w:tr>
      <w:tr w:rsidR="00CC7366" w14:paraId="7FEAFC00" w14:textId="77777777" w:rsidTr="00CC7366">
        <w:tc>
          <w:tcPr>
            <w:tcW w:w="2876" w:type="dxa"/>
          </w:tcPr>
          <w:p w14:paraId="147ACD99" w14:textId="46A063AA" w:rsidR="00CC7366" w:rsidRDefault="00EB1D47" w:rsidP="003107E5">
            <w:pPr>
              <w:rPr>
                <w:sz w:val="24"/>
                <w:szCs w:val="24"/>
              </w:rPr>
            </w:pPr>
            <w:r>
              <w:rPr>
                <w:sz w:val="24"/>
                <w:szCs w:val="24"/>
              </w:rPr>
              <w:t>SIGVTALRM</w:t>
            </w:r>
          </w:p>
        </w:tc>
        <w:tc>
          <w:tcPr>
            <w:tcW w:w="2877" w:type="dxa"/>
          </w:tcPr>
          <w:p w14:paraId="462E28E5" w14:textId="361A4908" w:rsidR="00CC7366" w:rsidRDefault="00EB1D47" w:rsidP="003107E5">
            <w:pPr>
              <w:rPr>
                <w:sz w:val="24"/>
                <w:szCs w:val="24"/>
              </w:rPr>
            </w:pPr>
            <w:r>
              <w:rPr>
                <w:sz w:val="24"/>
                <w:szCs w:val="24"/>
              </w:rPr>
              <w:t>26</w:t>
            </w:r>
          </w:p>
        </w:tc>
        <w:tc>
          <w:tcPr>
            <w:tcW w:w="2877" w:type="dxa"/>
          </w:tcPr>
          <w:p w14:paraId="73E3A983" w14:textId="267012FE" w:rsidR="00CC7366" w:rsidRDefault="00EB1D47" w:rsidP="003107E5">
            <w:pPr>
              <w:rPr>
                <w:sz w:val="24"/>
                <w:szCs w:val="24"/>
              </w:rPr>
            </w:pPr>
            <w:r>
              <w:rPr>
                <w:sz w:val="24"/>
                <w:szCs w:val="24"/>
              </w:rPr>
              <w:t>Sent to process whose CPU time usage elapsed.</w:t>
            </w:r>
          </w:p>
        </w:tc>
      </w:tr>
    </w:tbl>
    <w:p w14:paraId="0932295B" w14:textId="6F18C78D" w:rsidR="00CC7366" w:rsidRDefault="00737E58" w:rsidP="003107E5">
      <w:pPr>
        <w:rPr>
          <w:sz w:val="24"/>
          <w:szCs w:val="24"/>
        </w:rPr>
      </w:pPr>
      <w:r>
        <w:rPr>
          <w:sz w:val="24"/>
          <w:szCs w:val="24"/>
        </w:rPr>
        <w:t xml:space="preserve">Blum and Bresnahan, </w:t>
      </w:r>
      <w:r w:rsidR="00F87EF8">
        <w:rPr>
          <w:sz w:val="24"/>
          <w:szCs w:val="24"/>
        </w:rPr>
        <w:t>2015.</w:t>
      </w:r>
    </w:p>
    <w:p w14:paraId="2313D15F" w14:textId="77777777" w:rsidR="00533A0A" w:rsidRDefault="00533A0A" w:rsidP="003107E5">
      <w:pPr>
        <w:rPr>
          <w:sz w:val="24"/>
          <w:szCs w:val="24"/>
        </w:rPr>
      </w:pPr>
    </w:p>
    <w:p w14:paraId="679D7BFA" w14:textId="623B2FA5" w:rsidR="00CC7366" w:rsidRDefault="00D4668E" w:rsidP="003107E5">
      <w:pPr>
        <w:rPr>
          <w:b/>
          <w:bCs/>
          <w:sz w:val="24"/>
          <w:szCs w:val="24"/>
        </w:rPr>
      </w:pPr>
      <w:r>
        <w:rPr>
          <w:b/>
          <w:bCs/>
          <w:sz w:val="24"/>
          <w:szCs w:val="24"/>
        </w:rPr>
        <w:lastRenderedPageBreak/>
        <w:t>3</w:t>
      </w:r>
      <w:r w:rsidR="00DB56CA" w:rsidRPr="00DB56CA">
        <w:rPr>
          <w:b/>
          <w:bCs/>
          <w:sz w:val="24"/>
          <w:szCs w:val="24"/>
        </w:rPr>
        <w:t>.4</w:t>
      </w:r>
      <w:r>
        <w:rPr>
          <w:b/>
          <w:bCs/>
          <w:sz w:val="24"/>
          <w:szCs w:val="24"/>
        </w:rPr>
        <w:t xml:space="preserve">.  </w:t>
      </w:r>
      <w:r w:rsidR="00DB56CA" w:rsidRPr="00DB56CA">
        <w:rPr>
          <w:b/>
          <w:bCs/>
          <w:sz w:val="24"/>
          <w:szCs w:val="24"/>
        </w:rPr>
        <w:t>Processes and Networking</w:t>
      </w:r>
    </w:p>
    <w:p w14:paraId="14EE08FE" w14:textId="2BF79A6A" w:rsidR="00F54A27" w:rsidRPr="00F54A27" w:rsidRDefault="007B40E4" w:rsidP="003107E5">
      <w:pPr>
        <w:rPr>
          <w:sz w:val="24"/>
          <w:szCs w:val="24"/>
        </w:rPr>
      </w:pPr>
      <w:r>
        <w:rPr>
          <w:sz w:val="24"/>
          <w:szCs w:val="24"/>
        </w:rPr>
        <w:t>I</w:t>
      </w:r>
      <w:r w:rsidR="00153D59" w:rsidRPr="00153D59">
        <w:rPr>
          <w:sz w:val="24"/>
          <w:szCs w:val="24"/>
        </w:rPr>
        <w:t xml:space="preserve">n order to edit </w:t>
      </w:r>
      <w:r w:rsidR="00045329">
        <w:rPr>
          <w:sz w:val="24"/>
          <w:szCs w:val="24"/>
        </w:rPr>
        <w:t>/</w:t>
      </w:r>
      <w:bookmarkStart w:id="12" w:name="_Hlk29159405"/>
      <w:r w:rsidR="00045329">
        <w:rPr>
          <w:sz w:val="24"/>
          <w:szCs w:val="24"/>
        </w:rPr>
        <w:t>etc/inetd</w:t>
      </w:r>
      <w:r w:rsidR="00B204E8">
        <w:rPr>
          <w:sz w:val="24"/>
          <w:szCs w:val="24"/>
        </w:rPr>
        <w:t xml:space="preserve">.conf </w:t>
      </w:r>
      <w:bookmarkEnd w:id="12"/>
      <w:r w:rsidR="00B204E8">
        <w:rPr>
          <w:sz w:val="24"/>
          <w:szCs w:val="24"/>
        </w:rPr>
        <w:t xml:space="preserve">the </w:t>
      </w:r>
      <w:r w:rsidR="00091118">
        <w:rPr>
          <w:sz w:val="24"/>
          <w:szCs w:val="24"/>
        </w:rPr>
        <w:t xml:space="preserve">command </w:t>
      </w:r>
      <w:r w:rsidR="005A7DE7" w:rsidRPr="007B40E4">
        <w:rPr>
          <w:i/>
          <w:iCs/>
          <w:sz w:val="24"/>
          <w:szCs w:val="24"/>
        </w:rPr>
        <w:t>chmod 600 /etc/inetd.conf</w:t>
      </w:r>
      <w:r w:rsidR="005A7DE7">
        <w:rPr>
          <w:sz w:val="24"/>
          <w:szCs w:val="24"/>
        </w:rPr>
        <w:t xml:space="preserve"> was </w:t>
      </w:r>
      <w:r w:rsidR="00837B87">
        <w:rPr>
          <w:sz w:val="24"/>
          <w:szCs w:val="24"/>
        </w:rPr>
        <w:t xml:space="preserve">first used to </w:t>
      </w:r>
      <w:r w:rsidR="00795836">
        <w:rPr>
          <w:sz w:val="24"/>
          <w:szCs w:val="24"/>
        </w:rPr>
        <w:t xml:space="preserve">change </w:t>
      </w:r>
      <w:r w:rsidR="00542AB5">
        <w:rPr>
          <w:sz w:val="24"/>
          <w:szCs w:val="24"/>
        </w:rPr>
        <w:t xml:space="preserve">the permissions on the </w:t>
      </w:r>
      <w:r>
        <w:rPr>
          <w:sz w:val="24"/>
          <w:szCs w:val="24"/>
        </w:rPr>
        <w:t xml:space="preserve">file </w:t>
      </w:r>
      <w:r w:rsidR="00542AB5">
        <w:rPr>
          <w:sz w:val="24"/>
          <w:szCs w:val="24"/>
        </w:rPr>
        <w:t>allow</w:t>
      </w:r>
      <w:r>
        <w:rPr>
          <w:sz w:val="24"/>
          <w:szCs w:val="24"/>
        </w:rPr>
        <w:t>ing</w:t>
      </w:r>
      <w:r w:rsidR="00542AB5">
        <w:rPr>
          <w:sz w:val="24"/>
          <w:szCs w:val="24"/>
        </w:rPr>
        <w:t xml:space="preserve"> </w:t>
      </w:r>
      <w:r w:rsidR="006B5DB3">
        <w:rPr>
          <w:sz w:val="24"/>
          <w:szCs w:val="24"/>
        </w:rPr>
        <w:t>the user root to be able to read the file</w:t>
      </w:r>
      <w:r w:rsidR="00EA0C82">
        <w:rPr>
          <w:sz w:val="24"/>
          <w:szCs w:val="24"/>
        </w:rPr>
        <w:t xml:space="preserve"> and edit it</w:t>
      </w:r>
      <w:r w:rsidR="006B5DB3">
        <w:rPr>
          <w:sz w:val="24"/>
          <w:szCs w:val="24"/>
        </w:rPr>
        <w:t xml:space="preserve">.  </w:t>
      </w:r>
      <w:r w:rsidR="00070AB8">
        <w:rPr>
          <w:sz w:val="24"/>
          <w:szCs w:val="24"/>
        </w:rPr>
        <w:t xml:space="preserve">The command </w:t>
      </w:r>
      <w:r w:rsidR="00070AB8" w:rsidRPr="00EA0C82">
        <w:rPr>
          <w:i/>
          <w:iCs/>
          <w:sz w:val="24"/>
          <w:szCs w:val="24"/>
        </w:rPr>
        <w:t>stat</w:t>
      </w:r>
      <w:r w:rsidR="006B5E93" w:rsidRPr="00EA0C82">
        <w:rPr>
          <w:i/>
          <w:iCs/>
          <w:sz w:val="24"/>
          <w:szCs w:val="24"/>
        </w:rPr>
        <w:t xml:space="preserve"> /etc/inetd</w:t>
      </w:r>
      <w:r w:rsidR="00435DAB" w:rsidRPr="00EA0C82">
        <w:rPr>
          <w:i/>
          <w:iCs/>
          <w:sz w:val="24"/>
          <w:szCs w:val="24"/>
        </w:rPr>
        <w:t>.conf</w:t>
      </w:r>
      <w:r w:rsidR="00435DAB">
        <w:rPr>
          <w:sz w:val="24"/>
          <w:szCs w:val="24"/>
        </w:rPr>
        <w:t xml:space="preserve"> was then executed to </w:t>
      </w:r>
      <w:r w:rsidR="00B26E49">
        <w:rPr>
          <w:sz w:val="24"/>
          <w:szCs w:val="24"/>
        </w:rPr>
        <w:t>view the properties of the file</w:t>
      </w:r>
      <w:r w:rsidR="00EA0C82" w:rsidRPr="00EA0C82">
        <w:rPr>
          <w:sz w:val="24"/>
          <w:szCs w:val="24"/>
        </w:rPr>
        <w:t xml:space="preserve"> etc/inetd.conf</w:t>
      </w:r>
      <w:r w:rsidR="007E1F5C">
        <w:rPr>
          <w:sz w:val="24"/>
          <w:szCs w:val="24"/>
        </w:rPr>
        <w:t xml:space="preserve"> and </w:t>
      </w:r>
      <w:r w:rsidR="00EA0C82">
        <w:rPr>
          <w:sz w:val="24"/>
          <w:szCs w:val="24"/>
        </w:rPr>
        <w:t xml:space="preserve">the command </w:t>
      </w:r>
      <w:r w:rsidR="007E1F5C" w:rsidRPr="00EA0C82">
        <w:rPr>
          <w:i/>
          <w:iCs/>
          <w:sz w:val="24"/>
          <w:szCs w:val="24"/>
        </w:rPr>
        <w:t>vi /etc/inetd.conf</w:t>
      </w:r>
      <w:r w:rsidR="007E1F5C">
        <w:rPr>
          <w:sz w:val="24"/>
          <w:szCs w:val="24"/>
        </w:rPr>
        <w:t xml:space="preserve"> was</w:t>
      </w:r>
      <w:r w:rsidR="00EA0C82">
        <w:rPr>
          <w:sz w:val="24"/>
          <w:szCs w:val="24"/>
        </w:rPr>
        <w:t xml:space="preserve"> </w:t>
      </w:r>
      <w:r w:rsidR="007E1F5C">
        <w:rPr>
          <w:sz w:val="24"/>
          <w:szCs w:val="24"/>
        </w:rPr>
        <w:t>executed to access t</w:t>
      </w:r>
      <w:r>
        <w:rPr>
          <w:sz w:val="24"/>
          <w:szCs w:val="24"/>
        </w:rPr>
        <w:t>he file in the vi test editor</w:t>
      </w:r>
      <w:r w:rsidR="0048680A">
        <w:rPr>
          <w:sz w:val="24"/>
          <w:szCs w:val="24"/>
        </w:rPr>
        <w:t xml:space="preserve"> (IBM, 20</w:t>
      </w:r>
      <w:r w:rsidR="00533A0A">
        <w:rPr>
          <w:sz w:val="24"/>
          <w:szCs w:val="24"/>
        </w:rPr>
        <w:t>19</w:t>
      </w:r>
      <w:r w:rsidR="0048680A">
        <w:rPr>
          <w:sz w:val="24"/>
          <w:szCs w:val="24"/>
        </w:rPr>
        <w:t xml:space="preserve">). </w:t>
      </w:r>
      <w:r>
        <w:rPr>
          <w:sz w:val="24"/>
          <w:szCs w:val="24"/>
        </w:rPr>
        <w:t xml:space="preserve"> </w:t>
      </w:r>
    </w:p>
    <w:p w14:paraId="00DC4BBC" w14:textId="76587126" w:rsidR="00F12ED6" w:rsidRDefault="00F12ED6" w:rsidP="003107E5">
      <w:pPr>
        <w:rPr>
          <w:b/>
          <w:bCs/>
          <w:sz w:val="24"/>
          <w:szCs w:val="24"/>
        </w:rPr>
      </w:pPr>
      <w:r w:rsidRPr="00F12ED6">
        <w:rPr>
          <w:noProof/>
        </w:rPr>
        <w:drawing>
          <wp:inline distT="0" distB="0" distL="0" distR="0" wp14:anchorId="53D215AA" wp14:editId="5C754C3C">
            <wp:extent cx="5867400" cy="180022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0253"/>
                    <a:stretch/>
                  </pic:blipFill>
                  <pic:spPr bwMode="auto">
                    <a:xfrm>
                      <a:off x="0" y="0"/>
                      <a:ext cx="5867400" cy="1800225"/>
                    </a:xfrm>
                    <a:prstGeom prst="rect">
                      <a:avLst/>
                    </a:prstGeom>
                    <a:ln>
                      <a:noFill/>
                    </a:ln>
                    <a:extLst>
                      <a:ext uri="{53640926-AAD7-44D8-BBD7-CCE9431645EC}">
                        <a14:shadowObscured xmlns:a14="http://schemas.microsoft.com/office/drawing/2010/main"/>
                      </a:ext>
                    </a:extLst>
                  </pic:spPr>
                </pic:pic>
              </a:graphicData>
            </a:graphic>
          </wp:inline>
        </w:drawing>
      </w:r>
    </w:p>
    <w:p w14:paraId="39F9BF75" w14:textId="7623824C" w:rsidR="00F54A27" w:rsidRPr="00F54A27" w:rsidRDefault="00F54A27" w:rsidP="003107E5">
      <w:pPr>
        <w:rPr>
          <w:sz w:val="24"/>
          <w:szCs w:val="24"/>
        </w:rPr>
      </w:pPr>
      <w:r w:rsidRPr="00F54A27">
        <w:rPr>
          <w:sz w:val="24"/>
          <w:szCs w:val="24"/>
        </w:rPr>
        <w:t xml:space="preserve">In the vi text </w:t>
      </w:r>
      <w:r>
        <w:rPr>
          <w:sz w:val="24"/>
          <w:szCs w:val="24"/>
        </w:rPr>
        <w:t xml:space="preserve">editor </w:t>
      </w:r>
      <w:r w:rsidR="0001628E">
        <w:rPr>
          <w:sz w:val="24"/>
          <w:szCs w:val="24"/>
        </w:rPr>
        <w:t>ftp</w:t>
      </w:r>
      <w:r w:rsidR="003A6C82">
        <w:rPr>
          <w:sz w:val="24"/>
          <w:szCs w:val="24"/>
        </w:rPr>
        <w:t xml:space="preserve"> and telnet were enabled by re</w:t>
      </w:r>
      <w:r w:rsidR="00330995">
        <w:rPr>
          <w:sz w:val="24"/>
          <w:szCs w:val="24"/>
        </w:rPr>
        <w:t>moving the “#” symbol at the beg</w:t>
      </w:r>
      <w:r w:rsidR="00D318F8">
        <w:rPr>
          <w:sz w:val="24"/>
          <w:szCs w:val="24"/>
        </w:rPr>
        <w:t>inning of their lines as shown below</w:t>
      </w:r>
      <w:r w:rsidR="00B8131C">
        <w:rPr>
          <w:sz w:val="24"/>
          <w:szCs w:val="24"/>
        </w:rPr>
        <w:t xml:space="preserve"> (IBM, 2019)</w:t>
      </w:r>
      <w:r w:rsidR="00D318F8">
        <w:rPr>
          <w:sz w:val="24"/>
          <w:szCs w:val="24"/>
        </w:rPr>
        <w:t>.</w:t>
      </w:r>
    </w:p>
    <w:p w14:paraId="176DBBBB" w14:textId="12BB0F74" w:rsidR="00BC4956" w:rsidRDefault="005E33FF" w:rsidP="003107E5">
      <w:pPr>
        <w:rPr>
          <w:b/>
          <w:bCs/>
          <w:sz w:val="24"/>
          <w:szCs w:val="24"/>
        </w:rPr>
      </w:pPr>
      <w:r>
        <w:rPr>
          <w:noProof/>
        </w:rPr>
        <mc:AlternateContent>
          <mc:Choice Requires="wps">
            <w:drawing>
              <wp:anchor distT="0" distB="0" distL="114300" distR="114300" simplePos="0" relativeHeight="251672576" behindDoc="0" locked="0" layoutInCell="1" allowOverlap="1" wp14:anchorId="4633A136" wp14:editId="1B3D08DC">
                <wp:simplePos x="0" y="0"/>
                <wp:positionH relativeFrom="column">
                  <wp:posOffset>28575</wp:posOffset>
                </wp:positionH>
                <wp:positionV relativeFrom="paragraph">
                  <wp:posOffset>1331595</wp:posOffset>
                </wp:positionV>
                <wp:extent cx="5276850" cy="1038225"/>
                <wp:effectExtent l="0" t="0" r="19050" b="28575"/>
                <wp:wrapNone/>
                <wp:docPr id="221" name="Text Box 221"/>
                <wp:cNvGraphicFramePr/>
                <a:graphic xmlns:a="http://schemas.openxmlformats.org/drawingml/2006/main">
                  <a:graphicData uri="http://schemas.microsoft.com/office/word/2010/wordprocessingShape">
                    <wps:wsp>
                      <wps:cNvSpPr txBox="1"/>
                      <wps:spPr>
                        <a:xfrm>
                          <a:off x="0" y="0"/>
                          <a:ext cx="5276850" cy="1038225"/>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41A1EEC7"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33A136" id="Text Box 221" o:spid="_x0000_s1036" type="#_x0000_t202" style="position:absolute;margin-left:2.25pt;margin-top:104.85pt;width:415.5pt;height:81.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" filled="f" strokecolor="#feb80a [3206]" strokeweight="2pt">
                <v:textbox>
                  <w:txbxContent>
                    <w:p w14:paraId="41A1EEC7" w14:textId="77777777" w:rsidR="00F548EA" w:rsidRDefault="00F548EA"/>
                  </w:txbxContent>
                </v:textbox>
              </v:shape>
            </w:pict>
          </mc:Fallback>
        </mc:AlternateContent>
      </w:r>
      <w:r w:rsidR="00BC4956" w:rsidRPr="00BC4956">
        <w:rPr>
          <w:noProof/>
        </w:rPr>
        <w:drawing>
          <wp:inline distT="0" distB="0" distL="0" distR="0" wp14:anchorId="5946C3FA" wp14:editId="06F7DD8C">
            <wp:extent cx="5876925" cy="396240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6925" cy="3962400"/>
                    </a:xfrm>
                    <a:prstGeom prst="rect">
                      <a:avLst/>
                    </a:prstGeom>
                  </pic:spPr>
                </pic:pic>
              </a:graphicData>
            </a:graphic>
          </wp:inline>
        </w:drawing>
      </w:r>
    </w:p>
    <w:p w14:paraId="2D4CA0BF" w14:textId="65974EA7" w:rsidR="00C10AAF" w:rsidRPr="00A80D9D" w:rsidRDefault="00A80D9D" w:rsidP="003107E5">
      <w:pPr>
        <w:rPr>
          <w:sz w:val="24"/>
          <w:szCs w:val="24"/>
        </w:rPr>
      </w:pPr>
      <w:r w:rsidRPr="00A80D9D">
        <w:rPr>
          <w:sz w:val="24"/>
          <w:szCs w:val="24"/>
        </w:rPr>
        <w:lastRenderedPageBreak/>
        <w:t xml:space="preserve">The command </w:t>
      </w:r>
      <w:r w:rsidR="00D27620" w:rsidRPr="00EC2867">
        <w:rPr>
          <w:i/>
          <w:iCs/>
          <w:sz w:val="24"/>
          <w:szCs w:val="24"/>
        </w:rPr>
        <w:t>kill -HUP 1741</w:t>
      </w:r>
      <w:r w:rsidR="00D27620">
        <w:rPr>
          <w:sz w:val="24"/>
          <w:szCs w:val="24"/>
        </w:rPr>
        <w:t xml:space="preserve"> </w:t>
      </w:r>
      <w:r w:rsidR="00D03C96">
        <w:rPr>
          <w:sz w:val="24"/>
          <w:szCs w:val="24"/>
        </w:rPr>
        <w:t xml:space="preserve">was executed to </w:t>
      </w:r>
      <w:r w:rsidR="00F4184D">
        <w:rPr>
          <w:sz w:val="24"/>
          <w:szCs w:val="24"/>
        </w:rPr>
        <w:t xml:space="preserve">restart </w:t>
      </w:r>
      <w:proofErr w:type="spellStart"/>
      <w:r w:rsidR="00F4184D">
        <w:rPr>
          <w:sz w:val="24"/>
          <w:szCs w:val="24"/>
        </w:rPr>
        <w:t>inetd</w:t>
      </w:r>
      <w:proofErr w:type="spellEnd"/>
      <w:r w:rsidR="00D00960">
        <w:rPr>
          <w:sz w:val="24"/>
          <w:szCs w:val="24"/>
        </w:rPr>
        <w:t xml:space="preserve">.  </w:t>
      </w:r>
      <w:r w:rsidR="00442FB7">
        <w:rPr>
          <w:sz w:val="24"/>
          <w:szCs w:val="24"/>
        </w:rPr>
        <w:t xml:space="preserve">To connect to ftp and telnet localhost </w:t>
      </w:r>
      <w:r w:rsidR="00442FB7" w:rsidRPr="00EC2867">
        <w:rPr>
          <w:i/>
          <w:iCs/>
          <w:sz w:val="24"/>
          <w:szCs w:val="24"/>
        </w:rPr>
        <w:t>ftp localhost</w:t>
      </w:r>
      <w:r w:rsidR="00442FB7">
        <w:rPr>
          <w:sz w:val="24"/>
          <w:szCs w:val="24"/>
        </w:rPr>
        <w:t xml:space="preserve"> and </w:t>
      </w:r>
      <w:r w:rsidR="00442FB7" w:rsidRPr="00EC2867">
        <w:rPr>
          <w:i/>
          <w:iCs/>
          <w:sz w:val="24"/>
          <w:szCs w:val="24"/>
        </w:rPr>
        <w:t>telnet localhost</w:t>
      </w:r>
      <w:r w:rsidR="00442FB7">
        <w:rPr>
          <w:sz w:val="24"/>
          <w:szCs w:val="24"/>
        </w:rPr>
        <w:t xml:space="preserve"> </w:t>
      </w:r>
      <w:r w:rsidR="00021F5B">
        <w:rPr>
          <w:sz w:val="24"/>
          <w:szCs w:val="24"/>
        </w:rPr>
        <w:t xml:space="preserve">was executed and </w:t>
      </w:r>
      <w:r w:rsidR="005E3DD8">
        <w:rPr>
          <w:sz w:val="24"/>
          <w:szCs w:val="24"/>
        </w:rPr>
        <w:t xml:space="preserve">there </w:t>
      </w:r>
      <w:r w:rsidR="00021F5B">
        <w:rPr>
          <w:sz w:val="24"/>
          <w:szCs w:val="24"/>
        </w:rPr>
        <w:t xml:space="preserve">were </w:t>
      </w:r>
      <w:r w:rsidR="00922C06">
        <w:rPr>
          <w:sz w:val="24"/>
          <w:szCs w:val="24"/>
        </w:rPr>
        <w:t>successfu</w:t>
      </w:r>
      <w:r w:rsidR="005E3DD8">
        <w:rPr>
          <w:sz w:val="24"/>
          <w:szCs w:val="24"/>
        </w:rPr>
        <w:t>l connections to</w:t>
      </w:r>
      <w:r w:rsidR="00922C06">
        <w:rPr>
          <w:sz w:val="24"/>
          <w:szCs w:val="24"/>
        </w:rPr>
        <w:t xml:space="preserve"> both hosts as shown below.</w:t>
      </w:r>
    </w:p>
    <w:p w14:paraId="6A8C0BA8" w14:textId="353F54D5" w:rsidR="00682C61" w:rsidRPr="00CD4132" w:rsidRDefault="00CD4132" w:rsidP="003107E5">
      <w:pPr>
        <w:rPr>
          <w:b/>
          <w:bCs/>
          <w:sz w:val="24"/>
          <w:szCs w:val="24"/>
        </w:rPr>
      </w:pPr>
      <w:r>
        <w:rPr>
          <w:b/>
          <w:bCs/>
          <w:noProof/>
          <w:sz w:val="24"/>
          <w:szCs w:val="24"/>
        </w:rPr>
        <mc:AlternateContent>
          <mc:Choice Requires="wps">
            <w:drawing>
              <wp:anchor distT="0" distB="0" distL="114300" distR="114300" simplePos="0" relativeHeight="251676672" behindDoc="0" locked="0" layoutInCell="1" allowOverlap="1" wp14:anchorId="59A63F40" wp14:editId="3AB4BA8F">
                <wp:simplePos x="0" y="0"/>
                <wp:positionH relativeFrom="column">
                  <wp:posOffset>9525</wp:posOffset>
                </wp:positionH>
                <wp:positionV relativeFrom="paragraph">
                  <wp:posOffset>6096001</wp:posOffset>
                </wp:positionV>
                <wp:extent cx="3371850" cy="53340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3371850" cy="533400"/>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4222BEBA"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63F40" id="Text Box 226" o:spid="_x0000_s1037" type="#_x0000_t202" style="position:absolute;margin-left:.75pt;margin-top:480pt;width:265.5pt;height: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" filled="f" strokecolor="#feb80a [3206]" strokeweight="2pt">
                <v:textbox>
                  <w:txbxContent>
                    <w:p w14:paraId="4222BEBA" w14:textId="77777777" w:rsidR="00F548EA" w:rsidRDefault="00F548EA"/>
                  </w:txbxContent>
                </v:textbox>
              </v:shape>
            </w:pict>
          </mc:Fallback>
        </mc:AlternateContent>
      </w:r>
      <w:r>
        <w:rPr>
          <w:b/>
          <w:bCs/>
          <w:noProof/>
          <w:sz w:val="24"/>
          <w:szCs w:val="24"/>
        </w:rPr>
        <mc:AlternateContent>
          <mc:Choice Requires="wps">
            <w:drawing>
              <wp:anchor distT="0" distB="0" distL="114300" distR="114300" simplePos="0" relativeHeight="251675648" behindDoc="0" locked="0" layoutInCell="1" allowOverlap="1" wp14:anchorId="6DC1CC7B" wp14:editId="643E86F6">
                <wp:simplePos x="0" y="0"/>
                <wp:positionH relativeFrom="column">
                  <wp:posOffset>9525</wp:posOffset>
                </wp:positionH>
                <wp:positionV relativeFrom="paragraph">
                  <wp:posOffset>3933825</wp:posOffset>
                </wp:positionV>
                <wp:extent cx="3933825" cy="1000125"/>
                <wp:effectExtent l="0" t="0" r="28575" b="28575"/>
                <wp:wrapNone/>
                <wp:docPr id="225" name="Text Box 225"/>
                <wp:cNvGraphicFramePr/>
                <a:graphic xmlns:a="http://schemas.openxmlformats.org/drawingml/2006/main">
                  <a:graphicData uri="http://schemas.microsoft.com/office/word/2010/wordprocessingShape">
                    <wps:wsp>
                      <wps:cNvSpPr txBox="1"/>
                      <wps:spPr>
                        <a:xfrm>
                          <a:off x="0" y="0"/>
                          <a:ext cx="3933825" cy="1000125"/>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13E53E98"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C1CC7B" id="Text Box 225" o:spid="_x0000_s1038" type="#_x0000_t202" style="position:absolute;margin-left:.75pt;margin-top:309.75pt;width:309.75pt;height:78.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" filled="f" strokecolor="#feb80a [3206]" strokeweight="2pt">
                <v:textbox>
                  <w:txbxContent>
                    <w:p w14:paraId="13E53E98" w14:textId="77777777" w:rsidR="00F548EA" w:rsidRDefault="00F548EA"/>
                  </w:txbxContent>
                </v:textbox>
              </v:shape>
            </w:pict>
          </mc:Fallback>
        </mc:AlternateContent>
      </w:r>
      <w:r>
        <w:rPr>
          <w:b/>
          <w:bCs/>
          <w:noProof/>
          <w:sz w:val="24"/>
          <w:szCs w:val="24"/>
        </w:rPr>
        <mc:AlternateContent>
          <mc:Choice Requires="wps">
            <w:drawing>
              <wp:anchor distT="0" distB="0" distL="114300" distR="114300" simplePos="0" relativeHeight="251674624" behindDoc="0" locked="0" layoutInCell="1" allowOverlap="1" wp14:anchorId="35E4BF58" wp14:editId="09486E02">
                <wp:simplePos x="0" y="0"/>
                <wp:positionH relativeFrom="margin">
                  <wp:align>left</wp:align>
                </wp:positionH>
                <wp:positionV relativeFrom="paragraph">
                  <wp:posOffset>2124075</wp:posOffset>
                </wp:positionV>
                <wp:extent cx="3048000" cy="800100"/>
                <wp:effectExtent l="0" t="0" r="19050" b="19050"/>
                <wp:wrapNone/>
                <wp:docPr id="224" name="Text Box 224"/>
                <wp:cNvGraphicFramePr/>
                <a:graphic xmlns:a="http://schemas.openxmlformats.org/drawingml/2006/main">
                  <a:graphicData uri="http://schemas.microsoft.com/office/word/2010/wordprocessingShape">
                    <wps:wsp>
                      <wps:cNvSpPr txBox="1"/>
                      <wps:spPr>
                        <a:xfrm>
                          <a:off x="0" y="0"/>
                          <a:ext cx="3048000" cy="800100"/>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00DFC2DC"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E4BF58" id="Text Box 224" o:spid="_x0000_s1039" type="#_x0000_t202" style="position:absolute;margin-left:0;margin-top:167.25pt;width:240pt;height:63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" filled="f" strokecolor="#feb80a [3206]" strokeweight="2pt">
                <v:textbox>
                  <w:txbxContent>
                    <w:p w14:paraId="00DFC2DC" w14:textId="77777777" w:rsidR="00F548EA" w:rsidRDefault="00F548EA"/>
                  </w:txbxContent>
                </v:textbox>
                <w10:wrap anchorx="margin"/>
              </v:shape>
            </w:pict>
          </mc:Fallback>
        </mc:AlternateContent>
      </w:r>
      <w:r w:rsidR="00FB6E40">
        <w:rPr>
          <w:b/>
          <w:bCs/>
          <w:noProof/>
          <w:sz w:val="24"/>
          <w:szCs w:val="24"/>
        </w:rPr>
        <mc:AlternateContent>
          <mc:Choice Requires="wps">
            <w:drawing>
              <wp:anchor distT="0" distB="0" distL="114300" distR="114300" simplePos="0" relativeHeight="251673600" behindDoc="0" locked="0" layoutInCell="1" allowOverlap="1" wp14:anchorId="554F3F05" wp14:editId="5956AAA9">
                <wp:simplePos x="0" y="0"/>
                <wp:positionH relativeFrom="margin">
                  <wp:align>left</wp:align>
                </wp:positionH>
                <wp:positionV relativeFrom="paragraph">
                  <wp:posOffset>47625</wp:posOffset>
                </wp:positionV>
                <wp:extent cx="3429000" cy="609600"/>
                <wp:effectExtent l="0" t="0" r="19050" b="19050"/>
                <wp:wrapNone/>
                <wp:docPr id="223" name="Text Box 223"/>
                <wp:cNvGraphicFramePr/>
                <a:graphic xmlns:a="http://schemas.openxmlformats.org/drawingml/2006/main">
                  <a:graphicData uri="http://schemas.microsoft.com/office/word/2010/wordprocessingShape">
                    <wps:wsp>
                      <wps:cNvSpPr txBox="1"/>
                      <wps:spPr>
                        <a:xfrm>
                          <a:off x="0" y="0"/>
                          <a:ext cx="3429000" cy="609600"/>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59EEB4CB"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F3F05" id="Text Box 223" o:spid="_x0000_s1040" type="#_x0000_t202" style="position:absolute;margin-left:0;margin-top:3.75pt;width:270pt;height:4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" filled="f" strokecolor="#feb80a [3206]" strokeweight="2pt">
                <v:textbox>
                  <w:txbxContent>
                    <w:p w14:paraId="59EEB4CB" w14:textId="77777777" w:rsidR="00F548EA" w:rsidRDefault="00F548EA"/>
                  </w:txbxContent>
                </v:textbox>
                <w10:wrap anchorx="margin"/>
              </v:shape>
            </w:pict>
          </mc:Fallback>
        </mc:AlternateContent>
      </w:r>
      <w:r w:rsidR="00C10AAF">
        <w:rPr>
          <w:b/>
          <w:bCs/>
          <w:noProof/>
          <w:sz w:val="24"/>
          <w:szCs w:val="24"/>
        </w:rPr>
        <w:drawing>
          <wp:inline distT="0" distB="0" distL="0" distR="0" wp14:anchorId="18815B58" wp14:editId="6796E4A8">
            <wp:extent cx="5857875" cy="330517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pic:spPr>
                </pic:pic>
              </a:graphicData>
            </a:graphic>
          </wp:inline>
        </w:drawing>
      </w:r>
      <w:r w:rsidR="00FC077A" w:rsidRPr="00FC077A">
        <w:rPr>
          <w:sz w:val="24"/>
          <w:szCs w:val="24"/>
        </w:rPr>
        <w:t xml:space="preserve">The command </w:t>
      </w:r>
      <w:r w:rsidR="00FC077A" w:rsidRPr="00FC077A">
        <w:rPr>
          <w:i/>
          <w:iCs/>
          <w:sz w:val="24"/>
          <w:szCs w:val="24"/>
        </w:rPr>
        <w:t>su – bob</w:t>
      </w:r>
      <w:r w:rsidR="00FC077A">
        <w:rPr>
          <w:sz w:val="24"/>
          <w:szCs w:val="24"/>
        </w:rPr>
        <w:t xml:space="preserve"> was used to login as bob and the commands ftp localhost and telnet localhost were again executed. </w:t>
      </w:r>
      <w:r w:rsidR="006025ED">
        <w:rPr>
          <w:sz w:val="24"/>
          <w:szCs w:val="24"/>
        </w:rPr>
        <w:t>Successful connections to telnet and ftp were again obtained.</w:t>
      </w:r>
      <w:r w:rsidRPr="00CD4132">
        <w:t xml:space="preserve"> </w:t>
      </w:r>
      <w:r w:rsidRPr="002842BE">
        <w:rPr>
          <w:noProof/>
        </w:rPr>
        <w:drawing>
          <wp:inline distT="0" distB="0" distL="0" distR="0" wp14:anchorId="317005BA" wp14:editId="1E18A3A4">
            <wp:extent cx="5867400" cy="32861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3286125"/>
                    </a:xfrm>
                    <a:prstGeom prst="rect">
                      <a:avLst/>
                    </a:prstGeom>
                  </pic:spPr>
                </pic:pic>
              </a:graphicData>
            </a:graphic>
          </wp:inline>
        </w:drawing>
      </w:r>
    </w:p>
    <w:p w14:paraId="35163873" w14:textId="5C669858" w:rsidR="00DD1707" w:rsidRPr="00312B42" w:rsidRDefault="00620343" w:rsidP="003107E5">
      <w:pPr>
        <w:rPr>
          <w:sz w:val="24"/>
          <w:szCs w:val="24"/>
        </w:rPr>
      </w:pPr>
      <w:r>
        <w:rPr>
          <w:sz w:val="24"/>
          <w:szCs w:val="24"/>
        </w:rPr>
        <w:lastRenderedPageBreak/>
        <w:t xml:space="preserve">To edit </w:t>
      </w:r>
      <w:r w:rsidR="009E77FA">
        <w:rPr>
          <w:sz w:val="24"/>
          <w:szCs w:val="24"/>
        </w:rPr>
        <w:t>/etc/inetd</w:t>
      </w:r>
      <w:r w:rsidR="0069207C">
        <w:rPr>
          <w:sz w:val="24"/>
          <w:szCs w:val="24"/>
        </w:rPr>
        <w:t xml:space="preserve">.conf again </w:t>
      </w:r>
      <w:r w:rsidR="00814E09" w:rsidRPr="00373CA7">
        <w:rPr>
          <w:i/>
          <w:iCs/>
          <w:sz w:val="24"/>
          <w:szCs w:val="24"/>
        </w:rPr>
        <w:t>vi /etc/inetd.conf</w:t>
      </w:r>
      <w:r w:rsidR="00814E09">
        <w:rPr>
          <w:sz w:val="24"/>
          <w:szCs w:val="24"/>
        </w:rPr>
        <w:t xml:space="preserve"> was executed to </w:t>
      </w:r>
      <w:r w:rsidR="0074105A">
        <w:rPr>
          <w:sz w:val="24"/>
          <w:szCs w:val="24"/>
        </w:rPr>
        <w:t xml:space="preserve">access the </w:t>
      </w:r>
      <w:proofErr w:type="spellStart"/>
      <w:r w:rsidR="00BA0C9E">
        <w:rPr>
          <w:sz w:val="24"/>
          <w:szCs w:val="24"/>
        </w:rPr>
        <w:t>inetd</w:t>
      </w:r>
      <w:proofErr w:type="spellEnd"/>
      <w:r w:rsidR="00BA0C9E">
        <w:rPr>
          <w:sz w:val="24"/>
          <w:szCs w:val="24"/>
        </w:rPr>
        <w:t xml:space="preserve"> file in the vi text editor.  </w:t>
      </w:r>
      <w:r w:rsidR="00BD6E1F">
        <w:rPr>
          <w:sz w:val="24"/>
          <w:szCs w:val="24"/>
        </w:rPr>
        <w:t xml:space="preserve">The ftp and </w:t>
      </w:r>
      <w:r w:rsidR="00D3002C">
        <w:rPr>
          <w:sz w:val="24"/>
          <w:szCs w:val="24"/>
        </w:rPr>
        <w:t>telnet daemons were disabled by adding the “</w:t>
      </w:r>
      <w:r w:rsidR="00AB5514">
        <w:rPr>
          <w:sz w:val="24"/>
          <w:szCs w:val="24"/>
        </w:rPr>
        <w:t>#” symbol at the beginning of the lines containing the daemons</w:t>
      </w:r>
      <w:r w:rsidR="007C350B">
        <w:rPr>
          <w:sz w:val="24"/>
          <w:szCs w:val="24"/>
        </w:rPr>
        <w:t xml:space="preserve"> (IBM, 2019)</w:t>
      </w:r>
      <w:r w:rsidR="00AB5514">
        <w:rPr>
          <w:sz w:val="24"/>
          <w:szCs w:val="24"/>
        </w:rPr>
        <w:t xml:space="preserve">.  </w:t>
      </w:r>
    </w:p>
    <w:p w14:paraId="20D6CF6C" w14:textId="794CA5B5" w:rsidR="009404EA" w:rsidRDefault="00E16B99" w:rsidP="003107E5">
      <w:pPr>
        <w:rPr>
          <w:b/>
          <w:bCs/>
          <w:sz w:val="24"/>
          <w:szCs w:val="24"/>
        </w:rPr>
      </w:pPr>
      <w:r>
        <w:rPr>
          <w:noProof/>
        </w:rPr>
        <mc:AlternateContent>
          <mc:Choice Requires="wps">
            <w:drawing>
              <wp:anchor distT="0" distB="0" distL="114300" distR="114300" simplePos="0" relativeHeight="251677696" behindDoc="0" locked="0" layoutInCell="1" allowOverlap="1" wp14:anchorId="61E3139D" wp14:editId="03EEAFF9">
                <wp:simplePos x="0" y="0"/>
                <wp:positionH relativeFrom="margin">
                  <wp:align>left</wp:align>
                </wp:positionH>
                <wp:positionV relativeFrom="paragraph">
                  <wp:posOffset>1143000</wp:posOffset>
                </wp:positionV>
                <wp:extent cx="5629275" cy="108585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5629275" cy="1085850"/>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09286ACF"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139D" id="Text Box 229" o:spid="_x0000_s1041" type="#_x0000_t202" style="position:absolute;margin-left:0;margin-top:90pt;width:443.25pt;height:85.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" filled="f" strokecolor="#feb80a [3206]" strokeweight="2pt">
                <v:textbox>
                  <w:txbxContent>
                    <w:p w14:paraId="09286ACF" w14:textId="77777777" w:rsidR="00F548EA" w:rsidRDefault="00F548EA"/>
                  </w:txbxContent>
                </v:textbox>
                <w10:wrap anchorx="margin"/>
              </v:shape>
            </w:pict>
          </mc:Fallback>
        </mc:AlternateContent>
      </w:r>
      <w:r w:rsidR="009404EA" w:rsidRPr="009404EA">
        <w:rPr>
          <w:noProof/>
        </w:rPr>
        <w:drawing>
          <wp:inline distT="0" distB="0" distL="0" distR="0" wp14:anchorId="5C92B348" wp14:editId="20519C60">
            <wp:extent cx="6057900" cy="397192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7900" cy="3971925"/>
                    </a:xfrm>
                    <a:prstGeom prst="rect">
                      <a:avLst/>
                    </a:prstGeom>
                  </pic:spPr>
                </pic:pic>
              </a:graphicData>
            </a:graphic>
          </wp:inline>
        </w:drawing>
      </w:r>
    </w:p>
    <w:p w14:paraId="7E9FBAEA" w14:textId="727FF8D9" w:rsidR="001B460F" w:rsidRPr="006109F4" w:rsidRDefault="00863DDF" w:rsidP="003107E5">
      <w:pPr>
        <w:rPr>
          <w:sz w:val="24"/>
          <w:szCs w:val="24"/>
        </w:rPr>
      </w:pPr>
      <w:r w:rsidRPr="00863DDF">
        <w:rPr>
          <w:sz w:val="24"/>
          <w:szCs w:val="24"/>
        </w:rPr>
        <w:t xml:space="preserve">The command </w:t>
      </w:r>
      <w:r w:rsidR="00AB4D12" w:rsidRPr="004E6147">
        <w:rPr>
          <w:i/>
          <w:iCs/>
          <w:sz w:val="24"/>
          <w:szCs w:val="24"/>
        </w:rPr>
        <w:t>kill -HUP</w:t>
      </w:r>
      <w:r w:rsidR="00B819D2" w:rsidRPr="004E6147">
        <w:rPr>
          <w:i/>
          <w:iCs/>
          <w:sz w:val="24"/>
          <w:szCs w:val="24"/>
        </w:rPr>
        <w:t xml:space="preserve"> 1741</w:t>
      </w:r>
      <w:r w:rsidR="00AB4D12">
        <w:rPr>
          <w:sz w:val="24"/>
          <w:szCs w:val="24"/>
        </w:rPr>
        <w:t xml:space="preserve"> was </w:t>
      </w:r>
      <w:r w:rsidR="00B819D2">
        <w:rPr>
          <w:sz w:val="24"/>
          <w:szCs w:val="24"/>
        </w:rPr>
        <w:t xml:space="preserve">used to </w:t>
      </w:r>
      <w:r w:rsidR="00311F36">
        <w:rPr>
          <w:sz w:val="24"/>
          <w:szCs w:val="24"/>
        </w:rPr>
        <w:t xml:space="preserve">restart </w:t>
      </w:r>
      <w:proofErr w:type="spellStart"/>
      <w:r w:rsidR="00311F36">
        <w:rPr>
          <w:sz w:val="24"/>
          <w:szCs w:val="24"/>
        </w:rPr>
        <w:t>inetd</w:t>
      </w:r>
      <w:proofErr w:type="spellEnd"/>
      <w:r w:rsidR="00311F36">
        <w:rPr>
          <w:sz w:val="24"/>
          <w:szCs w:val="24"/>
        </w:rPr>
        <w:t xml:space="preserve"> </w:t>
      </w:r>
      <w:r w:rsidR="00565F5F">
        <w:rPr>
          <w:sz w:val="24"/>
          <w:szCs w:val="24"/>
        </w:rPr>
        <w:t xml:space="preserve">and ftp localhost and </w:t>
      </w:r>
      <w:r w:rsidR="0012753A">
        <w:rPr>
          <w:sz w:val="24"/>
          <w:szCs w:val="24"/>
        </w:rPr>
        <w:t xml:space="preserve">telnet localhost were executed but no </w:t>
      </w:r>
      <w:r w:rsidR="0091383E">
        <w:rPr>
          <w:sz w:val="24"/>
          <w:szCs w:val="24"/>
        </w:rPr>
        <w:t xml:space="preserve">connections were obtained </w:t>
      </w:r>
      <w:r w:rsidR="004E6147">
        <w:rPr>
          <w:sz w:val="24"/>
          <w:szCs w:val="24"/>
        </w:rPr>
        <w:t>illustrating</w:t>
      </w:r>
      <w:r w:rsidR="0091383E">
        <w:rPr>
          <w:sz w:val="24"/>
          <w:szCs w:val="24"/>
        </w:rPr>
        <w:t xml:space="preserve"> that </w:t>
      </w:r>
      <w:r w:rsidR="006109F4">
        <w:rPr>
          <w:sz w:val="24"/>
          <w:szCs w:val="24"/>
        </w:rPr>
        <w:t>ftp and telnet were successfully disabled.</w:t>
      </w:r>
    </w:p>
    <w:p w14:paraId="3140EF56" w14:textId="7E13B9EC" w:rsidR="00F715DF" w:rsidRDefault="00F715DF" w:rsidP="003107E5">
      <w:pPr>
        <w:rPr>
          <w:b/>
          <w:bCs/>
          <w:sz w:val="24"/>
          <w:szCs w:val="24"/>
        </w:rPr>
      </w:pPr>
      <w:r w:rsidRPr="00F715DF">
        <w:rPr>
          <w:noProof/>
        </w:rPr>
        <w:drawing>
          <wp:inline distT="0" distB="0" distL="0" distR="0" wp14:anchorId="55D09D0D" wp14:editId="5E1E8978">
            <wp:extent cx="6076950" cy="23907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76950" cy="2390775"/>
                    </a:xfrm>
                    <a:prstGeom prst="rect">
                      <a:avLst/>
                    </a:prstGeom>
                  </pic:spPr>
                </pic:pic>
              </a:graphicData>
            </a:graphic>
          </wp:inline>
        </w:drawing>
      </w:r>
    </w:p>
    <w:p w14:paraId="71C43746" w14:textId="0BAD0886" w:rsidR="00DD1707" w:rsidRDefault="00DD1707" w:rsidP="003107E5">
      <w:pPr>
        <w:rPr>
          <w:sz w:val="24"/>
          <w:szCs w:val="24"/>
        </w:rPr>
      </w:pPr>
      <w:r w:rsidRPr="00DD1707">
        <w:rPr>
          <w:sz w:val="24"/>
          <w:szCs w:val="24"/>
        </w:rPr>
        <w:lastRenderedPageBreak/>
        <w:t xml:space="preserve">Secure Shell (SSH) is a transport layer that is used in securing logins and information moving from one end to another.  </w:t>
      </w:r>
      <w:r>
        <w:rPr>
          <w:sz w:val="24"/>
          <w:szCs w:val="24"/>
        </w:rPr>
        <w:t>It uses both asymmetric, which is public and private key, and symmetric cryptology to provide excellent performance and strong encryption.  SSH is also capable of providing secure communications between remote servers and an organization</w:t>
      </w:r>
      <w:r w:rsidR="00E73945">
        <w:rPr>
          <w:sz w:val="24"/>
          <w:szCs w:val="24"/>
        </w:rPr>
        <w:t xml:space="preserve"> (GoAnywhere, 2019)</w:t>
      </w:r>
      <w:r>
        <w:rPr>
          <w:sz w:val="24"/>
          <w:szCs w:val="24"/>
        </w:rPr>
        <w:t xml:space="preserve">. </w:t>
      </w:r>
      <w:r w:rsidR="00C75168">
        <w:rPr>
          <w:sz w:val="24"/>
          <w:szCs w:val="24"/>
        </w:rPr>
        <w:t xml:space="preserve"> SHH works in conjunction with a file transfer protocol called SFTTP</w:t>
      </w:r>
      <w:r w:rsidR="0094201D">
        <w:rPr>
          <w:sz w:val="24"/>
          <w:szCs w:val="24"/>
        </w:rPr>
        <w:t xml:space="preserve"> (SSH File Transfer protocol)</w:t>
      </w:r>
      <w:r w:rsidR="00C75168">
        <w:rPr>
          <w:sz w:val="24"/>
          <w:szCs w:val="24"/>
        </w:rPr>
        <w:t xml:space="preserve"> to provide secure communications</w:t>
      </w:r>
      <w:r w:rsidR="0094201D">
        <w:rPr>
          <w:sz w:val="24"/>
          <w:szCs w:val="24"/>
        </w:rPr>
        <w:t xml:space="preserve">.  </w:t>
      </w:r>
      <w:r>
        <w:rPr>
          <w:sz w:val="24"/>
          <w:szCs w:val="24"/>
        </w:rPr>
        <w:t>SFTP is built upon the SSH transport layer</w:t>
      </w:r>
      <w:r w:rsidR="0094201D">
        <w:rPr>
          <w:sz w:val="24"/>
          <w:szCs w:val="24"/>
        </w:rPr>
        <w:t xml:space="preserve"> and </w:t>
      </w:r>
      <w:r>
        <w:rPr>
          <w:sz w:val="24"/>
          <w:szCs w:val="24"/>
        </w:rPr>
        <w:t xml:space="preserve">is used to securely </w:t>
      </w:r>
      <w:r w:rsidR="00E73945">
        <w:rPr>
          <w:sz w:val="24"/>
          <w:szCs w:val="24"/>
        </w:rPr>
        <w:t>transfer</w:t>
      </w:r>
      <w:r w:rsidR="0020725C">
        <w:rPr>
          <w:sz w:val="24"/>
          <w:szCs w:val="24"/>
        </w:rPr>
        <w:t xml:space="preserve"> enormous amounts of data over an internet connection</w:t>
      </w:r>
      <w:r w:rsidR="00E73945">
        <w:rPr>
          <w:sz w:val="24"/>
          <w:szCs w:val="24"/>
        </w:rPr>
        <w:t xml:space="preserve"> (Vincent, 2016)</w:t>
      </w:r>
      <w:r w:rsidR="0020725C">
        <w:rPr>
          <w:sz w:val="24"/>
          <w:szCs w:val="24"/>
        </w:rPr>
        <w:t xml:space="preserve">. </w:t>
      </w:r>
      <w:r w:rsidR="0094201D">
        <w:rPr>
          <w:sz w:val="24"/>
          <w:szCs w:val="24"/>
        </w:rPr>
        <w:t>It works by implementing a secure authenticated connection providing organizations with a higher level</w:t>
      </w:r>
      <w:r w:rsidR="0020725C">
        <w:rPr>
          <w:sz w:val="24"/>
          <w:szCs w:val="24"/>
        </w:rPr>
        <w:t xml:space="preserve"> </w:t>
      </w:r>
      <w:r w:rsidR="0094201D">
        <w:rPr>
          <w:sz w:val="24"/>
          <w:szCs w:val="24"/>
        </w:rPr>
        <w:t>of protection over file transfers</w:t>
      </w:r>
      <w:r w:rsidR="00E73945">
        <w:rPr>
          <w:sz w:val="24"/>
          <w:szCs w:val="24"/>
        </w:rPr>
        <w:t xml:space="preserve"> and</w:t>
      </w:r>
      <w:r w:rsidR="007D5397">
        <w:rPr>
          <w:sz w:val="24"/>
          <w:szCs w:val="24"/>
        </w:rPr>
        <w:t xml:space="preserve"> </w:t>
      </w:r>
      <w:r w:rsidR="00E73945">
        <w:rPr>
          <w:sz w:val="24"/>
          <w:szCs w:val="24"/>
        </w:rPr>
        <w:t>uses the SSH authentication and cryptogenic capabilities to keep files safe during any transfer processes</w:t>
      </w:r>
      <w:r w:rsidR="007D5397">
        <w:rPr>
          <w:sz w:val="24"/>
          <w:szCs w:val="24"/>
        </w:rPr>
        <w:t xml:space="preserve"> (GoAnywhere, 2019)</w:t>
      </w:r>
      <w:r w:rsidR="00E73945">
        <w:rPr>
          <w:sz w:val="24"/>
          <w:szCs w:val="24"/>
        </w:rPr>
        <w:t>.</w:t>
      </w:r>
    </w:p>
    <w:p w14:paraId="5ED433A1" w14:textId="6895CE54" w:rsidR="0000138B" w:rsidRDefault="007D5397" w:rsidP="003107E5">
      <w:pPr>
        <w:rPr>
          <w:sz w:val="24"/>
          <w:szCs w:val="24"/>
        </w:rPr>
      </w:pPr>
      <w:r>
        <w:rPr>
          <w:sz w:val="24"/>
          <w:szCs w:val="24"/>
        </w:rPr>
        <w:t xml:space="preserve">The use of Telnet is discouraged because </w:t>
      </w:r>
      <w:r w:rsidR="008677BF">
        <w:rPr>
          <w:sz w:val="24"/>
          <w:szCs w:val="24"/>
        </w:rPr>
        <w:t>all its data is transferred unencrypted over the network.  Usernames and passwords   are always sent in plain text meaning that anyone at any point can capture a user’s login information or nay data being managed over the Telnet connection</w:t>
      </w:r>
      <w:r w:rsidR="00AA408C">
        <w:rPr>
          <w:sz w:val="24"/>
          <w:szCs w:val="24"/>
        </w:rPr>
        <w:t xml:space="preserve"> (</w:t>
      </w:r>
      <w:r w:rsidR="002F3883">
        <w:rPr>
          <w:sz w:val="24"/>
          <w:szCs w:val="24"/>
        </w:rPr>
        <w:t>SSH.COM, 2019).</w:t>
      </w:r>
    </w:p>
    <w:p w14:paraId="56194E39" w14:textId="23DAB527" w:rsidR="00923D0D" w:rsidRDefault="00923D0D" w:rsidP="003107E5">
      <w:pPr>
        <w:rPr>
          <w:sz w:val="24"/>
          <w:szCs w:val="24"/>
        </w:rPr>
      </w:pPr>
    </w:p>
    <w:p w14:paraId="186467D8" w14:textId="5EF098AB" w:rsidR="00923D0D" w:rsidRDefault="00923D0D" w:rsidP="003107E5">
      <w:pPr>
        <w:rPr>
          <w:sz w:val="24"/>
          <w:szCs w:val="24"/>
        </w:rPr>
      </w:pPr>
    </w:p>
    <w:p w14:paraId="4F1DB1BC" w14:textId="41385C6D" w:rsidR="00923D0D" w:rsidRDefault="00923D0D" w:rsidP="003107E5">
      <w:pPr>
        <w:rPr>
          <w:sz w:val="24"/>
          <w:szCs w:val="24"/>
        </w:rPr>
      </w:pPr>
    </w:p>
    <w:p w14:paraId="2A3EA75A" w14:textId="40A6F4CC" w:rsidR="00923D0D" w:rsidRDefault="00923D0D" w:rsidP="003107E5">
      <w:pPr>
        <w:rPr>
          <w:sz w:val="24"/>
          <w:szCs w:val="24"/>
        </w:rPr>
      </w:pPr>
    </w:p>
    <w:p w14:paraId="600A0C6D" w14:textId="7C8B9506" w:rsidR="00923D0D" w:rsidRDefault="00923D0D" w:rsidP="003107E5">
      <w:pPr>
        <w:rPr>
          <w:sz w:val="24"/>
          <w:szCs w:val="24"/>
        </w:rPr>
      </w:pPr>
    </w:p>
    <w:p w14:paraId="11E108CF" w14:textId="011BA9F8" w:rsidR="00923D0D" w:rsidRDefault="00923D0D" w:rsidP="003107E5">
      <w:pPr>
        <w:rPr>
          <w:sz w:val="24"/>
          <w:szCs w:val="24"/>
        </w:rPr>
      </w:pPr>
    </w:p>
    <w:p w14:paraId="62B7E695" w14:textId="16D9BF14" w:rsidR="00836E07" w:rsidRDefault="00836E07" w:rsidP="00D852AF">
      <w:pPr>
        <w:pStyle w:val="Heading1"/>
        <w:rPr>
          <w:u w:val="single"/>
        </w:rPr>
      </w:pPr>
    </w:p>
    <w:p w14:paraId="3A8428B3" w14:textId="7B1A2AF9" w:rsidR="004860BA" w:rsidRDefault="004860BA" w:rsidP="004860BA"/>
    <w:p w14:paraId="35EF8B64" w14:textId="41C35BC3" w:rsidR="004860BA" w:rsidRDefault="004860BA" w:rsidP="004860BA"/>
    <w:p w14:paraId="7EA418E9" w14:textId="785C9103" w:rsidR="004860BA" w:rsidRDefault="004860BA" w:rsidP="004860BA"/>
    <w:p w14:paraId="12340F5D" w14:textId="77777777" w:rsidR="004860BA" w:rsidRPr="004860BA" w:rsidRDefault="004860BA" w:rsidP="004860BA"/>
    <w:p w14:paraId="13A46FA7" w14:textId="71DBAA9F" w:rsidR="00BA05E8" w:rsidRDefault="00BA05E8" w:rsidP="00D51BE7"/>
    <w:p w14:paraId="5F2B1D00" w14:textId="53434CB5" w:rsidR="00C15AF7" w:rsidRDefault="00C15AF7" w:rsidP="00D51BE7"/>
    <w:p w14:paraId="384D6A65" w14:textId="06CD991D" w:rsidR="00A24020" w:rsidRDefault="00D51BE7" w:rsidP="00D852AF">
      <w:pPr>
        <w:pStyle w:val="Heading1"/>
        <w:rPr>
          <w:u w:val="single"/>
        </w:rPr>
      </w:pPr>
      <w:bookmarkStart w:id="13" w:name="_Toc57393620"/>
      <w:r>
        <w:rPr>
          <w:u w:val="single"/>
        </w:rPr>
        <w:lastRenderedPageBreak/>
        <w:t xml:space="preserve">5. </w:t>
      </w:r>
      <w:r w:rsidR="00D4668E">
        <w:rPr>
          <w:u w:val="single"/>
        </w:rPr>
        <w:t xml:space="preserve"> </w:t>
      </w:r>
      <w:r w:rsidR="00E9150C" w:rsidRPr="00D76E1D">
        <w:rPr>
          <w:u w:val="single"/>
        </w:rPr>
        <w:t>Email Under Linux</w:t>
      </w:r>
      <w:bookmarkEnd w:id="13"/>
    </w:p>
    <w:p w14:paraId="7772DFC3" w14:textId="14B93089" w:rsidR="00E9150C" w:rsidRPr="00E71D68" w:rsidRDefault="00D4668E" w:rsidP="00E9150C">
      <w:pPr>
        <w:rPr>
          <w:b/>
          <w:bCs/>
        </w:rPr>
      </w:pPr>
      <w:r>
        <w:rPr>
          <w:b/>
          <w:bCs/>
        </w:rPr>
        <w:t>4</w:t>
      </w:r>
      <w:r w:rsidR="002020D3" w:rsidRPr="00E71D68">
        <w:rPr>
          <w:b/>
          <w:bCs/>
        </w:rPr>
        <w:t>.1</w:t>
      </w:r>
      <w:r>
        <w:rPr>
          <w:b/>
          <w:bCs/>
        </w:rPr>
        <w:t xml:space="preserve">. </w:t>
      </w:r>
      <w:r w:rsidR="00E71D68" w:rsidRPr="00E71D68">
        <w:rPr>
          <w:b/>
          <w:bCs/>
        </w:rPr>
        <w:t xml:space="preserve"> Sending Email Using Mail</w:t>
      </w:r>
    </w:p>
    <w:p w14:paraId="76AD9E88" w14:textId="0C1C6F3A" w:rsidR="00064965" w:rsidRDefault="00310D2C" w:rsidP="003107E5">
      <w:r w:rsidRPr="0072280F">
        <w:t>6.1</w:t>
      </w:r>
      <w:r w:rsidR="00963354" w:rsidRPr="0072280F">
        <w:t>.</w:t>
      </w:r>
      <w:r w:rsidR="0012712F" w:rsidRPr="0072280F">
        <w:t>1</w:t>
      </w:r>
      <w:r w:rsidR="00152B04" w:rsidRPr="0072280F">
        <w:t xml:space="preserve"> </w:t>
      </w:r>
      <w:r w:rsidR="0072280F">
        <w:t xml:space="preserve">The command </w:t>
      </w:r>
      <w:r w:rsidR="00344231" w:rsidRPr="001D0277">
        <w:rPr>
          <w:i/>
          <w:iCs/>
        </w:rPr>
        <w:t xml:space="preserve">ls </w:t>
      </w:r>
      <w:r w:rsidR="00C45F70" w:rsidRPr="001D0277">
        <w:rPr>
          <w:i/>
          <w:iCs/>
        </w:rPr>
        <w:t>-</w:t>
      </w:r>
      <w:r w:rsidR="00344231" w:rsidRPr="001D0277">
        <w:rPr>
          <w:i/>
          <w:iCs/>
        </w:rPr>
        <w:t>l</w:t>
      </w:r>
      <w:r w:rsidR="00C45F70" w:rsidRPr="001D0277">
        <w:rPr>
          <w:i/>
          <w:iCs/>
        </w:rPr>
        <w:t xml:space="preserve"> </w:t>
      </w:r>
      <w:r w:rsidR="00344231" w:rsidRPr="001D0277">
        <w:rPr>
          <w:i/>
          <w:iCs/>
        </w:rPr>
        <w:t>/etc/</w:t>
      </w:r>
      <w:r w:rsidR="00393CE0" w:rsidRPr="001D0277">
        <w:rPr>
          <w:i/>
          <w:iCs/>
        </w:rPr>
        <w:t>rc.d/rc.</w:t>
      </w:r>
      <w:r w:rsidR="00757303" w:rsidRPr="001D0277">
        <w:rPr>
          <w:i/>
          <w:iCs/>
        </w:rPr>
        <w:t>sendmail</w:t>
      </w:r>
      <w:r w:rsidR="00757303">
        <w:t xml:space="preserve"> </w:t>
      </w:r>
      <w:r w:rsidR="00344231">
        <w:t xml:space="preserve">was executed </w:t>
      </w:r>
      <w:r w:rsidR="00757303">
        <w:t>to check the permissi</w:t>
      </w:r>
      <w:r w:rsidR="00DF46DA">
        <w:t xml:space="preserve">ons on the </w:t>
      </w:r>
      <w:r w:rsidR="00D806E2">
        <w:t>sendmail process</w:t>
      </w:r>
      <w:r w:rsidR="00135462">
        <w:t xml:space="preserve">.  The results showed that </w:t>
      </w:r>
      <w:r w:rsidR="00A5198F">
        <w:t>there were read and writ</w:t>
      </w:r>
      <w:r w:rsidR="00523547">
        <w:t>e</w:t>
      </w:r>
      <w:r w:rsidR="00A5198F">
        <w:t xml:space="preserve"> permiss</w:t>
      </w:r>
      <w:r w:rsidR="00523547">
        <w:t xml:space="preserve">ions for the user root but only read permissions for </w:t>
      </w:r>
      <w:r w:rsidR="00AA7575">
        <w:t xml:space="preserve">all others on the server.  </w:t>
      </w:r>
      <w:r w:rsidR="006F6762">
        <w:t>To give execute</w:t>
      </w:r>
      <w:r w:rsidR="00824A2F">
        <w:t xml:space="preserve"> permissions to all us</w:t>
      </w:r>
      <w:r w:rsidR="00D10DE9">
        <w:t xml:space="preserve">ers the </w:t>
      </w:r>
      <w:r w:rsidR="00D10DE9" w:rsidRPr="00E67FE1">
        <w:rPr>
          <w:i/>
          <w:iCs/>
        </w:rPr>
        <w:t xml:space="preserve">chmod </w:t>
      </w:r>
      <w:r w:rsidR="004A723A" w:rsidRPr="00E67FE1">
        <w:rPr>
          <w:i/>
          <w:iCs/>
        </w:rPr>
        <w:t xml:space="preserve">a+x </w:t>
      </w:r>
      <w:r w:rsidR="00F5007C" w:rsidRPr="00E67FE1">
        <w:rPr>
          <w:i/>
          <w:iCs/>
        </w:rPr>
        <w:t>/etc/rc.d/rc.sendmail</w:t>
      </w:r>
      <w:r w:rsidR="00F5007C">
        <w:t xml:space="preserve"> was executed followed </w:t>
      </w:r>
      <w:r w:rsidR="00F5007C" w:rsidRPr="00E67FE1">
        <w:rPr>
          <w:i/>
          <w:iCs/>
        </w:rPr>
        <w:t xml:space="preserve">by </w:t>
      </w:r>
      <w:r w:rsidR="00D43D50" w:rsidRPr="00E67FE1">
        <w:rPr>
          <w:i/>
          <w:iCs/>
        </w:rPr>
        <w:t>ls -l /etc/rc.d/rc.sendmail</w:t>
      </w:r>
      <w:r w:rsidR="00D43D50">
        <w:t xml:space="preserve"> to check </w:t>
      </w:r>
      <w:r w:rsidR="0060610E">
        <w:t xml:space="preserve">if the chmod execution had been successful.  </w:t>
      </w:r>
      <w:r w:rsidR="00B3013D">
        <w:t xml:space="preserve">The </w:t>
      </w:r>
      <w:r w:rsidR="00182E5A">
        <w:t xml:space="preserve">results show that execute permissions </w:t>
      </w:r>
      <w:r w:rsidR="00E67FE1">
        <w:t xml:space="preserve">were </w:t>
      </w:r>
      <w:r w:rsidR="00182E5A">
        <w:t xml:space="preserve">successfully added on to the sendmail process. </w:t>
      </w:r>
      <w:r w:rsidR="0033780A">
        <w:t xml:space="preserve">A </w:t>
      </w:r>
      <w:r w:rsidR="003F3ED2">
        <w:t>new file</w:t>
      </w:r>
      <w:r w:rsidR="001D0277">
        <w:t xml:space="preserve"> was </w:t>
      </w:r>
      <w:r w:rsidR="00E67FE1">
        <w:t xml:space="preserve">then </w:t>
      </w:r>
      <w:r w:rsidR="001D0277">
        <w:t xml:space="preserve">created </w:t>
      </w:r>
      <w:r w:rsidR="00E67FE1">
        <w:t>in</w:t>
      </w:r>
      <w:r w:rsidR="001D0277">
        <w:t xml:space="preserve"> the vi text editor using the </w:t>
      </w:r>
      <w:r w:rsidR="001D0277" w:rsidRPr="00E67FE1">
        <w:rPr>
          <w:i/>
          <w:iCs/>
        </w:rPr>
        <w:t>vi new_file</w:t>
      </w:r>
      <w:r w:rsidR="001D0277">
        <w:t xml:space="preserve"> command.</w:t>
      </w:r>
      <w:r w:rsidR="00182E5A">
        <w:t xml:space="preserve"> </w:t>
      </w:r>
    </w:p>
    <w:p w14:paraId="481BD505" w14:textId="61CBE558" w:rsidR="00152B04" w:rsidRDefault="00115D74" w:rsidP="003107E5">
      <w:r w:rsidRPr="00115D74">
        <w:rPr>
          <w:noProof/>
        </w:rPr>
        <w:drawing>
          <wp:inline distT="0" distB="0" distL="0" distR="0" wp14:anchorId="7F638596" wp14:editId="2A5D8BE0">
            <wp:extent cx="5695950" cy="153352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28510"/>
                    <a:stretch/>
                  </pic:blipFill>
                  <pic:spPr bwMode="auto">
                    <a:xfrm>
                      <a:off x="0" y="0"/>
                      <a:ext cx="5695950" cy="1533525"/>
                    </a:xfrm>
                    <a:prstGeom prst="rect">
                      <a:avLst/>
                    </a:prstGeom>
                    <a:ln>
                      <a:noFill/>
                    </a:ln>
                    <a:extLst>
                      <a:ext uri="{53640926-AAD7-44D8-BBD7-CCE9431645EC}">
                        <a14:shadowObscured xmlns:a14="http://schemas.microsoft.com/office/drawing/2010/main"/>
                      </a:ext>
                    </a:extLst>
                  </pic:spPr>
                </pic:pic>
              </a:graphicData>
            </a:graphic>
          </wp:inline>
        </w:drawing>
      </w:r>
    </w:p>
    <w:p w14:paraId="662A3A0E" w14:textId="584B7B90" w:rsidR="00E67FE1" w:rsidRPr="00404915" w:rsidRDefault="00404915" w:rsidP="003107E5">
      <w:r w:rsidRPr="00404915">
        <w:t xml:space="preserve">The image </w:t>
      </w:r>
      <w:r>
        <w:t xml:space="preserve">below shows the </w:t>
      </w:r>
      <w:r w:rsidR="00956829">
        <w:t xml:space="preserve">contents of the new file saved as </w:t>
      </w:r>
      <w:r w:rsidR="00950431">
        <w:t>message.txt in the vi text editor.</w:t>
      </w:r>
    </w:p>
    <w:p w14:paraId="1C897F1A" w14:textId="57452D0F" w:rsidR="004A6FB0" w:rsidRDefault="00B10B38" w:rsidP="003107E5">
      <w:pPr>
        <w:rPr>
          <w:sz w:val="24"/>
          <w:szCs w:val="24"/>
        </w:rPr>
      </w:pPr>
      <w:r w:rsidRPr="00B10B38">
        <w:rPr>
          <w:noProof/>
        </w:rPr>
        <w:drawing>
          <wp:inline distT="0" distB="0" distL="0" distR="0" wp14:anchorId="76DFD928" wp14:editId="1D526120">
            <wp:extent cx="5705475" cy="367665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5475" cy="3676650"/>
                    </a:xfrm>
                    <a:prstGeom prst="rect">
                      <a:avLst/>
                    </a:prstGeom>
                  </pic:spPr>
                </pic:pic>
              </a:graphicData>
            </a:graphic>
          </wp:inline>
        </w:drawing>
      </w:r>
    </w:p>
    <w:p w14:paraId="13DE730A" w14:textId="447E83F9" w:rsidR="003A5CC5" w:rsidRPr="005E7C50" w:rsidRDefault="003A5CC5" w:rsidP="003107E5">
      <w:pPr>
        <w:rPr>
          <w:sz w:val="24"/>
          <w:szCs w:val="24"/>
        </w:rPr>
      </w:pPr>
      <w:r>
        <w:rPr>
          <w:sz w:val="24"/>
          <w:szCs w:val="24"/>
        </w:rPr>
        <w:lastRenderedPageBreak/>
        <w:t xml:space="preserve">The command </w:t>
      </w:r>
      <w:r w:rsidR="00DB44AB" w:rsidRPr="009E0BF3">
        <w:rPr>
          <w:i/>
          <w:iCs/>
          <w:sz w:val="24"/>
          <w:szCs w:val="24"/>
        </w:rPr>
        <w:t xml:space="preserve">mail -s </w:t>
      </w:r>
      <w:r w:rsidR="006123AC" w:rsidRPr="009E0BF3">
        <w:rPr>
          <w:i/>
          <w:iCs/>
          <w:sz w:val="24"/>
          <w:szCs w:val="24"/>
        </w:rPr>
        <w:t>he</w:t>
      </w:r>
      <w:r w:rsidR="00457292" w:rsidRPr="009E0BF3">
        <w:rPr>
          <w:i/>
          <w:iCs/>
          <w:sz w:val="24"/>
          <w:szCs w:val="24"/>
        </w:rPr>
        <w:t xml:space="preserve">llobob-mail </w:t>
      </w:r>
      <w:r w:rsidR="00AE7AAF" w:rsidRPr="009E0BF3">
        <w:rPr>
          <w:i/>
          <w:iCs/>
          <w:sz w:val="24"/>
          <w:szCs w:val="24"/>
        </w:rPr>
        <w:t xml:space="preserve">bob@localhost </w:t>
      </w:r>
      <w:r w:rsidR="009E0BF3" w:rsidRPr="009E0BF3">
        <w:rPr>
          <w:i/>
          <w:iCs/>
          <w:sz w:val="24"/>
          <w:szCs w:val="24"/>
        </w:rPr>
        <w:t>&lt; message.txt</w:t>
      </w:r>
      <w:r w:rsidR="009E0BF3">
        <w:rPr>
          <w:sz w:val="24"/>
          <w:szCs w:val="24"/>
        </w:rPr>
        <w:t xml:space="preserve"> was used to send an email to the user bob as shown below.</w:t>
      </w:r>
      <w:r w:rsidR="00C83C26">
        <w:rPr>
          <w:sz w:val="24"/>
          <w:szCs w:val="24"/>
        </w:rPr>
        <w:t xml:space="preserve">  There are other</w:t>
      </w:r>
      <w:r w:rsidR="00B55D19">
        <w:rPr>
          <w:sz w:val="24"/>
          <w:szCs w:val="24"/>
        </w:rPr>
        <w:t xml:space="preserve"> commands that can be used to send mail on the Linux server.  </w:t>
      </w:r>
      <w:r w:rsidR="00831603">
        <w:rPr>
          <w:sz w:val="24"/>
          <w:szCs w:val="24"/>
        </w:rPr>
        <w:t>For instance, the sendmail command can be used in</w:t>
      </w:r>
      <w:r w:rsidR="005C5E5E">
        <w:rPr>
          <w:sz w:val="24"/>
          <w:szCs w:val="24"/>
        </w:rPr>
        <w:t>stead of the mail command</w:t>
      </w:r>
      <w:r w:rsidR="006C37B2">
        <w:rPr>
          <w:sz w:val="24"/>
          <w:szCs w:val="24"/>
        </w:rPr>
        <w:t xml:space="preserve"> as follows, </w:t>
      </w:r>
      <w:r w:rsidR="00EC41D5" w:rsidRPr="00725E06">
        <w:rPr>
          <w:i/>
          <w:iCs/>
          <w:sz w:val="24"/>
          <w:szCs w:val="24"/>
        </w:rPr>
        <w:t>sendmail</w:t>
      </w:r>
      <w:r w:rsidR="002B7534" w:rsidRPr="00725E06">
        <w:rPr>
          <w:i/>
          <w:iCs/>
          <w:sz w:val="24"/>
          <w:szCs w:val="24"/>
        </w:rPr>
        <w:t xml:space="preserve"> bob@localhost &lt; </w:t>
      </w:r>
      <w:r w:rsidR="00DF4F3D" w:rsidRPr="00725E06">
        <w:rPr>
          <w:i/>
          <w:iCs/>
          <w:sz w:val="24"/>
          <w:szCs w:val="24"/>
        </w:rPr>
        <w:t>message.txt</w:t>
      </w:r>
      <w:r w:rsidR="00DF4F3D">
        <w:rPr>
          <w:sz w:val="24"/>
          <w:szCs w:val="24"/>
        </w:rPr>
        <w:t xml:space="preserve">.  </w:t>
      </w:r>
      <w:r w:rsidR="00FD6617">
        <w:rPr>
          <w:sz w:val="24"/>
          <w:szCs w:val="24"/>
        </w:rPr>
        <w:t>It</w:t>
      </w:r>
      <w:r w:rsidR="00C84B06">
        <w:rPr>
          <w:sz w:val="24"/>
          <w:szCs w:val="24"/>
        </w:rPr>
        <w:t xml:space="preserve"> is</w:t>
      </w:r>
      <w:r w:rsidR="00FD6617">
        <w:rPr>
          <w:sz w:val="24"/>
          <w:szCs w:val="24"/>
        </w:rPr>
        <w:t xml:space="preserve"> also possible to send </w:t>
      </w:r>
      <w:r w:rsidR="00851270">
        <w:rPr>
          <w:sz w:val="24"/>
          <w:szCs w:val="24"/>
        </w:rPr>
        <w:t xml:space="preserve">mail with an </w:t>
      </w:r>
      <w:r w:rsidR="00C52B2A">
        <w:rPr>
          <w:sz w:val="24"/>
          <w:szCs w:val="24"/>
        </w:rPr>
        <w:t>attachment</w:t>
      </w:r>
      <w:r w:rsidR="00851270">
        <w:rPr>
          <w:sz w:val="24"/>
          <w:szCs w:val="24"/>
        </w:rPr>
        <w:t xml:space="preserve"> </w:t>
      </w:r>
      <w:r w:rsidR="00ED65D3">
        <w:rPr>
          <w:sz w:val="24"/>
          <w:szCs w:val="24"/>
        </w:rPr>
        <w:t xml:space="preserve">or attachments </w:t>
      </w:r>
      <w:r w:rsidR="00851270">
        <w:rPr>
          <w:sz w:val="24"/>
          <w:szCs w:val="24"/>
        </w:rPr>
        <w:t>on the Linux server using the mutt command</w:t>
      </w:r>
      <w:r w:rsidR="00ED65D3">
        <w:rPr>
          <w:sz w:val="24"/>
          <w:szCs w:val="24"/>
        </w:rPr>
        <w:t xml:space="preserve">.  </w:t>
      </w:r>
      <w:r w:rsidR="000B722D">
        <w:rPr>
          <w:sz w:val="24"/>
          <w:szCs w:val="24"/>
        </w:rPr>
        <w:t>For instance,</w:t>
      </w:r>
      <w:r w:rsidR="00FD0ECC">
        <w:rPr>
          <w:sz w:val="24"/>
          <w:szCs w:val="24"/>
        </w:rPr>
        <w:t xml:space="preserve"> the following command could have been used to send</w:t>
      </w:r>
      <w:r w:rsidR="0085702E">
        <w:rPr>
          <w:sz w:val="24"/>
          <w:szCs w:val="24"/>
        </w:rPr>
        <w:t xml:space="preserve"> </w:t>
      </w:r>
      <w:r w:rsidR="00FD0ECC">
        <w:rPr>
          <w:sz w:val="24"/>
          <w:szCs w:val="24"/>
        </w:rPr>
        <w:t xml:space="preserve">mail to bob which contains </w:t>
      </w:r>
      <w:r w:rsidR="00997851">
        <w:rPr>
          <w:sz w:val="24"/>
          <w:szCs w:val="24"/>
        </w:rPr>
        <w:t xml:space="preserve">the speakers attachment as </w:t>
      </w:r>
      <w:r w:rsidR="000511CB">
        <w:rPr>
          <w:sz w:val="24"/>
          <w:szCs w:val="24"/>
        </w:rPr>
        <w:t xml:space="preserve">shown in the command </w:t>
      </w:r>
      <w:r w:rsidR="00FC1007" w:rsidRPr="005E7C50">
        <w:rPr>
          <w:i/>
          <w:iCs/>
          <w:sz w:val="24"/>
          <w:szCs w:val="24"/>
        </w:rPr>
        <w:t xml:space="preserve">mutt -s </w:t>
      </w:r>
      <w:r w:rsidR="00CB546D" w:rsidRPr="005E7C50">
        <w:rPr>
          <w:i/>
          <w:iCs/>
          <w:sz w:val="24"/>
          <w:szCs w:val="24"/>
        </w:rPr>
        <w:t>“hellobob-mail</w:t>
      </w:r>
      <w:r w:rsidR="00294BE7" w:rsidRPr="005E7C50">
        <w:rPr>
          <w:i/>
          <w:iCs/>
          <w:sz w:val="24"/>
          <w:szCs w:val="24"/>
        </w:rPr>
        <w:t xml:space="preserve">” </w:t>
      </w:r>
      <w:r w:rsidR="00111260" w:rsidRPr="005E7C50">
        <w:rPr>
          <w:i/>
          <w:iCs/>
          <w:sz w:val="24"/>
          <w:szCs w:val="24"/>
        </w:rPr>
        <w:t>bob@localhost -a speakers &lt;</w:t>
      </w:r>
      <w:r w:rsidR="00C84B06" w:rsidRPr="005E7C50">
        <w:rPr>
          <w:i/>
          <w:iCs/>
          <w:sz w:val="24"/>
          <w:szCs w:val="24"/>
        </w:rPr>
        <w:t xml:space="preserve"> message.txt</w:t>
      </w:r>
      <w:r w:rsidR="005E7C50">
        <w:rPr>
          <w:i/>
          <w:iCs/>
          <w:sz w:val="24"/>
          <w:szCs w:val="24"/>
        </w:rPr>
        <w:t xml:space="preserve"> </w:t>
      </w:r>
      <w:r w:rsidR="000E6887">
        <w:rPr>
          <w:sz w:val="24"/>
          <w:szCs w:val="24"/>
        </w:rPr>
        <w:t xml:space="preserve">using the </w:t>
      </w:r>
      <w:r w:rsidR="000E6887" w:rsidRPr="000E6887">
        <w:rPr>
          <w:i/>
          <w:iCs/>
          <w:sz w:val="24"/>
          <w:szCs w:val="24"/>
        </w:rPr>
        <w:t>-a</w:t>
      </w:r>
      <w:r w:rsidR="000E6887">
        <w:rPr>
          <w:sz w:val="24"/>
          <w:szCs w:val="24"/>
        </w:rPr>
        <w:t xml:space="preserve"> option (</w:t>
      </w:r>
      <w:r w:rsidR="00C16E58">
        <w:rPr>
          <w:sz w:val="24"/>
          <w:szCs w:val="24"/>
        </w:rPr>
        <w:t>Henry-Stocker, 2019).</w:t>
      </w:r>
    </w:p>
    <w:p w14:paraId="435E40E3" w14:textId="0FB12C37" w:rsidR="00E57B00" w:rsidRDefault="00E57B00" w:rsidP="003107E5">
      <w:pPr>
        <w:rPr>
          <w:sz w:val="24"/>
          <w:szCs w:val="24"/>
        </w:rPr>
      </w:pPr>
      <w:r w:rsidRPr="00E57B00">
        <w:rPr>
          <w:noProof/>
        </w:rPr>
        <w:drawing>
          <wp:inline distT="0" distB="0" distL="0" distR="0" wp14:anchorId="6FF8E7BC" wp14:editId="126389FB">
            <wp:extent cx="5543550" cy="8572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3550" cy="857250"/>
                    </a:xfrm>
                    <a:prstGeom prst="rect">
                      <a:avLst/>
                    </a:prstGeom>
                  </pic:spPr>
                </pic:pic>
              </a:graphicData>
            </a:graphic>
          </wp:inline>
        </w:drawing>
      </w:r>
    </w:p>
    <w:p w14:paraId="1AF9FF24" w14:textId="7EB913B5" w:rsidR="004616F3" w:rsidRDefault="00373FA0" w:rsidP="003107E5">
      <w:pPr>
        <w:rPr>
          <w:sz w:val="24"/>
          <w:szCs w:val="24"/>
        </w:rPr>
      </w:pPr>
      <w:r>
        <w:rPr>
          <w:sz w:val="24"/>
          <w:szCs w:val="24"/>
        </w:rPr>
        <w:t xml:space="preserve">The command below is an alternative that can be used to send an email to </w:t>
      </w:r>
      <w:r w:rsidR="00B323B0">
        <w:rPr>
          <w:sz w:val="24"/>
          <w:szCs w:val="24"/>
        </w:rPr>
        <w:t xml:space="preserve">other </w:t>
      </w:r>
      <w:r>
        <w:rPr>
          <w:sz w:val="24"/>
          <w:szCs w:val="24"/>
        </w:rPr>
        <w:t>users</w:t>
      </w:r>
      <w:r w:rsidR="00B323B0">
        <w:rPr>
          <w:sz w:val="24"/>
          <w:szCs w:val="24"/>
        </w:rPr>
        <w:t xml:space="preserve">.  </w:t>
      </w:r>
      <w:r w:rsidR="00364252">
        <w:rPr>
          <w:sz w:val="24"/>
          <w:szCs w:val="24"/>
        </w:rPr>
        <w:t xml:space="preserve">The first part echo is followed by </w:t>
      </w:r>
      <w:r w:rsidR="00101B2D">
        <w:rPr>
          <w:sz w:val="24"/>
          <w:szCs w:val="24"/>
        </w:rPr>
        <w:t xml:space="preserve">a message or messages to be sent to the recipients.  </w:t>
      </w:r>
      <w:r w:rsidR="00FE474F">
        <w:rPr>
          <w:sz w:val="24"/>
          <w:szCs w:val="24"/>
        </w:rPr>
        <w:t xml:space="preserve">The </w:t>
      </w:r>
      <w:r w:rsidR="0070509F" w:rsidRPr="008C6132">
        <w:rPr>
          <w:i/>
          <w:iCs/>
          <w:sz w:val="24"/>
          <w:szCs w:val="24"/>
        </w:rPr>
        <w:t>-c</w:t>
      </w:r>
      <w:r w:rsidR="0070509F">
        <w:rPr>
          <w:sz w:val="24"/>
          <w:szCs w:val="24"/>
        </w:rPr>
        <w:t xml:space="preserve"> </w:t>
      </w:r>
      <w:r w:rsidR="00930109">
        <w:rPr>
          <w:sz w:val="24"/>
          <w:szCs w:val="24"/>
        </w:rPr>
        <w:t xml:space="preserve">represents the carbon copy </w:t>
      </w:r>
      <w:r w:rsidR="00197689">
        <w:rPr>
          <w:sz w:val="24"/>
          <w:szCs w:val="24"/>
        </w:rPr>
        <w:t xml:space="preserve">(Cc) </w:t>
      </w:r>
      <w:r w:rsidR="002C4174">
        <w:rPr>
          <w:sz w:val="24"/>
          <w:szCs w:val="24"/>
        </w:rPr>
        <w:t xml:space="preserve">which is </w:t>
      </w:r>
      <w:r w:rsidR="00A60852">
        <w:rPr>
          <w:sz w:val="24"/>
          <w:szCs w:val="24"/>
        </w:rPr>
        <w:t xml:space="preserve">where you put </w:t>
      </w:r>
      <w:r w:rsidR="00F97E1A">
        <w:rPr>
          <w:sz w:val="24"/>
          <w:szCs w:val="24"/>
        </w:rPr>
        <w:t xml:space="preserve">email </w:t>
      </w:r>
      <w:r w:rsidR="007D6DFC">
        <w:rPr>
          <w:sz w:val="24"/>
          <w:szCs w:val="24"/>
        </w:rPr>
        <w:t xml:space="preserve">addresses </w:t>
      </w:r>
      <w:r w:rsidR="00F752C8">
        <w:rPr>
          <w:sz w:val="24"/>
          <w:szCs w:val="24"/>
        </w:rPr>
        <w:t xml:space="preserve">if you are sending information to more than one </w:t>
      </w:r>
      <w:r w:rsidR="007B530C">
        <w:rPr>
          <w:sz w:val="24"/>
          <w:szCs w:val="24"/>
        </w:rPr>
        <w:t>recip</w:t>
      </w:r>
      <w:r w:rsidR="008322BA">
        <w:rPr>
          <w:sz w:val="24"/>
          <w:szCs w:val="24"/>
        </w:rPr>
        <w:t>ient</w:t>
      </w:r>
      <w:r w:rsidR="00F752C8">
        <w:rPr>
          <w:sz w:val="24"/>
          <w:szCs w:val="24"/>
        </w:rPr>
        <w:t xml:space="preserve"> and would like the email addresses to be visible to everyone receiving the </w:t>
      </w:r>
      <w:r w:rsidR="00026409">
        <w:rPr>
          <w:sz w:val="24"/>
          <w:szCs w:val="24"/>
        </w:rPr>
        <w:t xml:space="preserve">email while the </w:t>
      </w:r>
      <w:r w:rsidR="00026409" w:rsidRPr="0005557C">
        <w:rPr>
          <w:i/>
          <w:iCs/>
          <w:sz w:val="24"/>
          <w:szCs w:val="24"/>
        </w:rPr>
        <w:t>-b</w:t>
      </w:r>
      <w:r w:rsidR="00026409">
        <w:rPr>
          <w:sz w:val="24"/>
          <w:szCs w:val="24"/>
        </w:rPr>
        <w:t xml:space="preserve"> </w:t>
      </w:r>
      <w:r w:rsidR="00AF0BAF">
        <w:rPr>
          <w:sz w:val="24"/>
          <w:szCs w:val="24"/>
        </w:rPr>
        <w:t xml:space="preserve">which </w:t>
      </w:r>
      <w:r w:rsidR="00432C87">
        <w:rPr>
          <w:sz w:val="24"/>
          <w:szCs w:val="24"/>
        </w:rPr>
        <w:t xml:space="preserve">represents </w:t>
      </w:r>
      <w:r w:rsidR="004A4537">
        <w:rPr>
          <w:sz w:val="24"/>
          <w:szCs w:val="24"/>
        </w:rPr>
        <w:t xml:space="preserve">Blind carbon copy (Bcc) </w:t>
      </w:r>
      <w:r w:rsidR="00AF0BAF">
        <w:rPr>
          <w:sz w:val="24"/>
          <w:szCs w:val="24"/>
        </w:rPr>
        <w:t>also al</w:t>
      </w:r>
      <w:r w:rsidR="007B530C">
        <w:rPr>
          <w:sz w:val="24"/>
          <w:szCs w:val="24"/>
        </w:rPr>
        <w:t xml:space="preserve">lows you to send information to </w:t>
      </w:r>
      <w:r w:rsidR="009267AD">
        <w:rPr>
          <w:sz w:val="24"/>
          <w:szCs w:val="24"/>
        </w:rPr>
        <w:t>various recipients without</w:t>
      </w:r>
      <w:r w:rsidR="005022F2">
        <w:rPr>
          <w:sz w:val="24"/>
          <w:szCs w:val="24"/>
        </w:rPr>
        <w:t xml:space="preserve"> allowing them to view which other </w:t>
      </w:r>
      <w:r w:rsidR="00242D83">
        <w:rPr>
          <w:sz w:val="24"/>
          <w:szCs w:val="24"/>
        </w:rPr>
        <w:t>individuals have also received the same information</w:t>
      </w:r>
      <w:r w:rsidR="0029111F">
        <w:rPr>
          <w:sz w:val="24"/>
          <w:szCs w:val="24"/>
        </w:rPr>
        <w:t>(Ba</w:t>
      </w:r>
      <w:r w:rsidR="000D3459">
        <w:rPr>
          <w:sz w:val="24"/>
          <w:szCs w:val="24"/>
        </w:rPr>
        <w:t>ydan, 2017)</w:t>
      </w:r>
      <w:r w:rsidR="0029111F">
        <w:rPr>
          <w:sz w:val="24"/>
          <w:szCs w:val="24"/>
        </w:rPr>
        <w:t xml:space="preserve"> </w:t>
      </w:r>
      <w:r w:rsidR="00D67699">
        <w:rPr>
          <w:sz w:val="24"/>
          <w:szCs w:val="24"/>
        </w:rPr>
        <w:t xml:space="preserve">.  </w:t>
      </w:r>
    </w:p>
    <w:p w14:paraId="1C05C223" w14:textId="3BED4C16" w:rsidR="003A5CC5" w:rsidRDefault="00DB5C17" w:rsidP="003107E5">
      <w:pPr>
        <w:rPr>
          <w:sz w:val="24"/>
          <w:szCs w:val="24"/>
        </w:rPr>
      </w:pPr>
      <w:r w:rsidRPr="00DB5C17">
        <w:rPr>
          <w:noProof/>
        </w:rPr>
        <w:drawing>
          <wp:inline distT="0" distB="0" distL="0" distR="0" wp14:anchorId="20CEC143" wp14:editId="75F308B5">
            <wp:extent cx="5543550" cy="15335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3550" cy="1533525"/>
                    </a:xfrm>
                    <a:prstGeom prst="rect">
                      <a:avLst/>
                    </a:prstGeom>
                  </pic:spPr>
                </pic:pic>
              </a:graphicData>
            </a:graphic>
          </wp:inline>
        </w:drawing>
      </w:r>
    </w:p>
    <w:p w14:paraId="0A35B75B" w14:textId="77777777" w:rsidR="002D0301" w:rsidRDefault="002D0301" w:rsidP="003107E5">
      <w:pPr>
        <w:rPr>
          <w:sz w:val="24"/>
          <w:szCs w:val="24"/>
        </w:rPr>
      </w:pPr>
    </w:p>
    <w:p w14:paraId="1464A7EC" w14:textId="77777777" w:rsidR="002D0301" w:rsidRDefault="002D0301" w:rsidP="003107E5">
      <w:pPr>
        <w:rPr>
          <w:sz w:val="24"/>
          <w:szCs w:val="24"/>
        </w:rPr>
      </w:pPr>
    </w:p>
    <w:p w14:paraId="0D0C4B22" w14:textId="77777777" w:rsidR="002D0301" w:rsidRDefault="002D0301" w:rsidP="003107E5">
      <w:pPr>
        <w:rPr>
          <w:sz w:val="24"/>
          <w:szCs w:val="24"/>
        </w:rPr>
      </w:pPr>
    </w:p>
    <w:p w14:paraId="5B9D3AC1" w14:textId="77777777" w:rsidR="002D0301" w:rsidRDefault="002D0301" w:rsidP="003107E5">
      <w:pPr>
        <w:rPr>
          <w:sz w:val="24"/>
          <w:szCs w:val="24"/>
        </w:rPr>
      </w:pPr>
    </w:p>
    <w:p w14:paraId="78F10E7E" w14:textId="77777777" w:rsidR="002D0301" w:rsidRDefault="002D0301" w:rsidP="003107E5">
      <w:pPr>
        <w:rPr>
          <w:sz w:val="24"/>
          <w:szCs w:val="24"/>
        </w:rPr>
      </w:pPr>
    </w:p>
    <w:p w14:paraId="7EADA1FC" w14:textId="7FC30CB5" w:rsidR="00FB0DF8" w:rsidRPr="00FB0DF8" w:rsidRDefault="00731169" w:rsidP="003107E5">
      <w:pPr>
        <w:rPr>
          <w:sz w:val="24"/>
          <w:szCs w:val="24"/>
        </w:rPr>
      </w:pPr>
      <w:r>
        <w:rPr>
          <w:sz w:val="24"/>
          <w:szCs w:val="24"/>
        </w:rPr>
        <w:lastRenderedPageBreak/>
        <w:t xml:space="preserve">The command </w:t>
      </w:r>
      <w:r w:rsidRPr="00C43A42">
        <w:rPr>
          <w:i/>
          <w:iCs/>
          <w:sz w:val="24"/>
          <w:szCs w:val="24"/>
        </w:rPr>
        <w:t>su – bob</w:t>
      </w:r>
      <w:r>
        <w:rPr>
          <w:sz w:val="24"/>
          <w:szCs w:val="24"/>
        </w:rPr>
        <w:t xml:space="preserve"> was used to login as bob on the server and the command </w:t>
      </w:r>
      <w:r w:rsidRPr="00C43A42">
        <w:rPr>
          <w:i/>
          <w:iCs/>
          <w:sz w:val="24"/>
          <w:szCs w:val="24"/>
        </w:rPr>
        <w:t>mail</w:t>
      </w:r>
      <w:r>
        <w:rPr>
          <w:sz w:val="24"/>
          <w:szCs w:val="24"/>
        </w:rPr>
        <w:t xml:space="preserve"> was used to check for </w:t>
      </w:r>
      <w:r w:rsidR="00C43A42">
        <w:rPr>
          <w:sz w:val="24"/>
          <w:szCs w:val="24"/>
        </w:rPr>
        <w:t>mail from root as shown below.</w:t>
      </w:r>
      <w:r w:rsidR="006F29A0">
        <w:rPr>
          <w:sz w:val="24"/>
          <w:szCs w:val="24"/>
        </w:rPr>
        <w:t xml:space="preserve">  The message returned by the server was that there was no mail for bob.</w:t>
      </w:r>
    </w:p>
    <w:p w14:paraId="0EA975B1" w14:textId="1E0DB45A" w:rsidR="004336C4" w:rsidRDefault="004336C4" w:rsidP="003107E5">
      <w:pPr>
        <w:rPr>
          <w:sz w:val="24"/>
          <w:szCs w:val="24"/>
        </w:rPr>
      </w:pPr>
      <w:r w:rsidRPr="004336C4">
        <w:rPr>
          <w:noProof/>
        </w:rPr>
        <w:drawing>
          <wp:inline distT="0" distB="0" distL="0" distR="0" wp14:anchorId="12B5BC2E" wp14:editId="2608F6B7">
            <wp:extent cx="5876925" cy="130492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47617"/>
                    <a:stretch/>
                  </pic:blipFill>
                  <pic:spPr bwMode="auto">
                    <a:xfrm>
                      <a:off x="0" y="0"/>
                      <a:ext cx="5876925" cy="1304925"/>
                    </a:xfrm>
                    <a:prstGeom prst="rect">
                      <a:avLst/>
                    </a:prstGeom>
                    <a:ln>
                      <a:noFill/>
                    </a:ln>
                    <a:extLst>
                      <a:ext uri="{53640926-AAD7-44D8-BBD7-CCE9431645EC}">
                        <a14:shadowObscured xmlns:a14="http://schemas.microsoft.com/office/drawing/2010/main"/>
                      </a:ext>
                    </a:extLst>
                  </pic:spPr>
                </pic:pic>
              </a:graphicData>
            </a:graphic>
          </wp:inline>
        </w:drawing>
      </w:r>
    </w:p>
    <w:p w14:paraId="42124F86" w14:textId="603748A3" w:rsidR="00FB0DF8" w:rsidRDefault="006F29A0" w:rsidP="003107E5">
      <w:pPr>
        <w:rPr>
          <w:sz w:val="24"/>
          <w:szCs w:val="24"/>
        </w:rPr>
      </w:pPr>
      <w:r>
        <w:rPr>
          <w:sz w:val="24"/>
          <w:szCs w:val="24"/>
        </w:rPr>
        <w:t xml:space="preserve">To </w:t>
      </w:r>
      <w:r w:rsidR="00A55ECA">
        <w:rPr>
          <w:sz w:val="24"/>
          <w:szCs w:val="24"/>
        </w:rPr>
        <w:t xml:space="preserve">rectify the reason why bob could not access </w:t>
      </w:r>
      <w:r w:rsidR="00C54855">
        <w:rPr>
          <w:sz w:val="24"/>
          <w:szCs w:val="24"/>
        </w:rPr>
        <w:t xml:space="preserve">the mails sent </w:t>
      </w:r>
      <w:r w:rsidR="0019238C">
        <w:rPr>
          <w:sz w:val="24"/>
          <w:szCs w:val="24"/>
        </w:rPr>
        <w:t xml:space="preserve">the command </w:t>
      </w:r>
      <w:r w:rsidR="0019238C" w:rsidRPr="003547A3">
        <w:rPr>
          <w:i/>
          <w:iCs/>
          <w:sz w:val="24"/>
          <w:szCs w:val="24"/>
        </w:rPr>
        <w:t>su – root</w:t>
      </w:r>
      <w:r w:rsidR="0019238C">
        <w:rPr>
          <w:sz w:val="24"/>
          <w:szCs w:val="24"/>
        </w:rPr>
        <w:t xml:space="preserve"> was used to log back into root’s account.</w:t>
      </w:r>
      <w:r w:rsidR="00B025CB">
        <w:rPr>
          <w:sz w:val="24"/>
          <w:szCs w:val="24"/>
        </w:rPr>
        <w:t xml:space="preserve">  The command </w:t>
      </w:r>
      <w:r w:rsidR="00B025CB" w:rsidRPr="003547A3">
        <w:rPr>
          <w:i/>
          <w:iCs/>
          <w:sz w:val="24"/>
          <w:szCs w:val="24"/>
        </w:rPr>
        <w:t xml:space="preserve">chmod </w:t>
      </w:r>
      <w:r w:rsidR="00FE7C5D" w:rsidRPr="003547A3">
        <w:rPr>
          <w:i/>
          <w:iCs/>
          <w:sz w:val="24"/>
          <w:szCs w:val="24"/>
        </w:rPr>
        <w:t>a+x /etc/rc.d</w:t>
      </w:r>
      <w:r w:rsidR="00A43C63" w:rsidRPr="003547A3">
        <w:rPr>
          <w:i/>
          <w:iCs/>
          <w:sz w:val="24"/>
          <w:szCs w:val="24"/>
        </w:rPr>
        <w:t>/rc.sendmail</w:t>
      </w:r>
      <w:r w:rsidR="00A43C63">
        <w:rPr>
          <w:sz w:val="24"/>
          <w:szCs w:val="24"/>
        </w:rPr>
        <w:t xml:space="preserve"> was </w:t>
      </w:r>
      <w:r w:rsidR="003547A3">
        <w:rPr>
          <w:sz w:val="24"/>
          <w:szCs w:val="24"/>
        </w:rPr>
        <w:t xml:space="preserve">then </w:t>
      </w:r>
      <w:r w:rsidR="00A43C63">
        <w:rPr>
          <w:sz w:val="24"/>
          <w:szCs w:val="24"/>
        </w:rPr>
        <w:t xml:space="preserve">executed </w:t>
      </w:r>
      <w:r w:rsidR="00561119">
        <w:rPr>
          <w:sz w:val="24"/>
          <w:szCs w:val="24"/>
        </w:rPr>
        <w:t xml:space="preserve">to make sure all users could execute the </w:t>
      </w:r>
      <w:r w:rsidR="0069013C">
        <w:rPr>
          <w:sz w:val="24"/>
          <w:szCs w:val="24"/>
        </w:rPr>
        <w:t xml:space="preserve">sendmail </w:t>
      </w:r>
      <w:r w:rsidR="00A51BB7">
        <w:rPr>
          <w:sz w:val="24"/>
          <w:szCs w:val="24"/>
        </w:rPr>
        <w:t>process</w:t>
      </w:r>
      <w:r w:rsidR="00E90151">
        <w:rPr>
          <w:sz w:val="24"/>
          <w:szCs w:val="24"/>
        </w:rPr>
        <w:t xml:space="preserve"> and the command </w:t>
      </w:r>
      <w:r w:rsidR="00E90151" w:rsidRPr="003547A3">
        <w:rPr>
          <w:i/>
          <w:iCs/>
          <w:sz w:val="24"/>
          <w:szCs w:val="24"/>
        </w:rPr>
        <w:t>/etc/</w:t>
      </w:r>
      <w:r w:rsidR="003547A3" w:rsidRPr="003547A3">
        <w:rPr>
          <w:i/>
          <w:iCs/>
          <w:sz w:val="24"/>
          <w:szCs w:val="24"/>
        </w:rPr>
        <w:t>rc.d/rc.sendmail start</w:t>
      </w:r>
      <w:r w:rsidR="003547A3">
        <w:rPr>
          <w:sz w:val="24"/>
          <w:szCs w:val="24"/>
        </w:rPr>
        <w:t xml:space="preserve"> was executed to start the sendmail process.</w:t>
      </w:r>
    </w:p>
    <w:p w14:paraId="2670C676" w14:textId="3E162839" w:rsidR="00CE7FA9" w:rsidRDefault="00425B0B" w:rsidP="003107E5">
      <w:pPr>
        <w:rPr>
          <w:sz w:val="24"/>
          <w:szCs w:val="24"/>
        </w:rPr>
      </w:pPr>
      <w:r w:rsidRPr="00425B0B">
        <w:rPr>
          <w:noProof/>
        </w:rPr>
        <w:drawing>
          <wp:inline distT="0" distB="0" distL="0" distR="0" wp14:anchorId="2E4436AB" wp14:editId="4DF7F2D2">
            <wp:extent cx="5876925" cy="437197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76925" cy="4371975"/>
                    </a:xfrm>
                    <a:prstGeom prst="rect">
                      <a:avLst/>
                    </a:prstGeom>
                  </pic:spPr>
                </pic:pic>
              </a:graphicData>
            </a:graphic>
          </wp:inline>
        </w:drawing>
      </w:r>
    </w:p>
    <w:p w14:paraId="617E4FDB" w14:textId="0360AEF4" w:rsidR="003547A3" w:rsidRDefault="003A7B83" w:rsidP="003107E5">
      <w:pPr>
        <w:rPr>
          <w:sz w:val="24"/>
          <w:szCs w:val="24"/>
        </w:rPr>
      </w:pPr>
      <w:r>
        <w:rPr>
          <w:sz w:val="24"/>
          <w:szCs w:val="24"/>
        </w:rPr>
        <w:lastRenderedPageBreak/>
        <w:t xml:space="preserve">The command su – bob was then again used to log back into bob’s account </w:t>
      </w:r>
      <w:r w:rsidR="00353646">
        <w:rPr>
          <w:sz w:val="24"/>
          <w:szCs w:val="24"/>
        </w:rPr>
        <w:t xml:space="preserve">and command mail was used </w:t>
      </w:r>
      <w:r w:rsidR="002A6F53">
        <w:rPr>
          <w:sz w:val="24"/>
          <w:szCs w:val="24"/>
        </w:rPr>
        <w:t>vies the mail messages sent to bob as shown below.</w:t>
      </w:r>
    </w:p>
    <w:p w14:paraId="2944A33C" w14:textId="39DA8F34" w:rsidR="001F60A3" w:rsidRDefault="001F60A3" w:rsidP="003107E5">
      <w:pPr>
        <w:rPr>
          <w:sz w:val="24"/>
          <w:szCs w:val="24"/>
        </w:rPr>
      </w:pPr>
      <w:r w:rsidRPr="001F60A3">
        <w:rPr>
          <w:noProof/>
        </w:rPr>
        <w:drawing>
          <wp:inline distT="0" distB="0" distL="0" distR="0" wp14:anchorId="76A51B4E" wp14:editId="2CE6EBE7">
            <wp:extent cx="5762625" cy="24479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2447925"/>
                    </a:xfrm>
                    <a:prstGeom prst="rect">
                      <a:avLst/>
                    </a:prstGeom>
                  </pic:spPr>
                </pic:pic>
              </a:graphicData>
            </a:graphic>
          </wp:inline>
        </w:drawing>
      </w:r>
    </w:p>
    <w:p w14:paraId="10B47E1B" w14:textId="64EE2BAD" w:rsidR="00CC1D00" w:rsidRPr="00823FB5" w:rsidRDefault="00D4668E" w:rsidP="003107E5">
      <w:pPr>
        <w:rPr>
          <w:b/>
          <w:bCs/>
          <w:sz w:val="24"/>
          <w:szCs w:val="24"/>
        </w:rPr>
      </w:pPr>
      <w:r>
        <w:rPr>
          <w:b/>
          <w:bCs/>
          <w:sz w:val="24"/>
          <w:szCs w:val="24"/>
        </w:rPr>
        <w:t>4.2</w:t>
      </w:r>
      <w:r w:rsidR="00CC1D00" w:rsidRPr="00823FB5">
        <w:rPr>
          <w:b/>
          <w:bCs/>
          <w:sz w:val="24"/>
          <w:szCs w:val="24"/>
        </w:rPr>
        <w:t>.</w:t>
      </w:r>
      <w:r w:rsidR="002B4842" w:rsidRPr="00823FB5">
        <w:rPr>
          <w:b/>
          <w:bCs/>
          <w:sz w:val="24"/>
          <w:szCs w:val="24"/>
        </w:rPr>
        <w:t xml:space="preserve">  </w:t>
      </w:r>
      <w:r w:rsidR="00823FB5" w:rsidRPr="00823FB5">
        <w:rPr>
          <w:b/>
          <w:bCs/>
          <w:sz w:val="24"/>
          <w:szCs w:val="24"/>
        </w:rPr>
        <w:t xml:space="preserve">Exploring Mail </w:t>
      </w:r>
      <w:r w:rsidR="00CC1D00" w:rsidRPr="00823FB5">
        <w:rPr>
          <w:b/>
          <w:bCs/>
          <w:sz w:val="24"/>
          <w:szCs w:val="24"/>
        </w:rPr>
        <w:t xml:space="preserve"> </w:t>
      </w:r>
    </w:p>
    <w:p w14:paraId="62A9BE64" w14:textId="03D900C7" w:rsidR="00823FB5" w:rsidRDefault="007B0E49" w:rsidP="003107E5">
      <w:pPr>
        <w:rPr>
          <w:sz w:val="24"/>
          <w:szCs w:val="24"/>
        </w:rPr>
      </w:pPr>
      <w:r>
        <w:rPr>
          <w:sz w:val="24"/>
          <w:szCs w:val="24"/>
        </w:rPr>
        <w:t>Reading Mail</w:t>
      </w:r>
      <w:r w:rsidR="00854240">
        <w:rPr>
          <w:sz w:val="24"/>
          <w:szCs w:val="24"/>
        </w:rPr>
        <w:t xml:space="preserve">: To read any mail </w:t>
      </w:r>
      <w:r w:rsidR="00E60F17">
        <w:rPr>
          <w:sz w:val="24"/>
          <w:szCs w:val="24"/>
        </w:rPr>
        <w:t xml:space="preserve">the command </w:t>
      </w:r>
      <w:r w:rsidR="00E60F17" w:rsidRPr="00E60F17">
        <w:rPr>
          <w:i/>
          <w:iCs/>
          <w:sz w:val="24"/>
          <w:szCs w:val="24"/>
        </w:rPr>
        <w:t>print</w:t>
      </w:r>
      <w:r w:rsidR="00E60F17">
        <w:rPr>
          <w:sz w:val="24"/>
          <w:szCs w:val="24"/>
        </w:rPr>
        <w:t xml:space="preserve"> followed by the massage number can be executed as shown below.</w:t>
      </w:r>
    </w:p>
    <w:p w14:paraId="5155A171" w14:textId="10DBCE93" w:rsidR="006B3CA2" w:rsidRDefault="00297694" w:rsidP="003107E5">
      <w:pPr>
        <w:rPr>
          <w:sz w:val="24"/>
          <w:szCs w:val="24"/>
        </w:rPr>
      </w:pPr>
      <w:r w:rsidRPr="00297694">
        <w:rPr>
          <w:noProof/>
        </w:rPr>
        <w:drawing>
          <wp:inline distT="0" distB="0" distL="0" distR="0" wp14:anchorId="5C86358E" wp14:editId="26EDEE4D">
            <wp:extent cx="5743575" cy="35528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43575" cy="3552825"/>
                    </a:xfrm>
                    <a:prstGeom prst="rect">
                      <a:avLst/>
                    </a:prstGeom>
                  </pic:spPr>
                </pic:pic>
              </a:graphicData>
            </a:graphic>
          </wp:inline>
        </w:drawing>
      </w:r>
    </w:p>
    <w:p w14:paraId="52BD5D25" w14:textId="77777777" w:rsidR="002A0F6E" w:rsidRDefault="002A0F6E" w:rsidP="003107E5">
      <w:pPr>
        <w:rPr>
          <w:sz w:val="24"/>
          <w:szCs w:val="24"/>
        </w:rPr>
      </w:pPr>
    </w:p>
    <w:p w14:paraId="5B90A5A2" w14:textId="2163397D" w:rsidR="00E60F17" w:rsidRDefault="009C47CC" w:rsidP="003107E5">
      <w:pPr>
        <w:rPr>
          <w:sz w:val="24"/>
          <w:szCs w:val="24"/>
        </w:rPr>
      </w:pPr>
      <w:r>
        <w:rPr>
          <w:sz w:val="24"/>
          <w:szCs w:val="24"/>
        </w:rPr>
        <w:lastRenderedPageBreak/>
        <w:t xml:space="preserve">Replying Mail: </w:t>
      </w:r>
      <w:r w:rsidR="002A0F6E">
        <w:rPr>
          <w:sz w:val="24"/>
          <w:szCs w:val="24"/>
        </w:rPr>
        <w:t xml:space="preserve">To reply to </w:t>
      </w:r>
      <w:r w:rsidR="002A0F6E" w:rsidRPr="00FB6CA5">
        <w:rPr>
          <w:i/>
          <w:iCs/>
          <w:sz w:val="24"/>
          <w:szCs w:val="24"/>
        </w:rPr>
        <w:t>mail</w:t>
      </w:r>
      <w:r w:rsidR="002A0F6E">
        <w:rPr>
          <w:sz w:val="24"/>
          <w:szCs w:val="24"/>
        </w:rPr>
        <w:t xml:space="preserve"> the command </w:t>
      </w:r>
      <w:r w:rsidR="00A75599">
        <w:rPr>
          <w:sz w:val="24"/>
          <w:szCs w:val="24"/>
        </w:rPr>
        <w:t xml:space="preserve">reply followed by the </w:t>
      </w:r>
      <w:r w:rsidR="00FB6CA5">
        <w:rPr>
          <w:sz w:val="24"/>
          <w:szCs w:val="24"/>
        </w:rPr>
        <w:t>number of the message you want to reply to can be used as shown below.</w:t>
      </w:r>
    </w:p>
    <w:p w14:paraId="290AB387" w14:textId="0A9BB8AD" w:rsidR="00BF591B" w:rsidRDefault="002A0F6E" w:rsidP="003107E5">
      <w:r w:rsidRPr="002A0F6E">
        <w:rPr>
          <w:noProof/>
        </w:rPr>
        <w:drawing>
          <wp:inline distT="0" distB="0" distL="0" distR="0" wp14:anchorId="1EF29593" wp14:editId="32067300">
            <wp:extent cx="5686425" cy="28384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6425" cy="2838450"/>
                    </a:xfrm>
                    <a:prstGeom prst="rect">
                      <a:avLst/>
                    </a:prstGeom>
                  </pic:spPr>
                </pic:pic>
              </a:graphicData>
            </a:graphic>
          </wp:inline>
        </w:drawing>
      </w:r>
    </w:p>
    <w:p w14:paraId="13086F2F" w14:textId="2017544C" w:rsidR="00141113" w:rsidRDefault="00043032" w:rsidP="003107E5">
      <w:r>
        <w:t xml:space="preserve">Sending Mail: </w:t>
      </w:r>
      <w:r w:rsidR="00951F69">
        <w:t xml:space="preserve">The command </w:t>
      </w:r>
      <w:r w:rsidR="00951F69" w:rsidRPr="002C1B17">
        <w:rPr>
          <w:i/>
          <w:iCs/>
        </w:rPr>
        <w:t>mail root@slackware-lab.slackware .com</w:t>
      </w:r>
      <w:r w:rsidR="00951F69">
        <w:t xml:space="preserve"> can be used </w:t>
      </w:r>
      <w:r w:rsidR="002C1B17">
        <w:t>to send a message as shown below.</w:t>
      </w:r>
    </w:p>
    <w:p w14:paraId="07E6DA3B" w14:textId="545F00CF" w:rsidR="00666FC4" w:rsidRDefault="0006537B" w:rsidP="003107E5">
      <w:r w:rsidRPr="0006537B">
        <w:rPr>
          <w:noProof/>
        </w:rPr>
        <w:drawing>
          <wp:inline distT="0" distB="0" distL="0" distR="0" wp14:anchorId="105002C3" wp14:editId="43635274">
            <wp:extent cx="5676900" cy="21431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76900" cy="2143125"/>
                    </a:xfrm>
                    <a:prstGeom prst="rect">
                      <a:avLst/>
                    </a:prstGeom>
                  </pic:spPr>
                </pic:pic>
              </a:graphicData>
            </a:graphic>
          </wp:inline>
        </w:drawing>
      </w:r>
    </w:p>
    <w:p w14:paraId="235D00E9" w14:textId="727806E0" w:rsidR="001E30E0" w:rsidRPr="001E30E0" w:rsidRDefault="004353E2" w:rsidP="003107E5">
      <w:r>
        <w:t xml:space="preserve">Saving Mail: </w:t>
      </w:r>
      <w:r w:rsidR="002A3939">
        <w:t xml:space="preserve">To save mail the </w:t>
      </w:r>
      <w:r w:rsidR="00AB5FC3">
        <w:t xml:space="preserve">command </w:t>
      </w:r>
      <w:r w:rsidR="00901EAE" w:rsidRPr="001E30E0">
        <w:rPr>
          <w:i/>
          <w:iCs/>
        </w:rPr>
        <w:t>save</w:t>
      </w:r>
      <w:r w:rsidR="00901EAE">
        <w:t xml:space="preserve"> </w:t>
      </w:r>
      <w:r w:rsidR="001E30E0">
        <w:t>c</w:t>
      </w:r>
      <w:r w:rsidR="00901EAE">
        <w:t>an be executed followed by the number of the mail you want to save as shown below.</w:t>
      </w:r>
    </w:p>
    <w:p w14:paraId="02B31DD5" w14:textId="1C7A856A" w:rsidR="00BF591B" w:rsidRDefault="002A3939" w:rsidP="003107E5">
      <w:pPr>
        <w:rPr>
          <w:sz w:val="24"/>
          <w:szCs w:val="24"/>
        </w:rPr>
      </w:pPr>
      <w:r>
        <w:rPr>
          <w:noProof/>
          <w:sz w:val="24"/>
          <w:szCs w:val="24"/>
        </w:rPr>
        <w:drawing>
          <wp:inline distT="0" distB="0" distL="0" distR="0" wp14:anchorId="62D141CC" wp14:editId="75BA4707">
            <wp:extent cx="5705475" cy="110490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a:extLst>
                        <a:ext uri="{28A0092B-C50C-407E-A947-70E740481C1C}">
                          <a14:useLocalDpi xmlns:a14="http://schemas.microsoft.com/office/drawing/2010/main" val="0"/>
                        </a:ext>
                      </a:extLst>
                    </a:blip>
                    <a:srcRect b="27844"/>
                    <a:stretch/>
                  </pic:blipFill>
                  <pic:spPr bwMode="auto">
                    <a:xfrm>
                      <a:off x="0" y="0"/>
                      <a:ext cx="5705475"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3AAEC2B4" w14:textId="4CD855BF" w:rsidR="00CC4FCA" w:rsidRDefault="00EB0B11" w:rsidP="003107E5">
      <w:pPr>
        <w:rPr>
          <w:sz w:val="24"/>
          <w:szCs w:val="24"/>
        </w:rPr>
      </w:pPr>
      <w:r>
        <w:rPr>
          <w:sz w:val="24"/>
          <w:szCs w:val="24"/>
        </w:rPr>
        <w:lastRenderedPageBreak/>
        <w:t>Listing Messages:</w:t>
      </w:r>
      <w:r w:rsidR="006C639C">
        <w:rPr>
          <w:sz w:val="24"/>
          <w:szCs w:val="24"/>
        </w:rPr>
        <w:t xml:space="preserve">  </w:t>
      </w:r>
      <w:r w:rsidR="00C61AB0">
        <w:rPr>
          <w:sz w:val="24"/>
          <w:szCs w:val="24"/>
        </w:rPr>
        <w:t>To list messages</w:t>
      </w:r>
      <w:r w:rsidR="00276A30">
        <w:rPr>
          <w:sz w:val="24"/>
          <w:szCs w:val="24"/>
        </w:rPr>
        <w:t xml:space="preserve"> various commands can be used.  </w:t>
      </w:r>
      <w:r w:rsidR="00C61AB0">
        <w:rPr>
          <w:sz w:val="24"/>
          <w:szCs w:val="24"/>
        </w:rPr>
        <w:t xml:space="preserve"> </w:t>
      </w:r>
      <w:r w:rsidR="00276A30">
        <w:rPr>
          <w:sz w:val="24"/>
          <w:szCs w:val="24"/>
        </w:rPr>
        <w:t xml:space="preserve">The commands </w:t>
      </w:r>
      <w:r w:rsidR="003C6C4B" w:rsidRPr="00741EB1">
        <w:rPr>
          <w:i/>
          <w:iCs/>
          <w:sz w:val="24"/>
          <w:szCs w:val="24"/>
        </w:rPr>
        <w:t>f*</w:t>
      </w:r>
      <w:r w:rsidR="003C6C4B">
        <w:rPr>
          <w:sz w:val="24"/>
          <w:szCs w:val="24"/>
        </w:rPr>
        <w:t xml:space="preserve"> and </w:t>
      </w:r>
      <w:r w:rsidR="003C6C4B" w:rsidRPr="00741EB1">
        <w:rPr>
          <w:i/>
          <w:iCs/>
          <w:sz w:val="24"/>
          <w:szCs w:val="24"/>
        </w:rPr>
        <w:t>h</w:t>
      </w:r>
      <w:r w:rsidR="003C6C4B">
        <w:rPr>
          <w:sz w:val="24"/>
          <w:szCs w:val="24"/>
        </w:rPr>
        <w:t xml:space="preserve"> can be used </w:t>
      </w:r>
      <w:r w:rsidR="004D7947">
        <w:rPr>
          <w:sz w:val="24"/>
          <w:szCs w:val="24"/>
        </w:rPr>
        <w:t xml:space="preserve">to list all the messages in the inbox.  The </w:t>
      </w:r>
      <w:r w:rsidR="004D7947" w:rsidRPr="00741EB1">
        <w:rPr>
          <w:i/>
          <w:iCs/>
          <w:sz w:val="24"/>
          <w:szCs w:val="24"/>
        </w:rPr>
        <w:t>f</w:t>
      </w:r>
      <w:r w:rsidR="004D7947">
        <w:rPr>
          <w:sz w:val="24"/>
          <w:szCs w:val="24"/>
        </w:rPr>
        <w:t xml:space="preserve"> command can also be varied by adding numbers to it for instance the </w:t>
      </w:r>
      <w:r w:rsidR="004D7947" w:rsidRPr="00741EB1">
        <w:rPr>
          <w:i/>
          <w:iCs/>
          <w:sz w:val="24"/>
          <w:szCs w:val="24"/>
        </w:rPr>
        <w:t>f</w:t>
      </w:r>
      <w:r w:rsidR="00741EB1" w:rsidRPr="00741EB1">
        <w:rPr>
          <w:i/>
          <w:iCs/>
          <w:sz w:val="24"/>
          <w:szCs w:val="24"/>
        </w:rPr>
        <w:t xml:space="preserve"> 1-8</w:t>
      </w:r>
      <w:r w:rsidR="00741EB1">
        <w:rPr>
          <w:sz w:val="24"/>
          <w:szCs w:val="24"/>
        </w:rPr>
        <w:t xml:space="preserve"> command can be used to only list emails 1-8.  </w:t>
      </w:r>
    </w:p>
    <w:p w14:paraId="1327188B" w14:textId="59C16696" w:rsidR="00A857DD" w:rsidRDefault="003C6C4B" w:rsidP="003107E5">
      <w:pPr>
        <w:rPr>
          <w:sz w:val="24"/>
          <w:szCs w:val="24"/>
        </w:rPr>
      </w:pPr>
      <w:r w:rsidRPr="003C6C4B">
        <w:rPr>
          <w:noProof/>
        </w:rPr>
        <w:drawing>
          <wp:inline distT="0" distB="0" distL="0" distR="0" wp14:anchorId="551AF675" wp14:editId="19AD19AF">
            <wp:extent cx="5667375" cy="35909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7375" cy="3590925"/>
                    </a:xfrm>
                    <a:prstGeom prst="rect">
                      <a:avLst/>
                    </a:prstGeom>
                  </pic:spPr>
                </pic:pic>
              </a:graphicData>
            </a:graphic>
          </wp:inline>
        </w:drawing>
      </w:r>
    </w:p>
    <w:p w14:paraId="3205B7AE" w14:textId="65FE76FB" w:rsidR="000D12BB" w:rsidRDefault="000231DD" w:rsidP="003107E5">
      <w:pPr>
        <w:rPr>
          <w:sz w:val="24"/>
          <w:szCs w:val="24"/>
        </w:rPr>
      </w:pPr>
      <w:r>
        <w:rPr>
          <w:sz w:val="24"/>
          <w:szCs w:val="24"/>
        </w:rPr>
        <w:t xml:space="preserve">/var/spool/mail/ contains flat text files </w:t>
      </w:r>
      <w:r w:rsidR="007176F4">
        <w:rPr>
          <w:sz w:val="24"/>
          <w:szCs w:val="24"/>
        </w:rPr>
        <w:t>that serv</w:t>
      </w:r>
      <w:r w:rsidR="00D5700A">
        <w:rPr>
          <w:sz w:val="24"/>
          <w:szCs w:val="24"/>
        </w:rPr>
        <w:t>e</w:t>
      </w:r>
      <w:r w:rsidR="007176F4">
        <w:rPr>
          <w:sz w:val="24"/>
          <w:szCs w:val="24"/>
        </w:rPr>
        <w:t xml:space="preserve"> as the user’s mailbox</w:t>
      </w:r>
      <w:r w:rsidR="00DE6077">
        <w:rPr>
          <w:sz w:val="24"/>
          <w:szCs w:val="24"/>
        </w:rPr>
        <w:t xml:space="preserve"> (IBM, 2018). </w:t>
      </w:r>
      <w:r w:rsidR="00AE46E0">
        <w:rPr>
          <w:sz w:val="24"/>
          <w:szCs w:val="24"/>
        </w:rPr>
        <w:t xml:space="preserve"> Sendmail </w:t>
      </w:r>
      <w:r w:rsidR="00317614">
        <w:rPr>
          <w:sz w:val="24"/>
          <w:szCs w:val="24"/>
        </w:rPr>
        <w:t>uses mail spools to do this and a spool is any</w:t>
      </w:r>
      <w:r w:rsidR="00D5700A">
        <w:rPr>
          <w:sz w:val="24"/>
          <w:szCs w:val="24"/>
        </w:rPr>
        <w:t xml:space="preserve"> file</w:t>
      </w:r>
      <w:r w:rsidR="00317614">
        <w:rPr>
          <w:sz w:val="24"/>
          <w:szCs w:val="24"/>
        </w:rPr>
        <w:t xml:space="preserve"> that</w:t>
      </w:r>
      <w:r w:rsidR="004028FF">
        <w:rPr>
          <w:sz w:val="24"/>
          <w:szCs w:val="24"/>
        </w:rPr>
        <w:t xml:space="preserve"> saves the mail header such the sender’s address or time of delivery </w:t>
      </w:r>
      <w:r w:rsidR="00F64671">
        <w:rPr>
          <w:sz w:val="24"/>
          <w:szCs w:val="24"/>
        </w:rPr>
        <w:t>a</w:t>
      </w:r>
      <w:r w:rsidR="007D4CBE">
        <w:rPr>
          <w:sz w:val="24"/>
          <w:szCs w:val="24"/>
        </w:rPr>
        <w:t xml:space="preserve">s well as </w:t>
      </w:r>
      <w:r w:rsidR="00F64671">
        <w:rPr>
          <w:sz w:val="24"/>
          <w:szCs w:val="24"/>
        </w:rPr>
        <w:t>the message body for every mail</w:t>
      </w:r>
      <w:r w:rsidR="00175EFC">
        <w:rPr>
          <w:sz w:val="24"/>
          <w:szCs w:val="24"/>
        </w:rPr>
        <w:t xml:space="preserve"> (Si</w:t>
      </w:r>
      <w:r w:rsidR="00B06610">
        <w:rPr>
          <w:sz w:val="24"/>
          <w:szCs w:val="24"/>
        </w:rPr>
        <w:t>m</w:t>
      </w:r>
      <w:r w:rsidR="00175EFC">
        <w:rPr>
          <w:sz w:val="24"/>
          <w:szCs w:val="24"/>
        </w:rPr>
        <w:t>plyWebHosting</w:t>
      </w:r>
      <w:r w:rsidR="00F64671">
        <w:rPr>
          <w:sz w:val="24"/>
          <w:szCs w:val="24"/>
        </w:rPr>
        <w:t>.</w:t>
      </w:r>
      <w:r w:rsidR="00B06610">
        <w:rPr>
          <w:sz w:val="24"/>
          <w:szCs w:val="24"/>
        </w:rPr>
        <w:t>com, 2014).</w:t>
      </w:r>
      <w:r w:rsidR="00DF561C">
        <w:rPr>
          <w:sz w:val="24"/>
          <w:szCs w:val="24"/>
        </w:rPr>
        <w:t xml:space="preserve"> </w:t>
      </w:r>
      <w:r w:rsidR="00A63BEE">
        <w:rPr>
          <w:sz w:val="24"/>
          <w:szCs w:val="24"/>
        </w:rPr>
        <w:t xml:space="preserve"> </w:t>
      </w:r>
      <w:r w:rsidR="00460BA2">
        <w:rPr>
          <w:sz w:val="24"/>
          <w:szCs w:val="24"/>
        </w:rPr>
        <w:t xml:space="preserve"> Sendmail </w:t>
      </w:r>
      <w:r w:rsidR="00A92437">
        <w:rPr>
          <w:sz w:val="24"/>
          <w:szCs w:val="24"/>
        </w:rPr>
        <w:t xml:space="preserve">mailboxes are </w:t>
      </w:r>
      <w:r w:rsidR="00460BA2">
        <w:rPr>
          <w:sz w:val="24"/>
          <w:szCs w:val="24"/>
        </w:rPr>
        <w:t>owned by</w:t>
      </w:r>
      <w:r w:rsidR="00A92437">
        <w:rPr>
          <w:sz w:val="24"/>
          <w:szCs w:val="24"/>
        </w:rPr>
        <w:t xml:space="preserve"> mail and not users the</w:t>
      </w:r>
      <w:r w:rsidR="009D3B51">
        <w:rPr>
          <w:sz w:val="24"/>
          <w:szCs w:val="24"/>
        </w:rPr>
        <w:t>refore the</w:t>
      </w:r>
      <w:r w:rsidR="00A92437">
        <w:rPr>
          <w:sz w:val="24"/>
          <w:szCs w:val="24"/>
        </w:rPr>
        <w:t xml:space="preserve"> nature of sendmail</w:t>
      </w:r>
      <w:r w:rsidR="00460BA2">
        <w:rPr>
          <w:sz w:val="24"/>
          <w:szCs w:val="24"/>
        </w:rPr>
        <w:t xml:space="preserve"> </w:t>
      </w:r>
      <w:r w:rsidR="009D3B51">
        <w:rPr>
          <w:sz w:val="24"/>
          <w:szCs w:val="24"/>
        </w:rPr>
        <w:t>can allow mail attackers to flood the server with mail easily leading to denial of the service</w:t>
      </w:r>
      <w:r w:rsidR="00696206">
        <w:rPr>
          <w:sz w:val="24"/>
          <w:szCs w:val="24"/>
        </w:rPr>
        <w:t>. Having said that, the effectiveness of such attacks is limited</w:t>
      </w:r>
      <w:r w:rsidR="0086012F">
        <w:rPr>
          <w:sz w:val="24"/>
          <w:szCs w:val="24"/>
        </w:rPr>
        <w:t xml:space="preserve"> (</w:t>
      </w:r>
      <w:r w:rsidR="00696206">
        <w:rPr>
          <w:sz w:val="24"/>
          <w:szCs w:val="24"/>
        </w:rPr>
        <w:t>RedHat, 2020).</w:t>
      </w:r>
    </w:p>
    <w:p w14:paraId="556AAFB6" w14:textId="2AB7E1F4" w:rsidR="00EA6678" w:rsidRDefault="00DB690D" w:rsidP="003107E5">
      <w:pPr>
        <w:rPr>
          <w:sz w:val="24"/>
          <w:szCs w:val="24"/>
        </w:rPr>
      </w:pPr>
      <w:r>
        <w:rPr>
          <w:sz w:val="24"/>
          <w:szCs w:val="24"/>
        </w:rPr>
        <w:t>T</w:t>
      </w:r>
      <w:r w:rsidR="00583280">
        <w:rPr>
          <w:sz w:val="24"/>
          <w:szCs w:val="24"/>
        </w:rPr>
        <w:t xml:space="preserve">he SMTP server is responsible for outgoing </w:t>
      </w:r>
      <w:r w:rsidR="00B03454">
        <w:rPr>
          <w:sz w:val="24"/>
          <w:szCs w:val="24"/>
        </w:rPr>
        <w:t xml:space="preserve">messages.  For a non-encrypted </w:t>
      </w:r>
      <w:r w:rsidR="00085BEF">
        <w:rPr>
          <w:sz w:val="24"/>
          <w:szCs w:val="24"/>
        </w:rPr>
        <w:t>SMTP server Port 25 or</w:t>
      </w:r>
      <w:r w:rsidR="00D91072">
        <w:rPr>
          <w:sz w:val="24"/>
          <w:szCs w:val="24"/>
        </w:rPr>
        <w:t xml:space="preserve"> 587 can be used </w:t>
      </w:r>
      <w:r w:rsidR="004A4991">
        <w:rPr>
          <w:sz w:val="24"/>
          <w:szCs w:val="24"/>
        </w:rPr>
        <w:t xml:space="preserve">but for secure servers such as TLS and SSL </w:t>
      </w:r>
      <w:r>
        <w:rPr>
          <w:sz w:val="24"/>
          <w:szCs w:val="24"/>
        </w:rPr>
        <w:t xml:space="preserve">ports 587 and 465 can be </w:t>
      </w:r>
      <w:proofErr w:type="gramStart"/>
      <w:r>
        <w:rPr>
          <w:sz w:val="24"/>
          <w:szCs w:val="24"/>
        </w:rPr>
        <w:t>used</w:t>
      </w:r>
      <w:proofErr w:type="gramEnd"/>
      <w:r>
        <w:rPr>
          <w:sz w:val="24"/>
          <w:szCs w:val="24"/>
        </w:rPr>
        <w:t xml:space="preserve"> respectively.  On the other hand,, POP3 </w:t>
      </w:r>
      <w:r w:rsidR="00113615">
        <w:rPr>
          <w:sz w:val="24"/>
          <w:szCs w:val="24"/>
        </w:rPr>
        <w:t xml:space="preserve">is a server responsible for </w:t>
      </w:r>
      <w:r w:rsidR="00406496">
        <w:rPr>
          <w:sz w:val="24"/>
          <w:szCs w:val="24"/>
        </w:rPr>
        <w:t>incom</w:t>
      </w:r>
      <w:r w:rsidR="00700FFB">
        <w:rPr>
          <w:sz w:val="24"/>
          <w:szCs w:val="24"/>
        </w:rPr>
        <w:t xml:space="preserve">ing messages and </w:t>
      </w:r>
      <w:r w:rsidR="003A63E5">
        <w:rPr>
          <w:sz w:val="24"/>
          <w:szCs w:val="24"/>
        </w:rPr>
        <w:t>port</w:t>
      </w:r>
      <w:r w:rsidR="00BE3A6E">
        <w:rPr>
          <w:sz w:val="24"/>
          <w:szCs w:val="24"/>
        </w:rPr>
        <w:t xml:space="preserve"> 110 is commonly used for a</w:t>
      </w:r>
      <w:r w:rsidR="00B6561E">
        <w:rPr>
          <w:sz w:val="24"/>
          <w:szCs w:val="24"/>
        </w:rPr>
        <w:t xml:space="preserve"> non-encrypted </w:t>
      </w:r>
      <w:r w:rsidR="004A62AD">
        <w:rPr>
          <w:sz w:val="24"/>
          <w:szCs w:val="24"/>
        </w:rPr>
        <w:t xml:space="preserve">POP3 server while port </w:t>
      </w:r>
      <w:r w:rsidR="00066C38">
        <w:rPr>
          <w:sz w:val="24"/>
          <w:szCs w:val="24"/>
        </w:rPr>
        <w:t>995 is commonly used for a secure POP3 server (</w:t>
      </w:r>
      <w:r w:rsidR="00FF3A45">
        <w:rPr>
          <w:sz w:val="24"/>
          <w:szCs w:val="24"/>
        </w:rPr>
        <w:t xml:space="preserve">ARCLAB, 2020).  </w:t>
      </w:r>
    </w:p>
    <w:p w14:paraId="11C698B0" w14:textId="77777777" w:rsidR="0039270A" w:rsidRDefault="0039270A" w:rsidP="003107E5">
      <w:pPr>
        <w:rPr>
          <w:sz w:val="24"/>
          <w:szCs w:val="24"/>
        </w:rPr>
      </w:pPr>
    </w:p>
    <w:p w14:paraId="32137FF9" w14:textId="189C75A7" w:rsidR="00F1553A" w:rsidRDefault="00F376B7" w:rsidP="003107E5">
      <w:pPr>
        <w:rPr>
          <w:b/>
          <w:bCs/>
          <w:sz w:val="24"/>
          <w:szCs w:val="24"/>
        </w:rPr>
      </w:pPr>
      <w:r>
        <w:rPr>
          <w:b/>
          <w:bCs/>
          <w:sz w:val="24"/>
          <w:szCs w:val="24"/>
        </w:rPr>
        <w:lastRenderedPageBreak/>
        <w:t>4.3</w:t>
      </w:r>
      <w:r w:rsidR="0039270A" w:rsidRPr="0039270A">
        <w:rPr>
          <w:b/>
          <w:bCs/>
          <w:sz w:val="24"/>
          <w:szCs w:val="24"/>
        </w:rPr>
        <w:t>.  Optional Exercises</w:t>
      </w:r>
      <w:r w:rsidR="00DB690D" w:rsidRPr="0039270A">
        <w:rPr>
          <w:b/>
          <w:bCs/>
          <w:sz w:val="24"/>
          <w:szCs w:val="24"/>
        </w:rPr>
        <w:t xml:space="preserve">  </w:t>
      </w:r>
      <w:r w:rsidR="00085BEF" w:rsidRPr="0039270A">
        <w:rPr>
          <w:b/>
          <w:bCs/>
          <w:sz w:val="24"/>
          <w:szCs w:val="24"/>
        </w:rPr>
        <w:t xml:space="preserve"> </w:t>
      </w:r>
    </w:p>
    <w:p w14:paraId="424E3BC6" w14:textId="7AE73F24" w:rsidR="0039270A" w:rsidRDefault="009766E7" w:rsidP="003107E5">
      <w:pPr>
        <w:rPr>
          <w:sz w:val="24"/>
          <w:szCs w:val="24"/>
        </w:rPr>
      </w:pPr>
      <w:r w:rsidRPr="00DE326A">
        <w:rPr>
          <w:sz w:val="24"/>
          <w:szCs w:val="24"/>
        </w:rPr>
        <w:t xml:space="preserve">IMAP and POP3 are both ways of connecting </w:t>
      </w:r>
      <w:r w:rsidR="00F42C48" w:rsidRPr="00DE326A">
        <w:rPr>
          <w:sz w:val="24"/>
          <w:szCs w:val="24"/>
        </w:rPr>
        <w:t>to the mail server so that one can read emails</w:t>
      </w:r>
      <w:r w:rsidR="00AB0AF0" w:rsidRPr="00DE326A">
        <w:rPr>
          <w:sz w:val="24"/>
          <w:szCs w:val="24"/>
        </w:rPr>
        <w:t xml:space="preserve"> through a mail client.  </w:t>
      </w:r>
      <w:r w:rsidR="00DE326A" w:rsidRPr="00DE326A">
        <w:rPr>
          <w:sz w:val="24"/>
          <w:szCs w:val="24"/>
        </w:rPr>
        <w:t>IMAP is short for I</w:t>
      </w:r>
      <w:r w:rsidR="006C5092">
        <w:rPr>
          <w:sz w:val="24"/>
          <w:szCs w:val="24"/>
        </w:rPr>
        <w:t>nternet Message Access Protocol</w:t>
      </w:r>
      <w:r w:rsidR="002261AA">
        <w:rPr>
          <w:sz w:val="24"/>
          <w:szCs w:val="24"/>
        </w:rPr>
        <w:t xml:space="preserve">.  </w:t>
      </w:r>
      <w:r w:rsidR="00580868">
        <w:rPr>
          <w:sz w:val="24"/>
          <w:szCs w:val="24"/>
        </w:rPr>
        <w:t xml:space="preserve">This protocol does not allow messages to be saved on a computer device </w:t>
      </w:r>
      <w:r w:rsidR="00F733B5">
        <w:rPr>
          <w:sz w:val="24"/>
          <w:szCs w:val="24"/>
        </w:rPr>
        <w:t xml:space="preserve">therefore the messages remain on the server.  However, </w:t>
      </w:r>
      <w:r w:rsidR="00774D25">
        <w:rPr>
          <w:sz w:val="24"/>
          <w:szCs w:val="24"/>
        </w:rPr>
        <w:t xml:space="preserve">POP3 on the other hand </w:t>
      </w:r>
      <w:r w:rsidR="00470309">
        <w:rPr>
          <w:sz w:val="24"/>
          <w:szCs w:val="24"/>
        </w:rPr>
        <w:t xml:space="preserve">works by allowing mail to </w:t>
      </w:r>
      <w:r w:rsidR="00370BBB">
        <w:rPr>
          <w:sz w:val="24"/>
          <w:szCs w:val="24"/>
        </w:rPr>
        <w:t xml:space="preserve">be saved or kept on the computer device </w:t>
      </w:r>
      <w:r w:rsidR="001570C5">
        <w:rPr>
          <w:sz w:val="24"/>
          <w:szCs w:val="24"/>
        </w:rPr>
        <w:t xml:space="preserve">or other output device.  </w:t>
      </w:r>
      <w:r w:rsidR="00D512EE">
        <w:rPr>
          <w:sz w:val="24"/>
          <w:szCs w:val="24"/>
        </w:rPr>
        <w:t>The table below</w:t>
      </w:r>
      <w:r w:rsidR="003C79EC">
        <w:rPr>
          <w:sz w:val="24"/>
          <w:szCs w:val="24"/>
        </w:rPr>
        <w:t xml:space="preserve"> describes the differences between IMAP a</w:t>
      </w:r>
      <w:r w:rsidR="00473E63">
        <w:rPr>
          <w:sz w:val="24"/>
          <w:szCs w:val="24"/>
        </w:rPr>
        <w:t>nd POP3</w:t>
      </w:r>
      <w:r w:rsidR="00DD65C2">
        <w:rPr>
          <w:sz w:val="24"/>
          <w:szCs w:val="24"/>
        </w:rPr>
        <w:t xml:space="preserve"> (Name com, 2019)</w:t>
      </w:r>
      <w:r w:rsidR="00473E63">
        <w:rPr>
          <w:sz w:val="24"/>
          <w:szCs w:val="24"/>
        </w:rPr>
        <w:t>.</w:t>
      </w:r>
    </w:p>
    <w:p w14:paraId="395ABEBF" w14:textId="48A0A60E" w:rsidR="00356D81" w:rsidRDefault="00356D81" w:rsidP="00356D81">
      <w:pPr>
        <w:pStyle w:val="Caption"/>
        <w:keepNext/>
      </w:pPr>
      <w:r>
        <w:t xml:space="preserve">Table </w:t>
      </w:r>
      <w:fldSimple w:instr=" SEQ Table \* ARABIC ">
        <w:r>
          <w:rPr>
            <w:noProof/>
          </w:rPr>
          <w:t>2</w:t>
        </w:r>
      </w:fldSimple>
      <w:r>
        <w:t xml:space="preserve"> Differences between IMAP and POP3</w:t>
      </w:r>
    </w:p>
    <w:tbl>
      <w:tblPr>
        <w:tblStyle w:val="TableGrid"/>
        <w:tblW w:w="0" w:type="auto"/>
        <w:tblLook w:val="04A0" w:firstRow="1" w:lastRow="0" w:firstColumn="1" w:lastColumn="0" w:noHBand="0" w:noVBand="1"/>
      </w:tblPr>
      <w:tblGrid>
        <w:gridCol w:w="4315"/>
        <w:gridCol w:w="4315"/>
      </w:tblGrid>
      <w:tr w:rsidR="00473E63" w14:paraId="7CCADEFA" w14:textId="77777777" w:rsidTr="00473E63">
        <w:tc>
          <w:tcPr>
            <w:tcW w:w="4315" w:type="dxa"/>
          </w:tcPr>
          <w:p w14:paraId="2D5BABEB" w14:textId="59D0BB2F" w:rsidR="00473E63" w:rsidRDefault="00473E63" w:rsidP="003107E5">
            <w:pPr>
              <w:rPr>
                <w:sz w:val="24"/>
                <w:szCs w:val="24"/>
              </w:rPr>
            </w:pPr>
            <w:r>
              <w:rPr>
                <w:sz w:val="24"/>
                <w:szCs w:val="24"/>
              </w:rPr>
              <w:t>IMAP</w:t>
            </w:r>
          </w:p>
        </w:tc>
        <w:tc>
          <w:tcPr>
            <w:tcW w:w="4315" w:type="dxa"/>
          </w:tcPr>
          <w:p w14:paraId="30DF2CEA" w14:textId="5EF23195" w:rsidR="00473E63" w:rsidRDefault="00473E63" w:rsidP="003107E5">
            <w:pPr>
              <w:rPr>
                <w:sz w:val="24"/>
                <w:szCs w:val="24"/>
              </w:rPr>
            </w:pPr>
            <w:r>
              <w:rPr>
                <w:sz w:val="24"/>
                <w:szCs w:val="24"/>
              </w:rPr>
              <w:t>POP3</w:t>
            </w:r>
          </w:p>
        </w:tc>
      </w:tr>
      <w:tr w:rsidR="00473E63" w14:paraId="610E406B" w14:textId="77777777" w:rsidTr="00473E63">
        <w:tc>
          <w:tcPr>
            <w:tcW w:w="4315" w:type="dxa"/>
          </w:tcPr>
          <w:p w14:paraId="0DD91216" w14:textId="5B26CEEE" w:rsidR="00473E63" w:rsidRDefault="00087FEE" w:rsidP="003107E5">
            <w:pPr>
              <w:rPr>
                <w:sz w:val="24"/>
                <w:szCs w:val="24"/>
              </w:rPr>
            </w:pPr>
            <w:r>
              <w:rPr>
                <w:sz w:val="24"/>
                <w:szCs w:val="24"/>
              </w:rPr>
              <w:t xml:space="preserve">Sent messages are saved </w:t>
            </w:r>
            <w:r w:rsidR="006A66BA">
              <w:rPr>
                <w:sz w:val="24"/>
                <w:szCs w:val="24"/>
              </w:rPr>
              <w:t>on the server.</w:t>
            </w:r>
          </w:p>
        </w:tc>
        <w:tc>
          <w:tcPr>
            <w:tcW w:w="4315" w:type="dxa"/>
          </w:tcPr>
          <w:p w14:paraId="5B9793CF" w14:textId="48A4928F" w:rsidR="00473E63" w:rsidRDefault="00F03EC5" w:rsidP="003107E5">
            <w:pPr>
              <w:rPr>
                <w:sz w:val="24"/>
                <w:szCs w:val="24"/>
              </w:rPr>
            </w:pPr>
            <w:r>
              <w:rPr>
                <w:sz w:val="24"/>
                <w:szCs w:val="24"/>
              </w:rPr>
              <w:t>Sent messages are kept on a single device.</w:t>
            </w:r>
          </w:p>
        </w:tc>
      </w:tr>
      <w:tr w:rsidR="00473E63" w14:paraId="1D0EEABE" w14:textId="77777777" w:rsidTr="00473E63">
        <w:tc>
          <w:tcPr>
            <w:tcW w:w="4315" w:type="dxa"/>
          </w:tcPr>
          <w:p w14:paraId="7ACA2900" w14:textId="0883DEE2" w:rsidR="00473E63" w:rsidRDefault="006A66BA" w:rsidP="003107E5">
            <w:pPr>
              <w:rPr>
                <w:sz w:val="24"/>
                <w:szCs w:val="24"/>
              </w:rPr>
            </w:pPr>
            <w:r>
              <w:rPr>
                <w:sz w:val="24"/>
                <w:szCs w:val="24"/>
              </w:rPr>
              <w:t>Messages can be synched and accessed across mult</w:t>
            </w:r>
            <w:r w:rsidR="00921AA3">
              <w:rPr>
                <w:sz w:val="24"/>
                <w:szCs w:val="24"/>
              </w:rPr>
              <w:t>iple devices.</w:t>
            </w:r>
          </w:p>
        </w:tc>
        <w:tc>
          <w:tcPr>
            <w:tcW w:w="4315" w:type="dxa"/>
          </w:tcPr>
          <w:p w14:paraId="3893E6ED" w14:textId="19394C87" w:rsidR="00473E63" w:rsidRDefault="002E03CD" w:rsidP="003107E5">
            <w:pPr>
              <w:rPr>
                <w:sz w:val="24"/>
                <w:szCs w:val="24"/>
              </w:rPr>
            </w:pPr>
            <w:r>
              <w:rPr>
                <w:sz w:val="24"/>
                <w:szCs w:val="24"/>
              </w:rPr>
              <w:t>Emails can only be accessed from a single device.</w:t>
            </w:r>
          </w:p>
        </w:tc>
      </w:tr>
      <w:tr w:rsidR="00473E63" w14:paraId="11D6540C" w14:textId="77777777" w:rsidTr="00473E63">
        <w:tc>
          <w:tcPr>
            <w:tcW w:w="4315" w:type="dxa"/>
          </w:tcPr>
          <w:p w14:paraId="605029ED" w14:textId="7AEE49A8" w:rsidR="00473E63" w:rsidRDefault="00921AA3" w:rsidP="003107E5">
            <w:pPr>
              <w:rPr>
                <w:sz w:val="24"/>
                <w:szCs w:val="24"/>
              </w:rPr>
            </w:pPr>
            <w:r>
              <w:rPr>
                <w:sz w:val="24"/>
                <w:szCs w:val="24"/>
              </w:rPr>
              <w:t xml:space="preserve">Emails </w:t>
            </w:r>
            <w:r w:rsidR="00083D94">
              <w:rPr>
                <w:sz w:val="24"/>
                <w:szCs w:val="24"/>
              </w:rPr>
              <w:t>are stored on the server</w:t>
            </w:r>
          </w:p>
        </w:tc>
        <w:tc>
          <w:tcPr>
            <w:tcW w:w="4315" w:type="dxa"/>
          </w:tcPr>
          <w:p w14:paraId="7E655E0F" w14:textId="00D7E37D" w:rsidR="00473E63" w:rsidRDefault="00B71916" w:rsidP="003107E5">
            <w:pPr>
              <w:rPr>
                <w:sz w:val="24"/>
                <w:szCs w:val="24"/>
              </w:rPr>
            </w:pPr>
            <w:r>
              <w:rPr>
                <w:sz w:val="24"/>
                <w:szCs w:val="24"/>
              </w:rPr>
              <w:t>The emails are kept on a single device.</w:t>
            </w:r>
          </w:p>
        </w:tc>
      </w:tr>
      <w:tr w:rsidR="00473E63" w14:paraId="445F1036" w14:textId="77777777" w:rsidTr="00473E63">
        <w:tc>
          <w:tcPr>
            <w:tcW w:w="4315" w:type="dxa"/>
          </w:tcPr>
          <w:p w14:paraId="666307BB" w14:textId="77777777" w:rsidR="00473E63" w:rsidRDefault="00473E63" w:rsidP="003107E5">
            <w:pPr>
              <w:rPr>
                <w:sz w:val="24"/>
                <w:szCs w:val="24"/>
              </w:rPr>
            </w:pPr>
          </w:p>
        </w:tc>
        <w:tc>
          <w:tcPr>
            <w:tcW w:w="4315" w:type="dxa"/>
          </w:tcPr>
          <w:p w14:paraId="002C73B1" w14:textId="640C8AA2" w:rsidR="00473E63" w:rsidRDefault="00160E4A" w:rsidP="006565DA">
            <w:pPr>
              <w:keepNext/>
              <w:rPr>
                <w:sz w:val="24"/>
                <w:szCs w:val="24"/>
              </w:rPr>
            </w:pPr>
            <w:r>
              <w:rPr>
                <w:sz w:val="24"/>
                <w:szCs w:val="24"/>
              </w:rPr>
              <w:t>Messages can be kept on the server</w:t>
            </w:r>
            <w:r w:rsidR="002B01B2">
              <w:rPr>
                <w:sz w:val="24"/>
                <w:szCs w:val="24"/>
              </w:rPr>
              <w:t xml:space="preserve">, however, the setting </w:t>
            </w:r>
            <w:r w:rsidR="00181DFC">
              <w:rPr>
                <w:sz w:val="24"/>
                <w:szCs w:val="24"/>
              </w:rPr>
              <w:t xml:space="preserve">“keep email on server” must be enabled for this to be possible.  Having said that, </w:t>
            </w:r>
            <w:r w:rsidR="00AA2170">
              <w:rPr>
                <w:sz w:val="24"/>
                <w:szCs w:val="24"/>
              </w:rPr>
              <w:t>once the messages are downloaded they are then instantly de</w:t>
            </w:r>
            <w:r w:rsidR="006565DA">
              <w:rPr>
                <w:sz w:val="24"/>
                <w:szCs w:val="24"/>
              </w:rPr>
              <w:t>leted from the server.</w:t>
            </w:r>
          </w:p>
        </w:tc>
      </w:tr>
    </w:tbl>
    <w:p w14:paraId="195914A4" w14:textId="0E1EC043" w:rsidR="00473E63" w:rsidRPr="00DE326A" w:rsidRDefault="00266222" w:rsidP="006565DA">
      <w:pPr>
        <w:pStyle w:val="Caption"/>
        <w:rPr>
          <w:sz w:val="24"/>
          <w:szCs w:val="24"/>
        </w:rPr>
      </w:pPr>
      <w:r>
        <w:t>Aol.Help, 2</w:t>
      </w:r>
      <w:r w:rsidR="000079F0">
        <w:t>0</w:t>
      </w:r>
      <w:r w:rsidR="00173F0C">
        <w:t>19.</w:t>
      </w:r>
    </w:p>
    <w:p w14:paraId="46AE8516" w14:textId="133F3246" w:rsidR="00984D45" w:rsidRDefault="00CA37D2" w:rsidP="003107E5">
      <w:pPr>
        <w:rPr>
          <w:i/>
          <w:iCs/>
          <w:sz w:val="24"/>
          <w:szCs w:val="24"/>
        </w:rPr>
      </w:pPr>
      <w:r w:rsidRPr="00AE6D24">
        <w:rPr>
          <w:sz w:val="24"/>
          <w:szCs w:val="24"/>
        </w:rPr>
        <w:t>PGP which is an abbreviation of Pretty Good Pr</w:t>
      </w:r>
      <w:r w:rsidR="006F090D">
        <w:rPr>
          <w:sz w:val="24"/>
          <w:szCs w:val="24"/>
        </w:rPr>
        <w:t>ivacy is a command line tool</w:t>
      </w:r>
      <w:r w:rsidR="003D2FE4">
        <w:rPr>
          <w:sz w:val="24"/>
          <w:szCs w:val="24"/>
        </w:rPr>
        <w:t xml:space="preserve"> </w:t>
      </w:r>
      <w:r w:rsidR="00EE14D9">
        <w:rPr>
          <w:sz w:val="24"/>
          <w:szCs w:val="24"/>
        </w:rPr>
        <w:t xml:space="preserve">used </w:t>
      </w:r>
      <w:r w:rsidR="003D2FE4">
        <w:rPr>
          <w:sz w:val="24"/>
          <w:szCs w:val="24"/>
        </w:rPr>
        <w:t>in</w:t>
      </w:r>
      <w:r w:rsidR="00EE14D9">
        <w:rPr>
          <w:sz w:val="24"/>
          <w:szCs w:val="24"/>
        </w:rPr>
        <w:t xml:space="preserve"> </w:t>
      </w:r>
      <w:r w:rsidR="003D2FE4">
        <w:rPr>
          <w:sz w:val="24"/>
          <w:szCs w:val="24"/>
        </w:rPr>
        <w:t>transferring</w:t>
      </w:r>
      <w:r w:rsidR="00EE14D9">
        <w:rPr>
          <w:sz w:val="24"/>
          <w:szCs w:val="24"/>
        </w:rPr>
        <w:t xml:space="preserve"> </w:t>
      </w:r>
      <w:r w:rsidR="00933705">
        <w:rPr>
          <w:sz w:val="24"/>
          <w:szCs w:val="24"/>
        </w:rPr>
        <w:t xml:space="preserve">sensitive data or files </w:t>
      </w:r>
      <w:r w:rsidR="009A0A4D">
        <w:rPr>
          <w:sz w:val="24"/>
          <w:szCs w:val="24"/>
        </w:rPr>
        <w:t>securely betwee</w:t>
      </w:r>
      <w:r w:rsidR="00330FD9">
        <w:rPr>
          <w:sz w:val="24"/>
          <w:szCs w:val="24"/>
        </w:rPr>
        <w:t xml:space="preserve">n two systems.  </w:t>
      </w:r>
      <w:r w:rsidR="001C5A2B">
        <w:rPr>
          <w:sz w:val="24"/>
          <w:szCs w:val="24"/>
        </w:rPr>
        <w:t>In order to en</w:t>
      </w:r>
      <w:r w:rsidR="0044538C">
        <w:rPr>
          <w:sz w:val="24"/>
          <w:szCs w:val="24"/>
        </w:rPr>
        <w:t xml:space="preserve">crypt a file or data, </w:t>
      </w:r>
      <w:r w:rsidR="00704C01">
        <w:rPr>
          <w:sz w:val="24"/>
          <w:szCs w:val="24"/>
        </w:rPr>
        <w:t>a public key</w:t>
      </w:r>
      <w:r w:rsidR="00D546D2">
        <w:rPr>
          <w:sz w:val="24"/>
          <w:szCs w:val="24"/>
        </w:rPr>
        <w:t xml:space="preserve"> which is also shared with end users</w:t>
      </w:r>
      <w:r w:rsidR="00704C01">
        <w:rPr>
          <w:sz w:val="24"/>
          <w:szCs w:val="24"/>
        </w:rPr>
        <w:t xml:space="preserve"> is needed</w:t>
      </w:r>
      <w:r w:rsidR="00D546D2">
        <w:rPr>
          <w:sz w:val="24"/>
          <w:szCs w:val="24"/>
        </w:rPr>
        <w:t xml:space="preserve">.  </w:t>
      </w:r>
      <w:r w:rsidR="001E5CF3">
        <w:rPr>
          <w:sz w:val="24"/>
          <w:szCs w:val="24"/>
        </w:rPr>
        <w:t xml:space="preserve">This key has to be generated on </w:t>
      </w:r>
      <w:r w:rsidR="00252EA9">
        <w:rPr>
          <w:sz w:val="24"/>
          <w:szCs w:val="24"/>
        </w:rPr>
        <w:t xml:space="preserve">a source system using the command </w:t>
      </w:r>
      <w:r w:rsidR="00252EA9" w:rsidRPr="00252EA9">
        <w:rPr>
          <w:i/>
          <w:iCs/>
          <w:sz w:val="24"/>
          <w:szCs w:val="24"/>
        </w:rPr>
        <w:t>gpg –gen-key.</w:t>
      </w:r>
      <w:r w:rsidR="00252EA9">
        <w:rPr>
          <w:sz w:val="24"/>
          <w:szCs w:val="24"/>
        </w:rPr>
        <w:t xml:space="preserve">  </w:t>
      </w:r>
      <w:r w:rsidR="00DE1CEC">
        <w:rPr>
          <w:sz w:val="24"/>
          <w:szCs w:val="24"/>
        </w:rPr>
        <w:t>After the public</w:t>
      </w:r>
      <w:r w:rsidR="00E5773E">
        <w:rPr>
          <w:sz w:val="24"/>
          <w:szCs w:val="24"/>
        </w:rPr>
        <w:t xml:space="preserve"> key</w:t>
      </w:r>
      <w:r w:rsidR="00DE1CEC">
        <w:rPr>
          <w:sz w:val="24"/>
          <w:szCs w:val="24"/>
        </w:rPr>
        <w:t xml:space="preserve"> has been installed </w:t>
      </w:r>
      <w:r w:rsidR="00BD7671">
        <w:rPr>
          <w:sz w:val="24"/>
          <w:szCs w:val="24"/>
        </w:rPr>
        <w:t xml:space="preserve">it is then used to encrypt a file </w:t>
      </w:r>
      <w:r w:rsidR="008B30CD">
        <w:rPr>
          <w:sz w:val="24"/>
          <w:szCs w:val="24"/>
        </w:rPr>
        <w:t>either using a passphrase or without</w:t>
      </w:r>
      <w:r w:rsidR="00E5773E">
        <w:rPr>
          <w:sz w:val="24"/>
          <w:szCs w:val="24"/>
        </w:rPr>
        <w:t xml:space="preserve"> using</w:t>
      </w:r>
      <w:r w:rsidR="008B30CD">
        <w:rPr>
          <w:sz w:val="24"/>
          <w:szCs w:val="24"/>
        </w:rPr>
        <w:t xml:space="preserve"> a passphrase.  </w:t>
      </w:r>
      <w:r w:rsidR="00D35A10">
        <w:rPr>
          <w:sz w:val="24"/>
          <w:szCs w:val="24"/>
        </w:rPr>
        <w:t xml:space="preserve">To </w:t>
      </w:r>
      <w:r w:rsidR="00DB3601">
        <w:rPr>
          <w:sz w:val="24"/>
          <w:szCs w:val="24"/>
        </w:rPr>
        <w:t xml:space="preserve">encrypt a file </w:t>
      </w:r>
      <w:r w:rsidR="00E5773E">
        <w:rPr>
          <w:sz w:val="24"/>
          <w:szCs w:val="24"/>
        </w:rPr>
        <w:t>using</w:t>
      </w:r>
      <w:r w:rsidR="00DB3601">
        <w:rPr>
          <w:sz w:val="24"/>
          <w:szCs w:val="24"/>
        </w:rPr>
        <w:t xml:space="preserve"> a passphrase the following command is used, </w:t>
      </w:r>
      <w:r w:rsidR="006B0204" w:rsidRPr="006B0204">
        <w:rPr>
          <w:i/>
          <w:iCs/>
          <w:sz w:val="24"/>
          <w:szCs w:val="24"/>
        </w:rPr>
        <w:t>pg -s --no-tty --always-trust --passphrase "passphrase@test" -u &lt;Key_Name&gt;-pub-sub.asc "data_file.txt"</w:t>
      </w:r>
      <w:r w:rsidR="006B0204">
        <w:rPr>
          <w:i/>
          <w:iCs/>
          <w:sz w:val="24"/>
          <w:szCs w:val="24"/>
        </w:rPr>
        <w:t xml:space="preserve"> </w:t>
      </w:r>
      <w:r w:rsidR="001E15F7">
        <w:rPr>
          <w:sz w:val="24"/>
          <w:szCs w:val="24"/>
        </w:rPr>
        <w:t xml:space="preserve"> and to </w:t>
      </w:r>
      <w:r w:rsidR="00E5773E">
        <w:rPr>
          <w:sz w:val="24"/>
          <w:szCs w:val="24"/>
        </w:rPr>
        <w:t>encrypt</w:t>
      </w:r>
      <w:r w:rsidR="001E15F7">
        <w:rPr>
          <w:sz w:val="24"/>
          <w:szCs w:val="24"/>
        </w:rPr>
        <w:t xml:space="preserve"> a file without a passphrase the following command is used, </w:t>
      </w:r>
      <w:r w:rsidR="0009762F" w:rsidRPr="0009762F">
        <w:rPr>
          <w:i/>
          <w:iCs/>
          <w:sz w:val="24"/>
          <w:szCs w:val="24"/>
        </w:rPr>
        <w:t>gpg --encrypt --recipient ‘&lt;Key_Name&gt;-pub-sub.asc’ data_file.txt</w:t>
      </w:r>
      <w:r w:rsidR="00BA3D7D">
        <w:rPr>
          <w:i/>
          <w:iCs/>
          <w:sz w:val="24"/>
          <w:szCs w:val="24"/>
        </w:rPr>
        <w:t xml:space="preserve"> </w:t>
      </w:r>
      <w:r w:rsidR="00BA3D7D" w:rsidRPr="00FD2F6C">
        <w:rPr>
          <w:sz w:val="24"/>
          <w:szCs w:val="24"/>
        </w:rPr>
        <w:t>(Chau</w:t>
      </w:r>
      <w:r w:rsidR="00FD2F6C" w:rsidRPr="00FD2F6C">
        <w:rPr>
          <w:sz w:val="24"/>
          <w:szCs w:val="24"/>
        </w:rPr>
        <w:t>han, 201</w:t>
      </w:r>
      <w:r w:rsidR="00FD2F6C">
        <w:rPr>
          <w:sz w:val="24"/>
          <w:szCs w:val="24"/>
        </w:rPr>
        <w:t>9).</w:t>
      </w:r>
      <w:r w:rsidR="0009762F">
        <w:rPr>
          <w:i/>
          <w:iCs/>
          <w:sz w:val="24"/>
          <w:szCs w:val="24"/>
        </w:rPr>
        <w:t xml:space="preserve"> </w:t>
      </w:r>
    </w:p>
    <w:p w14:paraId="77001312" w14:textId="58E882E3" w:rsidR="00366A87" w:rsidRDefault="00366A87" w:rsidP="003107E5">
      <w:pPr>
        <w:rPr>
          <w:i/>
          <w:iCs/>
          <w:sz w:val="24"/>
          <w:szCs w:val="24"/>
        </w:rPr>
      </w:pPr>
    </w:p>
    <w:p w14:paraId="6AF2274A" w14:textId="66DA2024" w:rsidR="00366A87" w:rsidRDefault="00366A87" w:rsidP="003107E5">
      <w:pPr>
        <w:rPr>
          <w:i/>
          <w:iCs/>
          <w:sz w:val="24"/>
          <w:szCs w:val="24"/>
        </w:rPr>
      </w:pPr>
    </w:p>
    <w:p w14:paraId="62B69DF5" w14:textId="12D6A2EA" w:rsidR="00366A87" w:rsidRDefault="00366A87" w:rsidP="003107E5">
      <w:pPr>
        <w:rPr>
          <w:i/>
          <w:iCs/>
          <w:sz w:val="24"/>
          <w:szCs w:val="24"/>
        </w:rPr>
      </w:pPr>
    </w:p>
    <w:p w14:paraId="4F34957E" w14:textId="20E3B634" w:rsidR="00366A87" w:rsidRDefault="003E0EDA" w:rsidP="00366A87">
      <w:pPr>
        <w:pStyle w:val="Heading1"/>
      </w:pPr>
      <w:bookmarkStart w:id="14" w:name="_Toc57393621"/>
      <w:r>
        <w:lastRenderedPageBreak/>
        <w:t xml:space="preserve">5.  </w:t>
      </w:r>
      <w:r w:rsidR="00366A87">
        <w:t>Apache HTTP Server and PHP</w:t>
      </w:r>
      <w:bookmarkEnd w:id="14"/>
    </w:p>
    <w:p w14:paraId="110CD908" w14:textId="1ABAA765" w:rsidR="00141BFE" w:rsidRPr="001D4ACE" w:rsidRDefault="003E0EDA" w:rsidP="003107E5">
      <w:pPr>
        <w:rPr>
          <w:b/>
          <w:bCs/>
          <w:sz w:val="24"/>
          <w:szCs w:val="24"/>
        </w:rPr>
      </w:pPr>
      <w:r>
        <w:rPr>
          <w:b/>
          <w:bCs/>
          <w:sz w:val="24"/>
          <w:szCs w:val="24"/>
        </w:rPr>
        <w:t>5</w:t>
      </w:r>
      <w:r w:rsidR="002344A4" w:rsidRPr="001D4ACE">
        <w:rPr>
          <w:b/>
          <w:bCs/>
          <w:sz w:val="24"/>
          <w:szCs w:val="24"/>
        </w:rPr>
        <w:t>.1</w:t>
      </w:r>
      <w:r>
        <w:rPr>
          <w:b/>
          <w:bCs/>
          <w:sz w:val="24"/>
          <w:szCs w:val="24"/>
        </w:rPr>
        <w:t xml:space="preserve">. </w:t>
      </w:r>
      <w:r w:rsidR="002344A4" w:rsidRPr="001D4ACE">
        <w:rPr>
          <w:b/>
          <w:bCs/>
          <w:sz w:val="24"/>
          <w:szCs w:val="24"/>
        </w:rPr>
        <w:t xml:space="preserve"> </w:t>
      </w:r>
      <w:r w:rsidR="001D4ACE" w:rsidRPr="001D4ACE">
        <w:rPr>
          <w:b/>
          <w:bCs/>
          <w:sz w:val="24"/>
          <w:szCs w:val="24"/>
        </w:rPr>
        <w:t>Configuring Apache</w:t>
      </w:r>
    </w:p>
    <w:p w14:paraId="4A358D0F" w14:textId="2D399147" w:rsidR="002344A4" w:rsidRPr="0009762F" w:rsidRDefault="00C534C4" w:rsidP="003107E5">
      <w:pPr>
        <w:rPr>
          <w:sz w:val="24"/>
          <w:szCs w:val="24"/>
        </w:rPr>
      </w:pPr>
      <w:r>
        <w:rPr>
          <w:sz w:val="24"/>
          <w:szCs w:val="24"/>
        </w:rPr>
        <w:t xml:space="preserve">The following file </w:t>
      </w:r>
      <w:r w:rsidR="001C2688">
        <w:rPr>
          <w:sz w:val="24"/>
          <w:szCs w:val="24"/>
        </w:rPr>
        <w:t xml:space="preserve">was opened in the vi text editor using the command </w:t>
      </w:r>
      <w:r w:rsidR="00FC3895" w:rsidRPr="008B418A">
        <w:rPr>
          <w:i/>
          <w:iCs/>
          <w:sz w:val="24"/>
          <w:szCs w:val="24"/>
        </w:rPr>
        <w:t>vi /etc/httpd/httpd.conf</w:t>
      </w:r>
      <w:r w:rsidR="00231C00" w:rsidRPr="008B418A">
        <w:rPr>
          <w:i/>
          <w:iCs/>
          <w:sz w:val="24"/>
          <w:szCs w:val="24"/>
        </w:rPr>
        <w:t>.</w:t>
      </w:r>
      <w:r w:rsidR="00231C00">
        <w:rPr>
          <w:sz w:val="24"/>
          <w:szCs w:val="24"/>
        </w:rPr>
        <w:t xml:space="preserve">  </w:t>
      </w:r>
      <w:r w:rsidR="002A6ED1">
        <w:rPr>
          <w:sz w:val="24"/>
          <w:szCs w:val="24"/>
        </w:rPr>
        <w:t xml:space="preserve">To browse through the file the syntax </w:t>
      </w:r>
      <w:r w:rsidR="007159C7" w:rsidRPr="008B418A">
        <w:rPr>
          <w:i/>
          <w:iCs/>
          <w:sz w:val="24"/>
          <w:szCs w:val="24"/>
        </w:rPr>
        <w:t>/search_string</w:t>
      </w:r>
      <w:r w:rsidR="007159C7">
        <w:rPr>
          <w:sz w:val="24"/>
          <w:szCs w:val="24"/>
        </w:rPr>
        <w:t xml:space="preserve"> was used</w:t>
      </w:r>
      <w:r w:rsidR="008B418A">
        <w:rPr>
          <w:sz w:val="24"/>
          <w:szCs w:val="24"/>
        </w:rPr>
        <w:t xml:space="preserve">.  </w:t>
      </w:r>
    </w:p>
    <w:p w14:paraId="1AA9AD5F" w14:textId="3574F2E7" w:rsidR="007D5397" w:rsidRDefault="00C534C4" w:rsidP="003107E5">
      <w:pPr>
        <w:rPr>
          <w:sz w:val="24"/>
          <w:szCs w:val="24"/>
        </w:rPr>
      </w:pPr>
      <w:r w:rsidRPr="00C534C4">
        <w:rPr>
          <w:noProof/>
        </w:rPr>
        <w:drawing>
          <wp:inline distT="0" distB="0" distL="0" distR="0" wp14:anchorId="434CD0D5" wp14:editId="3A1F7ADA">
            <wp:extent cx="584835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48350" cy="3962400"/>
                    </a:xfrm>
                    <a:prstGeom prst="rect">
                      <a:avLst/>
                    </a:prstGeom>
                  </pic:spPr>
                </pic:pic>
              </a:graphicData>
            </a:graphic>
          </wp:inline>
        </w:drawing>
      </w:r>
    </w:p>
    <w:p w14:paraId="629764E7" w14:textId="10683AE5" w:rsidR="00121FCC" w:rsidRDefault="008A73B0" w:rsidP="003107E5">
      <w:pPr>
        <w:rPr>
          <w:sz w:val="24"/>
          <w:szCs w:val="24"/>
        </w:rPr>
      </w:pPr>
      <w:r>
        <w:rPr>
          <w:sz w:val="24"/>
          <w:szCs w:val="24"/>
        </w:rPr>
        <w:t>Lines that start with # which are c</w:t>
      </w:r>
      <w:r w:rsidR="00372C52">
        <w:rPr>
          <w:sz w:val="24"/>
          <w:szCs w:val="24"/>
        </w:rPr>
        <w:t xml:space="preserve">omments have a general purpose of temporarily disabling </w:t>
      </w:r>
      <w:r w:rsidR="007F7FC5">
        <w:rPr>
          <w:sz w:val="24"/>
          <w:szCs w:val="24"/>
        </w:rPr>
        <w:t>a specific code meaning that any</w:t>
      </w:r>
      <w:r w:rsidR="00EA4114">
        <w:rPr>
          <w:sz w:val="24"/>
          <w:szCs w:val="24"/>
        </w:rPr>
        <w:t xml:space="preserve">thing that comes after </w:t>
      </w:r>
      <w:r w:rsidR="003B4D98">
        <w:rPr>
          <w:sz w:val="24"/>
          <w:szCs w:val="24"/>
        </w:rPr>
        <w:t>the # will not be executed.  T</w:t>
      </w:r>
      <w:r w:rsidR="00E60D1F">
        <w:rPr>
          <w:sz w:val="24"/>
          <w:szCs w:val="24"/>
        </w:rPr>
        <w:t>he comments disable specific http commands and /or opti</w:t>
      </w:r>
      <w:r w:rsidR="0029119E">
        <w:rPr>
          <w:sz w:val="24"/>
          <w:szCs w:val="24"/>
        </w:rPr>
        <w:t>ons in httpd.conf</w:t>
      </w:r>
      <w:r w:rsidR="00BA550F">
        <w:rPr>
          <w:sz w:val="24"/>
          <w:szCs w:val="24"/>
        </w:rPr>
        <w:t xml:space="preserve"> (</w:t>
      </w:r>
      <w:r w:rsidR="00C21C17">
        <w:rPr>
          <w:sz w:val="24"/>
          <w:szCs w:val="24"/>
        </w:rPr>
        <w:t xml:space="preserve">Buzdar, 2019).  </w:t>
      </w:r>
      <w:r w:rsidR="0029119E">
        <w:rPr>
          <w:sz w:val="24"/>
          <w:szCs w:val="24"/>
        </w:rPr>
        <w:t xml:space="preserve">  </w:t>
      </w:r>
      <w:r w:rsidR="003B4D98">
        <w:rPr>
          <w:sz w:val="24"/>
          <w:szCs w:val="24"/>
        </w:rPr>
        <w:t xml:space="preserve"> </w:t>
      </w:r>
    </w:p>
    <w:p w14:paraId="08D5853A" w14:textId="459FB2D9" w:rsidR="0083790C" w:rsidRDefault="0083790C" w:rsidP="003107E5">
      <w:pPr>
        <w:rPr>
          <w:sz w:val="24"/>
          <w:szCs w:val="24"/>
        </w:rPr>
      </w:pPr>
    </w:p>
    <w:p w14:paraId="1A9D0933" w14:textId="15769F41" w:rsidR="0083790C" w:rsidRDefault="0083790C" w:rsidP="003107E5">
      <w:pPr>
        <w:rPr>
          <w:sz w:val="24"/>
          <w:szCs w:val="24"/>
        </w:rPr>
      </w:pPr>
    </w:p>
    <w:p w14:paraId="02C83D29" w14:textId="56DEF861" w:rsidR="0083790C" w:rsidRDefault="0083790C" w:rsidP="003107E5">
      <w:pPr>
        <w:rPr>
          <w:sz w:val="24"/>
          <w:szCs w:val="24"/>
        </w:rPr>
      </w:pPr>
    </w:p>
    <w:p w14:paraId="42EB7AB5" w14:textId="5ECF3796" w:rsidR="0083790C" w:rsidRDefault="0083790C" w:rsidP="003107E5">
      <w:pPr>
        <w:rPr>
          <w:sz w:val="24"/>
          <w:szCs w:val="24"/>
        </w:rPr>
      </w:pPr>
    </w:p>
    <w:p w14:paraId="20F8CF6F" w14:textId="122EEDDB" w:rsidR="0083790C" w:rsidRDefault="0083790C" w:rsidP="003107E5">
      <w:pPr>
        <w:rPr>
          <w:sz w:val="24"/>
          <w:szCs w:val="24"/>
        </w:rPr>
      </w:pPr>
    </w:p>
    <w:p w14:paraId="2D6794E5" w14:textId="53B0C526" w:rsidR="00481379" w:rsidRDefault="006A2D82" w:rsidP="003107E5">
      <w:pPr>
        <w:rPr>
          <w:sz w:val="24"/>
          <w:szCs w:val="24"/>
        </w:rPr>
      </w:pPr>
      <w:r>
        <w:rPr>
          <w:sz w:val="24"/>
          <w:szCs w:val="24"/>
        </w:rPr>
        <w:lastRenderedPageBreak/>
        <w:t xml:space="preserve">The default value of </w:t>
      </w:r>
      <w:r w:rsidR="00D267C1">
        <w:rPr>
          <w:sz w:val="24"/>
          <w:szCs w:val="24"/>
        </w:rPr>
        <w:t>ServerName is www.example</w:t>
      </w:r>
      <w:r w:rsidR="00285609">
        <w:rPr>
          <w:sz w:val="24"/>
          <w:szCs w:val="24"/>
        </w:rPr>
        <w:t xml:space="preserve"> .com:80</w:t>
      </w:r>
      <w:r w:rsidR="00B73429">
        <w:rPr>
          <w:sz w:val="24"/>
          <w:szCs w:val="24"/>
        </w:rPr>
        <w:t xml:space="preserve"> while that of </w:t>
      </w:r>
      <w:r w:rsidR="00C069C1">
        <w:rPr>
          <w:sz w:val="24"/>
          <w:szCs w:val="24"/>
        </w:rPr>
        <w:t xml:space="preserve">DocumentRoot is </w:t>
      </w:r>
      <w:r w:rsidR="00620D83">
        <w:rPr>
          <w:sz w:val="24"/>
          <w:szCs w:val="24"/>
        </w:rPr>
        <w:t>“/srv/httpd/htdocs”.</w:t>
      </w:r>
      <w:r w:rsidR="009A6234">
        <w:rPr>
          <w:sz w:val="24"/>
          <w:szCs w:val="24"/>
        </w:rPr>
        <w:t xml:space="preserve">  Default values allow you to </w:t>
      </w:r>
      <w:r w:rsidR="000E477C">
        <w:rPr>
          <w:sz w:val="24"/>
          <w:szCs w:val="24"/>
        </w:rPr>
        <w:t xml:space="preserve">specify a file for Apache </w:t>
      </w:r>
      <w:r w:rsidR="00840A49">
        <w:rPr>
          <w:sz w:val="24"/>
          <w:szCs w:val="24"/>
        </w:rPr>
        <w:t>which can be used for specific error events</w:t>
      </w:r>
      <w:r w:rsidR="000B4445">
        <w:rPr>
          <w:sz w:val="24"/>
          <w:szCs w:val="24"/>
        </w:rPr>
        <w:t xml:space="preserve"> (Ubuntu Do</w:t>
      </w:r>
      <w:r w:rsidR="00C863E6">
        <w:rPr>
          <w:sz w:val="24"/>
          <w:szCs w:val="24"/>
        </w:rPr>
        <w:t xml:space="preserve">cumentation, 2020).  </w:t>
      </w:r>
      <w:r w:rsidR="00840A49">
        <w:rPr>
          <w:sz w:val="24"/>
          <w:szCs w:val="24"/>
        </w:rPr>
        <w:t xml:space="preserve">.  </w:t>
      </w:r>
    </w:p>
    <w:p w14:paraId="091D785E" w14:textId="55DE5BA5" w:rsidR="0083790C" w:rsidRDefault="0083790C" w:rsidP="003107E5">
      <w:pPr>
        <w:rPr>
          <w:sz w:val="24"/>
          <w:szCs w:val="24"/>
        </w:rPr>
      </w:pPr>
      <w:r>
        <w:rPr>
          <w:noProof/>
          <w:sz w:val="24"/>
          <w:szCs w:val="24"/>
        </w:rPr>
        <w:drawing>
          <wp:inline distT="0" distB="0" distL="0" distR="0" wp14:anchorId="68FC5630" wp14:editId="5F979A6A">
            <wp:extent cx="5730875" cy="27813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b="31543"/>
                    <a:stretch/>
                  </pic:blipFill>
                  <pic:spPr bwMode="auto">
                    <a:xfrm>
                      <a:off x="0" y="0"/>
                      <a:ext cx="5730875"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4E6EB67C" w14:textId="5CDF36B4" w:rsidR="009C3903" w:rsidRDefault="006C2ACA" w:rsidP="003107E5">
      <w:pPr>
        <w:rPr>
          <w:sz w:val="24"/>
          <w:szCs w:val="24"/>
        </w:rPr>
      </w:pPr>
      <w:r>
        <w:rPr>
          <w:sz w:val="24"/>
          <w:szCs w:val="24"/>
        </w:rPr>
        <w:t xml:space="preserve">The </w:t>
      </w:r>
      <w:r w:rsidR="00C94076">
        <w:rPr>
          <w:sz w:val="24"/>
          <w:szCs w:val="24"/>
        </w:rPr>
        <w:t xml:space="preserve">line </w:t>
      </w:r>
      <w:r w:rsidR="00FF6368">
        <w:rPr>
          <w:sz w:val="24"/>
          <w:szCs w:val="24"/>
        </w:rPr>
        <w:t>I</w:t>
      </w:r>
      <w:r w:rsidR="00C94076">
        <w:rPr>
          <w:sz w:val="24"/>
          <w:szCs w:val="24"/>
        </w:rPr>
        <w:t>nclude</w:t>
      </w:r>
      <w:r w:rsidR="00FF6368">
        <w:rPr>
          <w:sz w:val="24"/>
          <w:szCs w:val="24"/>
        </w:rPr>
        <w:t xml:space="preserve"> /etc/</w:t>
      </w:r>
      <w:r w:rsidR="00DA4DA4">
        <w:rPr>
          <w:sz w:val="24"/>
          <w:szCs w:val="24"/>
        </w:rPr>
        <w:t>httpd</w:t>
      </w:r>
      <w:r w:rsidR="00244492">
        <w:rPr>
          <w:sz w:val="24"/>
          <w:szCs w:val="24"/>
        </w:rPr>
        <w:t>/mod_</w:t>
      </w:r>
      <w:r w:rsidR="00AB2664">
        <w:rPr>
          <w:sz w:val="24"/>
          <w:szCs w:val="24"/>
        </w:rPr>
        <w:t xml:space="preserve">php.conf was uncommented by removing the # at the beginning of the line as shown in the image below. </w:t>
      </w:r>
      <w:r w:rsidR="00C94076">
        <w:rPr>
          <w:sz w:val="24"/>
          <w:szCs w:val="24"/>
        </w:rPr>
        <w:t xml:space="preserve"> </w:t>
      </w:r>
    </w:p>
    <w:p w14:paraId="464D8589" w14:textId="48EB86B4" w:rsidR="00171CDD" w:rsidRDefault="00171CDD" w:rsidP="003107E5">
      <w:pPr>
        <w:rPr>
          <w:sz w:val="24"/>
          <w:szCs w:val="24"/>
        </w:rPr>
      </w:pPr>
      <w:r>
        <w:rPr>
          <w:noProof/>
          <w:sz w:val="24"/>
          <w:szCs w:val="24"/>
        </w:rPr>
        <w:drawing>
          <wp:inline distT="0" distB="0" distL="0" distR="0" wp14:anchorId="3129B793" wp14:editId="33DD3949">
            <wp:extent cx="5730875" cy="3352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875" cy="3352800"/>
                    </a:xfrm>
                    <a:prstGeom prst="rect">
                      <a:avLst/>
                    </a:prstGeom>
                    <a:noFill/>
                  </pic:spPr>
                </pic:pic>
              </a:graphicData>
            </a:graphic>
          </wp:inline>
        </w:drawing>
      </w:r>
    </w:p>
    <w:p w14:paraId="0E9B716C" w14:textId="1CF62623" w:rsidR="000013FA" w:rsidRPr="00332786" w:rsidRDefault="005B0493" w:rsidP="003107E5">
      <w:pPr>
        <w:rPr>
          <w:b/>
          <w:bCs/>
          <w:sz w:val="24"/>
          <w:szCs w:val="24"/>
        </w:rPr>
      </w:pPr>
      <w:r>
        <w:rPr>
          <w:b/>
          <w:bCs/>
          <w:sz w:val="24"/>
          <w:szCs w:val="24"/>
        </w:rPr>
        <w:lastRenderedPageBreak/>
        <w:t>5</w:t>
      </w:r>
      <w:r w:rsidR="00332786" w:rsidRPr="00332786">
        <w:rPr>
          <w:b/>
          <w:bCs/>
          <w:sz w:val="24"/>
          <w:szCs w:val="24"/>
        </w:rPr>
        <w:t>.2.  Running Apache</w:t>
      </w:r>
    </w:p>
    <w:p w14:paraId="59B9C29C" w14:textId="45A281A5" w:rsidR="00CD16BD" w:rsidRDefault="009D41B0" w:rsidP="003107E5">
      <w:pPr>
        <w:rPr>
          <w:i/>
          <w:iCs/>
          <w:sz w:val="24"/>
          <w:szCs w:val="24"/>
        </w:rPr>
      </w:pPr>
      <w:r>
        <w:rPr>
          <w:sz w:val="24"/>
          <w:szCs w:val="24"/>
        </w:rPr>
        <w:t>The</w:t>
      </w:r>
      <w:r w:rsidR="00106CC7">
        <w:rPr>
          <w:sz w:val="24"/>
          <w:szCs w:val="24"/>
        </w:rPr>
        <w:t xml:space="preserve"> command </w:t>
      </w:r>
      <w:r w:rsidR="00106CC7" w:rsidRPr="009D7997">
        <w:rPr>
          <w:i/>
          <w:iCs/>
          <w:sz w:val="24"/>
          <w:szCs w:val="24"/>
        </w:rPr>
        <w:t>ls -l /etc/httpd</w:t>
      </w:r>
      <w:r w:rsidR="00CF3668" w:rsidRPr="009D7997">
        <w:rPr>
          <w:i/>
          <w:iCs/>
          <w:sz w:val="24"/>
          <w:szCs w:val="24"/>
        </w:rPr>
        <w:t>/httpd.conf</w:t>
      </w:r>
      <w:r w:rsidR="00CF3668">
        <w:rPr>
          <w:sz w:val="24"/>
          <w:szCs w:val="24"/>
        </w:rPr>
        <w:t xml:space="preserve"> </w:t>
      </w:r>
      <w:r w:rsidR="008B5180">
        <w:rPr>
          <w:sz w:val="24"/>
          <w:szCs w:val="24"/>
        </w:rPr>
        <w:t xml:space="preserve">was executed to view the permissions </w:t>
      </w:r>
      <w:r w:rsidR="00EA37AC">
        <w:rPr>
          <w:sz w:val="24"/>
          <w:szCs w:val="24"/>
        </w:rPr>
        <w:t>on the Apache HTTP daemon.  There were no ex</w:t>
      </w:r>
      <w:r w:rsidR="00244F83">
        <w:rPr>
          <w:sz w:val="24"/>
          <w:szCs w:val="24"/>
        </w:rPr>
        <w:t xml:space="preserve">ecute permissions on the daemon </w:t>
      </w:r>
      <w:r w:rsidR="00897DD0">
        <w:rPr>
          <w:sz w:val="24"/>
          <w:szCs w:val="24"/>
        </w:rPr>
        <w:t xml:space="preserve">for that reason the command </w:t>
      </w:r>
      <w:r w:rsidR="00897DD0" w:rsidRPr="009D7997">
        <w:rPr>
          <w:i/>
          <w:iCs/>
          <w:sz w:val="24"/>
          <w:szCs w:val="24"/>
        </w:rPr>
        <w:t>chmod a+x /etc/</w:t>
      </w:r>
      <w:r w:rsidR="00EF0D77" w:rsidRPr="009D7997">
        <w:rPr>
          <w:i/>
          <w:iCs/>
          <w:sz w:val="24"/>
          <w:szCs w:val="24"/>
        </w:rPr>
        <w:t>rc.d/rc.httpd</w:t>
      </w:r>
      <w:r w:rsidR="009D7997" w:rsidRPr="009D7997">
        <w:rPr>
          <w:i/>
          <w:iCs/>
          <w:sz w:val="24"/>
          <w:szCs w:val="24"/>
        </w:rPr>
        <w:t xml:space="preserve"> </w:t>
      </w:r>
      <w:r w:rsidR="009D7997">
        <w:rPr>
          <w:sz w:val="24"/>
          <w:szCs w:val="24"/>
        </w:rPr>
        <w:t>was</w:t>
      </w:r>
      <w:r w:rsidR="00EF0D77">
        <w:rPr>
          <w:sz w:val="24"/>
          <w:szCs w:val="24"/>
        </w:rPr>
        <w:t xml:space="preserve"> </w:t>
      </w:r>
      <w:r w:rsidR="009D7997">
        <w:rPr>
          <w:sz w:val="24"/>
          <w:szCs w:val="24"/>
        </w:rPr>
        <w:t xml:space="preserve">executed to </w:t>
      </w:r>
      <w:r w:rsidR="00B16B8A">
        <w:rPr>
          <w:sz w:val="24"/>
          <w:szCs w:val="24"/>
        </w:rPr>
        <w:t>add</w:t>
      </w:r>
      <w:r w:rsidR="009D7997">
        <w:rPr>
          <w:sz w:val="24"/>
          <w:szCs w:val="24"/>
        </w:rPr>
        <w:t xml:space="preserve"> </w:t>
      </w:r>
      <w:r w:rsidR="00B16B8A">
        <w:rPr>
          <w:sz w:val="24"/>
          <w:szCs w:val="24"/>
        </w:rPr>
        <w:t>execution permissions</w:t>
      </w:r>
      <w:r w:rsidR="009F6D15">
        <w:rPr>
          <w:sz w:val="24"/>
          <w:szCs w:val="24"/>
        </w:rPr>
        <w:t xml:space="preserve"> on the daemon.  </w:t>
      </w:r>
      <w:r w:rsidR="00022F4D">
        <w:rPr>
          <w:sz w:val="24"/>
          <w:szCs w:val="24"/>
        </w:rPr>
        <w:t xml:space="preserve">These changes were confirmed by executing </w:t>
      </w:r>
      <w:r w:rsidR="00022F4D" w:rsidRPr="000A0ADB">
        <w:rPr>
          <w:i/>
          <w:iCs/>
          <w:sz w:val="24"/>
          <w:szCs w:val="24"/>
        </w:rPr>
        <w:t xml:space="preserve">ls -l </w:t>
      </w:r>
      <w:r w:rsidR="001D52AD" w:rsidRPr="000A0ADB">
        <w:rPr>
          <w:i/>
          <w:iCs/>
          <w:sz w:val="24"/>
          <w:szCs w:val="24"/>
        </w:rPr>
        <w:t>/etc/rc/d/rc.h</w:t>
      </w:r>
      <w:r w:rsidR="000A0ADB" w:rsidRPr="000A0ADB">
        <w:rPr>
          <w:i/>
          <w:iCs/>
          <w:sz w:val="24"/>
          <w:szCs w:val="24"/>
        </w:rPr>
        <w:t xml:space="preserve">ttpd.  </w:t>
      </w:r>
      <w:r w:rsidR="00393927" w:rsidRPr="00393927">
        <w:rPr>
          <w:noProof/>
        </w:rPr>
        <w:drawing>
          <wp:inline distT="0" distB="0" distL="0" distR="0" wp14:anchorId="323D67E3" wp14:editId="6E2E759A">
            <wp:extent cx="5762625" cy="168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2625" cy="1685925"/>
                    </a:xfrm>
                    <a:prstGeom prst="rect">
                      <a:avLst/>
                    </a:prstGeom>
                  </pic:spPr>
                </pic:pic>
              </a:graphicData>
            </a:graphic>
          </wp:inline>
        </w:drawing>
      </w:r>
    </w:p>
    <w:p w14:paraId="6B70EB04" w14:textId="75D2AE3A" w:rsidR="000A0ADB" w:rsidRDefault="00205D2B" w:rsidP="003107E5">
      <w:pPr>
        <w:rPr>
          <w:sz w:val="24"/>
          <w:szCs w:val="24"/>
        </w:rPr>
      </w:pPr>
      <w:r>
        <w:rPr>
          <w:sz w:val="24"/>
          <w:szCs w:val="24"/>
        </w:rPr>
        <w:t xml:space="preserve">It is essential to </w:t>
      </w:r>
      <w:r w:rsidR="002D6671">
        <w:rPr>
          <w:sz w:val="24"/>
          <w:szCs w:val="24"/>
        </w:rPr>
        <w:t>restart http</w:t>
      </w:r>
      <w:r w:rsidR="005D7061">
        <w:rPr>
          <w:sz w:val="24"/>
          <w:szCs w:val="24"/>
        </w:rPr>
        <w:t>d after you make changes to the configurat</w:t>
      </w:r>
      <w:r w:rsidR="009476AE">
        <w:rPr>
          <w:sz w:val="24"/>
          <w:szCs w:val="24"/>
        </w:rPr>
        <w:t xml:space="preserve">ion </w:t>
      </w:r>
      <w:r w:rsidR="0073359E">
        <w:rPr>
          <w:sz w:val="24"/>
          <w:szCs w:val="24"/>
        </w:rPr>
        <w:t xml:space="preserve">because it enables the changes made to take effect </w:t>
      </w:r>
      <w:r w:rsidR="00770DA1">
        <w:rPr>
          <w:sz w:val="24"/>
          <w:szCs w:val="24"/>
        </w:rPr>
        <w:t xml:space="preserve">when it restarts and starts running again.  </w:t>
      </w:r>
    </w:p>
    <w:p w14:paraId="418A1B1B" w14:textId="4369ECD5" w:rsidR="00635FE0" w:rsidRDefault="00B275B6" w:rsidP="003107E5">
      <w:pPr>
        <w:rPr>
          <w:sz w:val="24"/>
          <w:szCs w:val="24"/>
        </w:rPr>
      </w:pPr>
      <w:r>
        <w:rPr>
          <w:sz w:val="24"/>
          <w:szCs w:val="24"/>
        </w:rPr>
        <w:t xml:space="preserve">The </w:t>
      </w:r>
      <w:r w:rsidRPr="00F85312">
        <w:rPr>
          <w:i/>
          <w:iCs/>
          <w:sz w:val="24"/>
          <w:szCs w:val="24"/>
        </w:rPr>
        <w:t>ps aux</w:t>
      </w:r>
      <w:r>
        <w:rPr>
          <w:sz w:val="24"/>
          <w:szCs w:val="24"/>
        </w:rPr>
        <w:t xml:space="preserve"> command is a command used to </w:t>
      </w:r>
      <w:r w:rsidR="00A57693">
        <w:rPr>
          <w:sz w:val="24"/>
          <w:szCs w:val="24"/>
        </w:rPr>
        <w:t xml:space="preserve">display all </w:t>
      </w:r>
      <w:r w:rsidR="00CF2752">
        <w:rPr>
          <w:sz w:val="24"/>
          <w:szCs w:val="24"/>
        </w:rPr>
        <w:t xml:space="preserve">process on the server and can be broken down in parts in order to understand its function.  </w:t>
      </w:r>
      <w:r w:rsidR="00E61148">
        <w:rPr>
          <w:sz w:val="24"/>
          <w:szCs w:val="24"/>
        </w:rPr>
        <w:t xml:space="preserve">The </w:t>
      </w:r>
      <w:r w:rsidR="00E61148" w:rsidRPr="00F85312">
        <w:rPr>
          <w:i/>
          <w:iCs/>
          <w:sz w:val="24"/>
          <w:szCs w:val="24"/>
        </w:rPr>
        <w:t>ps</w:t>
      </w:r>
      <w:r w:rsidR="00E61148">
        <w:rPr>
          <w:sz w:val="24"/>
          <w:szCs w:val="24"/>
        </w:rPr>
        <w:t xml:space="preserve"> command </w:t>
      </w:r>
      <w:r w:rsidR="00AC5691">
        <w:rPr>
          <w:sz w:val="24"/>
          <w:szCs w:val="24"/>
        </w:rPr>
        <w:t xml:space="preserve">lists </w:t>
      </w:r>
      <w:r w:rsidR="00737FEB">
        <w:rPr>
          <w:sz w:val="24"/>
          <w:szCs w:val="24"/>
        </w:rPr>
        <w:t xml:space="preserve">processes </w:t>
      </w:r>
      <w:r w:rsidR="00850A41">
        <w:rPr>
          <w:sz w:val="24"/>
          <w:szCs w:val="24"/>
        </w:rPr>
        <w:t xml:space="preserve">running under the logged in user account from the </w:t>
      </w:r>
      <w:r w:rsidR="00E97179">
        <w:rPr>
          <w:sz w:val="24"/>
          <w:szCs w:val="24"/>
        </w:rPr>
        <w:t xml:space="preserve">current terminal.  </w:t>
      </w:r>
      <w:proofErr w:type="gramStart"/>
      <w:r w:rsidR="00E97179">
        <w:rPr>
          <w:sz w:val="24"/>
          <w:szCs w:val="24"/>
        </w:rPr>
        <w:t xml:space="preserve">The </w:t>
      </w:r>
      <w:r w:rsidR="006F7A02" w:rsidRPr="00F85312">
        <w:rPr>
          <w:i/>
          <w:iCs/>
          <w:sz w:val="24"/>
          <w:szCs w:val="24"/>
        </w:rPr>
        <w:t>a</w:t>
      </w:r>
      <w:proofErr w:type="gramEnd"/>
      <w:r w:rsidR="006F7A02">
        <w:rPr>
          <w:sz w:val="24"/>
          <w:szCs w:val="24"/>
        </w:rPr>
        <w:t xml:space="preserve"> option </w:t>
      </w:r>
      <w:r w:rsidR="00246D5B">
        <w:rPr>
          <w:sz w:val="24"/>
          <w:szCs w:val="24"/>
        </w:rPr>
        <w:t xml:space="preserve">prints any running processes from all users on the server, </w:t>
      </w:r>
      <w:r w:rsidR="00D74E27">
        <w:rPr>
          <w:sz w:val="24"/>
          <w:szCs w:val="24"/>
        </w:rPr>
        <w:t xml:space="preserve">the </w:t>
      </w:r>
      <w:r w:rsidR="00D74E27" w:rsidRPr="00F85312">
        <w:rPr>
          <w:i/>
          <w:iCs/>
          <w:sz w:val="24"/>
          <w:szCs w:val="24"/>
        </w:rPr>
        <w:t>u</w:t>
      </w:r>
      <w:r w:rsidR="00D74E27">
        <w:rPr>
          <w:sz w:val="24"/>
          <w:szCs w:val="24"/>
        </w:rPr>
        <w:t xml:space="preserve"> option shows the </w:t>
      </w:r>
      <w:r w:rsidR="003042D8">
        <w:rPr>
          <w:sz w:val="24"/>
          <w:szCs w:val="24"/>
        </w:rPr>
        <w:t xml:space="preserve">user or owner column in the output and the </w:t>
      </w:r>
      <w:r w:rsidR="00706B19" w:rsidRPr="00F85312">
        <w:rPr>
          <w:i/>
          <w:iCs/>
          <w:sz w:val="24"/>
          <w:szCs w:val="24"/>
        </w:rPr>
        <w:t xml:space="preserve">x </w:t>
      </w:r>
      <w:r w:rsidR="00706B19">
        <w:rPr>
          <w:sz w:val="24"/>
          <w:szCs w:val="24"/>
        </w:rPr>
        <w:t xml:space="preserve">option prints the processes </w:t>
      </w:r>
      <w:r w:rsidR="00076626">
        <w:rPr>
          <w:sz w:val="24"/>
          <w:szCs w:val="24"/>
        </w:rPr>
        <w:t>that have not been executed from the terminal</w:t>
      </w:r>
      <w:r w:rsidR="006C0D91">
        <w:rPr>
          <w:sz w:val="24"/>
          <w:szCs w:val="24"/>
        </w:rPr>
        <w:t xml:space="preserve"> (Computer</w:t>
      </w:r>
      <w:r w:rsidR="00024DE6">
        <w:rPr>
          <w:sz w:val="24"/>
          <w:szCs w:val="24"/>
        </w:rPr>
        <w:t>NetworkingNotes, 2020)</w:t>
      </w:r>
      <w:r w:rsidR="00076626">
        <w:rPr>
          <w:sz w:val="24"/>
          <w:szCs w:val="24"/>
        </w:rPr>
        <w:t>.</w:t>
      </w:r>
      <w:r w:rsidR="00024DE6">
        <w:rPr>
          <w:sz w:val="24"/>
          <w:szCs w:val="24"/>
        </w:rPr>
        <w:t xml:space="preserve">  </w:t>
      </w:r>
      <w:r w:rsidR="00076626">
        <w:rPr>
          <w:sz w:val="24"/>
          <w:szCs w:val="24"/>
        </w:rPr>
        <w:t xml:space="preserve"> </w:t>
      </w:r>
    </w:p>
    <w:p w14:paraId="0A8A4E9A" w14:textId="2A3BB571" w:rsidR="007C0EA3" w:rsidRDefault="007C0EA3" w:rsidP="003107E5">
      <w:pPr>
        <w:rPr>
          <w:sz w:val="24"/>
          <w:szCs w:val="24"/>
        </w:rPr>
      </w:pPr>
      <w:r>
        <w:rPr>
          <w:sz w:val="24"/>
          <w:szCs w:val="24"/>
        </w:rPr>
        <w:t xml:space="preserve">The </w:t>
      </w:r>
      <w:r w:rsidR="00B26B37" w:rsidRPr="005151F1">
        <w:rPr>
          <w:i/>
          <w:iCs/>
          <w:sz w:val="24"/>
          <w:szCs w:val="24"/>
        </w:rPr>
        <w:t>grep</w:t>
      </w:r>
      <w:r w:rsidR="00B26B37">
        <w:rPr>
          <w:sz w:val="24"/>
          <w:szCs w:val="24"/>
        </w:rPr>
        <w:t xml:space="preserve"> </w:t>
      </w:r>
      <w:r w:rsidR="001E4288">
        <w:rPr>
          <w:sz w:val="24"/>
          <w:szCs w:val="24"/>
        </w:rPr>
        <w:t xml:space="preserve">command </w:t>
      </w:r>
      <w:r w:rsidR="00DA2C6D">
        <w:rPr>
          <w:sz w:val="24"/>
          <w:szCs w:val="24"/>
        </w:rPr>
        <w:t>searche</w:t>
      </w:r>
      <w:r w:rsidR="00BA4963">
        <w:rPr>
          <w:sz w:val="24"/>
          <w:szCs w:val="24"/>
        </w:rPr>
        <w:t xml:space="preserve">s </w:t>
      </w:r>
      <w:r w:rsidR="00CA0194">
        <w:rPr>
          <w:sz w:val="24"/>
          <w:szCs w:val="24"/>
        </w:rPr>
        <w:t xml:space="preserve">files for specific words or patterns </w:t>
      </w:r>
      <w:r w:rsidR="000900BB">
        <w:rPr>
          <w:sz w:val="24"/>
          <w:szCs w:val="24"/>
        </w:rPr>
        <w:t xml:space="preserve">therefore </w:t>
      </w:r>
      <w:r w:rsidR="000900BB" w:rsidRPr="008F3BED">
        <w:rPr>
          <w:i/>
          <w:iCs/>
          <w:sz w:val="24"/>
          <w:szCs w:val="24"/>
        </w:rPr>
        <w:t xml:space="preserve">grep </w:t>
      </w:r>
      <w:r w:rsidR="008F3BED" w:rsidRPr="008F3BED">
        <w:rPr>
          <w:i/>
          <w:iCs/>
          <w:sz w:val="24"/>
          <w:szCs w:val="24"/>
        </w:rPr>
        <w:t xml:space="preserve">httpd </w:t>
      </w:r>
      <w:r w:rsidR="005D2A30">
        <w:rPr>
          <w:sz w:val="24"/>
          <w:szCs w:val="24"/>
        </w:rPr>
        <w:t xml:space="preserve">searches for any files, processes or daemons containing </w:t>
      </w:r>
      <w:r w:rsidR="005E4C26">
        <w:rPr>
          <w:sz w:val="24"/>
          <w:szCs w:val="24"/>
        </w:rPr>
        <w:t xml:space="preserve">the word or phrase httpd.  </w:t>
      </w:r>
      <w:r w:rsidR="00635FE0">
        <w:rPr>
          <w:sz w:val="24"/>
          <w:szCs w:val="24"/>
        </w:rPr>
        <w:t xml:space="preserve">From this we can deduce that the </w:t>
      </w:r>
      <w:r w:rsidR="00F066E2" w:rsidRPr="004705DE">
        <w:rPr>
          <w:i/>
          <w:iCs/>
          <w:sz w:val="24"/>
          <w:szCs w:val="24"/>
        </w:rPr>
        <w:t xml:space="preserve">ps aux | grep </w:t>
      </w:r>
      <w:r w:rsidR="00403A21" w:rsidRPr="004705DE">
        <w:rPr>
          <w:i/>
          <w:iCs/>
          <w:sz w:val="24"/>
          <w:szCs w:val="24"/>
        </w:rPr>
        <w:t>httpd</w:t>
      </w:r>
      <w:r w:rsidR="00403A21">
        <w:rPr>
          <w:sz w:val="24"/>
          <w:szCs w:val="24"/>
        </w:rPr>
        <w:t xml:space="preserve"> command lists all processes</w:t>
      </w:r>
      <w:r w:rsidR="006D3AF8">
        <w:rPr>
          <w:sz w:val="24"/>
          <w:szCs w:val="24"/>
        </w:rPr>
        <w:t xml:space="preserve">, daemons or files on the server that contain the word/phrase </w:t>
      </w:r>
      <w:r w:rsidR="004705DE">
        <w:rPr>
          <w:sz w:val="24"/>
          <w:szCs w:val="24"/>
        </w:rPr>
        <w:t>httpd.</w:t>
      </w:r>
    </w:p>
    <w:p w14:paraId="4FAC671F" w14:textId="25DA34F0" w:rsidR="003C2A0A" w:rsidRPr="008F3BED" w:rsidRDefault="006F173E" w:rsidP="003107E5">
      <w:pPr>
        <w:rPr>
          <w:sz w:val="24"/>
          <w:szCs w:val="24"/>
        </w:rPr>
      </w:pPr>
      <w:r>
        <w:rPr>
          <w:sz w:val="24"/>
          <w:szCs w:val="24"/>
        </w:rPr>
        <w:t>T</w:t>
      </w:r>
      <w:r w:rsidR="000C49EF">
        <w:rPr>
          <w:sz w:val="24"/>
          <w:szCs w:val="24"/>
        </w:rPr>
        <w:t>he expected result from the command ps aux</w:t>
      </w:r>
      <w:r w:rsidR="00EC216A">
        <w:rPr>
          <w:sz w:val="24"/>
          <w:szCs w:val="24"/>
        </w:rPr>
        <w:t xml:space="preserve"> | grep httpd</w:t>
      </w:r>
      <w:r w:rsidR="00A73746">
        <w:rPr>
          <w:sz w:val="24"/>
          <w:szCs w:val="24"/>
        </w:rPr>
        <w:t xml:space="preserve"> is the return of the details of the daemon htt</w:t>
      </w:r>
      <w:r w:rsidR="00822729">
        <w:rPr>
          <w:sz w:val="24"/>
          <w:szCs w:val="24"/>
        </w:rPr>
        <w:t xml:space="preserve">pd as shown below.   </w:t>
      </w:r>
    </w:p>
    <w:p w14:paraId="58740CD8" w14:textId="6C4B7562" w:rsidR="00024DE6" w:rsidRDefault="00F968C8" w:rsidP="003107E5">
      <w:pPr>
        <w:rPr>
          <w:sz w:val="24"/>
          <w:szCs w:val="24"/>
        </w:rPr>
      </w:pPr>
      <w:r w:rsidRPr="00F968C8">
        <w:rPr>
          <w:noProof/>
        </w:rPr>
        <w:drawing>
          <wp:inline distT="0" distB="0" distL="0" distR="0" wp14:anchorId="42C6CC2E" wp14:editId="61D2BA8C">
            <wp:extent cx="558165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1650" cy="1066800"/>
                    </a:xfrm>
                    <a:prstGeom prst="rect">
                      <a:avLst/>
                    </a:prstGeom>
                  </pic:spPr>
                </pic:pic>
              </a:graphicData>
            </a:graphic>
          </wp:inline>
        </w:drawing>
      </w:r>
    </w:p>
    <w:p w14:paraId="25E3195A" w14:textId="572174B6" w:rsidR="00E76048" w:rsidRPr="00F968C8" w:rsidRDefault="00E76048" w:rsidP="003107E5">
      <w:pPr>
        <w:rPr>
          <w:sz w:val="24"/>
          <w:szCs w:val="24"/>
        </w:rPr>
      </w:pPr>
      <w:r>
        <w:rPr>
          <w:sz w:val="24"/>
          <w:szCs w:val="24"/>
        </w:rPr>
        <w:lastRenderedPageBreak/>
        <w:t xml:space="preserve">If the </w:t>
      </w:r>
      <w:r w:rsidR="00BD57C4">
        <w:rPr>
          <w:sz w:val="24"/>
          <w:szCs w:val="24"/>
        </w:rPr>
        <w:t xml:space="preserve">daemon is not running the expected result will be </w:t>
      </w:r>
      <w:r w:rsidR="004414B4">
        <w:rPr>
          <w:sz w:val="24"/>
          <w:szCs w:val="24"/>
        </w:rPr>
        <w:t xml:space="preserve">file not running or no process found as shown below.  </w:t>
      </w:r>
    </w:p>
    <w:p w14:paraId="61D2962B" w14:textId="0C3A4D2D" w:rsidR="00DD3194" w:rsidRDefault="004414B4" w:rsidP="003107E5">
      <w:pPr>
        <w:rPr>
          <w:sz w:val="24"/>
          <w:szCs w:val="24"/>
        </w:rPr>
      </w:pPr>
      <w:r>
        <w:rPr>
          <w:noProof/>
        </w:rPr>
        <mc:AlternateContent>
          <mc:Choice Requires="wps">
            <w:drawing>
              <wp:anchor distT="0" distB="0" distL="114300" distR="114300" simplePos="0" relativeHeight="251678720" behindDoc="0" locked="0" layoutInCell="1" allowOverlap="1" wp14:anchorId="54ABA88D" wp14:editId="6A895B3E">
                <wp:simplePos x="0" y="0"/>
                <wp:positionH relativeFrom="margin">
                  <wp:align>left</wp:align>
                </wp:positionH>
                <wp:positionV relativeFrom="paragraph">
                  <wp:posOffset>452120</wp:posOffset>
                </wp:positionV>
                <wp:extent cx="2428875" cy="3143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2428875" cy="314325"/>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5A09E17D"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BA88D" id="Text Box 14" o:spid="_x0000_s1042" type="#_x0000_t202" style="position:absolute;margin-left:0;margin-top:35.6pt;width:191.25pt;height:24.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" filled="f" strokecolor="#feb80a [3206]" strokeweight="2pt">
                <v:textbox>
                  <w:txbxContent>
                    <w:p w14:paraId="5A09E17D" w14:textId="77777777" w:rsidR="00F548EA" w:rsidRDefault="00F548EA"/>
                  </w:txbxContent>
                </v:textbox>
                <w10:wrap anchorx="margin"/>
              </v:shape>
            </w:pict>
          </mc:Fallback>
        </mc:AlternateContent>
      </w:r>
      <w:r w:rsidR="00346280" w:rsidRPr="00346280">
        <w:rPr>
          <w:noProof/>
        </w:rPr>
        <w:drawing>
          <wp:inline distT="0" distB="0" distL="0" distR="0" wp14:anchorId="4D62D9E5" wp14:editId="20B3BCD8">
            <wp:extent cx="5514975" cy="1828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14975" cy="1828800"/>
                    </a:xfrm>
                    <a:prstGeom prst="rect">
                      <a:avLst/>
                    </a:prstGeom>
                  </pic:spPr>
                </pic:pic>
              </a:graphicData>
            </a:graphic>
          </wp:inline>
        </w:drawing>
      </w:r>
    </w:p>
    <w:p w14:paraId="6A38484B" w14:textId="18AD3A8E" w:rsidR="00196EB4" w:rsidRDefault="00371B32" w:rsidP="003107E5">
      <w:pPr>
        <w:rPr>
          <w:sz w:val="24"/>
          <w:szCs w:val="24"/>
        </w:rPr>
      </w:pPr>
      <w:r>
        <w:rPr>
          <w:sz w:val="24"/>
          <w:szCs w:val="24"/>
        </w:rPr>
        <w:t xml:space="preserve">The command ps axl </w:t>
      </w:r>
      <w:r w:rsidR="008C27F7">
        <w:rPr>
          <w:sz w:val="24"/>
          <w:szCs w:val="24"/>
        </w:rPr>
        <w:t>| egrep “</w:t>
      </w:r>
      <w:proofErr w:type="spellStart"/>
      <w:r w:rsidR="004F6D58">
        <w:rPr>
          <w:sz w:val="24"/>
          <w:szCs w:val="24"/>
        </w:rPr>
        <w:t>httpd|PID</w:t>
      </w:r>
      <w:proofErr w:type="spellEnd"/>
      <w:r w:rsidR="00143EB7">
        <w:rPr>
          <w:sz w:val="24"/>
          <w:szCs w:val="24"/>
        </w:rPr>
        <w:t xml:space="preserve">” was executed </w:t>
      </w:r>
      <w:r w:rsidR="00E00083">
        <w:rPr>
          <w:sz w:val="24"/>
          <w:szCs w:val="24"/>
        </w:rPr>
        <w:t xml:space="preserve">and the </w:t>
      </w:r>
      <w:r w:rsidR="00A34702">
        <w:rPr>
          <w:sz w:val="24"/>
          <w:szCs w:val="24"/>
        </w:rPr>
        <w:t xml:space="preserve">following results were obtained.  The image below shows that the </w:t>
      </w:r>
      <w:r w:rsidR="00B52465">
        <w:rPr>
          <w:sz w:val="24"/>
          <w:szCs w:val="24"/>
        </w:rPr>
        <w:t xml:space="preserve">PPID </w:t>
      </w:r>
      <w:r w:rsidR="00F13BE6">
        <w:rPr>
          <w:sz w:val="24"/>
          <w:szCs w:val="24"/>
        </w:rPr>
        <w:t>of the parent http</w:t>
      </w:r>
      <w:r w:rsidR="00B274E5">
        <w:rPr>
          <w:sz w:val="24"/>
          <w:szCs w:val="24"/>
        </w:rPr>
        <w:t xml:space="preserve">d process in 1.  </w:t>
      </w:r>
    </w:p>
    <w:p w14:paraId="6C00FA7A" w14:textId="5590B3BE" w:rsidR="00717BD1" w:rsidRDefault="00B274E5" w:rsidP="003107E5">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30BB6C58" wp14:editId="7B480619">
                <wp:simplePos x="0" y="0"/>
                <wp:positionH relativeFrom="margin">
                  <wp:align>left</wp:align>
                </wp:positionH>
                <wp:positionV relativeFrom="paragraph">
                  <wp:posOffset>5716</wp:posOffset>
                </wp:positionV>
                <wp:extent cx="4991100" cy="44767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4991100" cy="447675"/>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26B1C457"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B6C58" id="Text Box 24" o:spid="_x0000_s1043" type="#_x0000_t202" style="position:absolute;margin-left:0;margin-top:.45pt;width:393pt;height:35.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" filled="f" strokecolor="#feb80a [3206]" strokeweight="2pt">
                <v:textbox>
                  <w:txbxContent>
                    <w:p w14:paraId="26B1C457" w14:textId="77777777" w:rsidR="00F548EA" w:rsidRDefault="00F548EA"/>
                  </w:txbxContent>
                </v:textbox>
                <w10:wrap anchorx="margin"/>
              </v:shape>
            </w:pict>
          </mc:Fallback>
        </mc:AlternateContent>
      </w:r>
      <w:r w:rsidR="00196EB4">
        <w:rPr>
          <w:noProof/>
          <w:sz w:val="24"/>
          <w:szCs w:val="24"/>
        </w:rPr>
        <w:drawing>
          <wp:inline distT="0" distB="0" distL="0" distR="0" wp14:anchorId="349AF128" wp14:editId="4A583F2C">
            <wp:extent cx="5562600" cy="2886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7">
                      <a:extLst>
                        <a:ext uri="{28A0092B-C50C-407E-A947-70E740481C1C}">
                          <a14:useLocalDpi xmlns:a14="http://schemas.microsoft.com/office/drawing/2010/main" val="0"/>
                        </a:ext>
                      </a:extLst>
                    </a:blip>
                    <a:srcRect t="20833"/>
                    <a:stretch/>
                  </pic:blipFill>
                  <pic:spPr bwMode="auto">
                    <a:xfrm>
                      <a:off x="0" y="0"/>
                      <a:ext cx="5562600"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2B4C6328" w14:textId="2C84B4EC" w:rsidR="005B0493" w:rsidRDefault="005B0493" w:rsidP="003107E5">
      <w:pPr>
        <w:rPr>
          <w:sz w:val="24"/>
          <w:szCs w:val="24"/>
        </w:rPr>
      </w:pPr>
    </w:p>
    <w:p w14:paraId="7A1D8ED5" w14:textId="5AFD7E0F" w:rsidR="005B0493" w:rsidRDefault="005B0493" w:rsidP="003107E5">
      <w:pPr>
        <w:rPr>
          <w:sz w:val="24"/>
          <w:szCs w:val="24"/>
        </w:rPr>
      </w:pPr>
    </w:p>
    <w:p w14:paraId="49D9E8E1" w14:textId="47C7DB00" w:rsidR="005B0493" w:rsidRDefault="005B0493" w:rsidP="003107E5">
      <w:pPr>
        <w:rPr>
          <w:sz w:val="24"/>
          <w:szCs w:val="24"/>
        </w:rPr>
      </w:pPr>
    </w:p>
    <w:p w14:paraId="592971FB" w14:textId="26068200" w:rsidR="005B0493" w:rsidRDefault="005B0493" w:rsidP="003107E5">
      <w:pPr>
        <w:rPr>
          <w:sz w:val="24"/>
          <w:szCs w:val="24"/>
        </w:rPr>
      </w:pPr>
    </w:p>
    <w:p w14:paraId="62B60F57" w14:textId="77777777" w:rsidR="005B0493" w:rsidRDefault="005B0493" w:rsidP="003107E5">
      <w:pPr>
        <w:rPr>
          <w:sz w:val="24"/>
          <w:szCs w:val="24"/>
        </w:rPr>
      </w:pPr>
    </w:p>
    <w:p w14:paraId="7ECB6588" w14:textId="772B5CB6" w:rsidR="0023654A" w:rsidRDefault="005B0493" w:rsidP="003107E5">
      <w:pPr>
        <w:rPr>
          <w:b/>
          <w:bCs/>
          <w:sz w:val="24"/>
          <w:szCs w:val="24"/>
        </w:rPr>
      </w:pPr>
      <w:r>
        <w:rPr>
          <w:b/>
          <w:bCs/>
          <w:sz w:val="24"/>
          <w:szCs w:val="24"/>
        </w:rPr>
        <w:lastRenderedPageBreak/>
        <w:t>5</w:t>
      </w:r>
      <w:r w:rsidR="0023654A" w:rsidRPr="00600902">
        <w:rPr>
          <w:b/>
          <w:bCs/>
          <w:sz w:val="24"/>
          <w:szCs w:val="24"/>
        </w:rPr>
        <w:t>.3</w:t>
      </w:r>
      <w:r w:rsidR="00600902" w:rsidRPr="00600902">
        <w:rPr>
          <w:b/>
          <w:bCs/>
          <w:sz w:val="24"/>
          <w:szCs w:val="24"/>
        </w:rPr>
        <w:t>.  Creating HTML Files</w:t>
      </w:r>
    </w:p>
    <w:p w14:paraId="063B26BA" w14:textId="2B4DC4FE" w:rsidR="001B6FCC" w:rsidRDefault="001B6FCC" w:rsidP="003107E5">
      <w:pPr>
        <w:rPr>
          <w:sz w:val="24"/>
          <w:szCs w:val="24"/>
        </w:rPr>
      </w:pPr>
      <w:r>
        <w:rPr>
          <w:sz w:val="24"/>
          <w:szCs w:val="24"/>
        </w:rPr>
        <w:t>The fo</w:t>
      </w:r>
      <w:r w:rsidR="00787D1F">
        <w:rPr>
          <w:sz w:val="24"/>
          <w:szCs w:val="24"/>
        </w:rPr>
        <w:t xml:space="preserve">llowing image shows the </w:t>
      </w:r>
      <w:r w:rsidR="007802A4">
        <w:rPr>
          <w:sz w:val="24"/>
          <w:szCs w:val="24"/>
        </w:rPr>
        <w:t xml:space="preserve">results of executing the command </w:t>
      </w:r>
      <w:r w:rsidR="00B12CA7">
        <w:rPr>
          <w:sz w:val="24"/>
          <w:szCs w:val="24"/>
        </w:rPr>
        <w:t xml:space="preserve">ls -l inside the </w:t>
      </w:r>
      <w:r w:rsidR="00B62767">
        <w:rPr>
          <w:sz w:val="24"/>
          <w:szCs w:val="24"/>
        </w:rPr>
        <w:t>/srv/h</w:t>
      </w:r>
      <w:r w:rsidR="00771996">
        <w:rPr>
          <w:sz w:val="24"/>
          <w:szCs w:val="24"/>
        </w:rPr>
        <w:t>ttpd/htdocs</w:t>
      </w:r>
      <w:r w:rsidR="00B12CA7">
        <w:rPr>
          <w:sz w:val="24"/>
          <w:szCs w:val="24"/>
        </w:rPr>
        <w:t xml:space="preserve"> file.  </w:t>
      </w:r>
      <w:r w:rsidR="00BD1731">
        <w:rPr>
          <w:sz w:val="24"/>
          <w:szCs w:val="24"/>
        </w:rPr>
        <w:t>T</w:t>
      </w:r>
      <w:r w:rsidR="00D91D3D">
        <w:rPr>
          <w:sz w:val="24"/>
          <w:szCs w:val="24"/>
        </w:rPr>
        <w:t xml:space="preserve">he </w:t>
      </w:r>
      <w:r w:rsidR="00A439EF">
        <w:rPr>
          <w:sz w:val="24"/>
          <w:szCs w:val="24"/>
        </w:rPr>
        <w:t xml:space="preserve">file named index.html </w:t>
      </w:r>
      <w:r w:rsidR="00174993">
        <w:rPr>
          <w:sz w:val="24"/>
          <w:szCs w:val="24"/>
        </w:rPr>
        <w:t>can be seen inside the file.</w:t>
      </w:r>
    </w:p>
    <w:p w14:paraId="4A603318" w14:textId="20655EA5" w:rsidR="001B6FCC" w:rsidRDefault="00174993" w:rsidP="003107E5">
      <w:pPr>
        <w:rPr>
          <w:noProof/>
          <w:sz w:val="24"/>
          <w:szCs w:val="24"/>
        </w:rPr>
      </w:pPr>
      <w:r>
        <w:rPr>
          <w:noProof/>
          <w:sz w:val="24"/>
          <w:szCs w:val="24"/>
        </w:rPr>
        <mc:AlternateContent>
          <mc:Choice Requires="wps">
            <w:drawing>
              <wp:anchor distT="0" distB="0" distL="114300" distR="114300" simplePos="0" relativeHeight="251680768" behindDoc="0" locked="0" layoutInCell="1" allowOverlap="1" wp14:anchorId="0D710945" wp14:editId="33034B1D">
                <wp:simplePos x="0" y="0"/>
                <wp:positionH relativeFrom="column">
                  <wp:posOffset>18415</wp:posOffset>
                </wp:positionH>
                <wp:positionV relativeFrom="paragraph">
                  <wp:posOffset>296545</wp:posOffset>
                </wp:positionV>
                <wp:extent cx="3571875" cy="2190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3571875" cy="219075"/>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46F5C534"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10945" id="Text Box 26" o:spid="_x0000_s1044" type="#_x0000_t202" style="position:absolute;margin-left:1.45pt;margin-top:23.35pt;width:281.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" filled="f" strokecolor="#feb80a [3206]" strokeweight="2pt">
                <v:textbox>
                  <w:txbxContent>
                    <w:p w14:paraId="46F5C534" w14:textId="77777777" w:rsidR="00F548EA" w:rsidRDefault="00F548EA"/>
                  </w:txbxContent>
                </v:textbox>
              </v:shape>
            </w:pict>
          </mc:Fallback>
        </mc:AlternateContent>
      </w:r>
      <w:r w:rsidR="00B12CA7">
        <w:rPr>
          <w:noProof/>
          <w:sz w:val="24"/>
          <w:szCs w:val="24"/>
        </w:rPr>
        <w:drawing>
          <wp:inline distT="0" distB="0" distL="0" distR="0" wp14:anchorId="48F0196D" wp14:editId="728717C1">
            <wp:extent cx="5591175" cy="695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8">
                      <a:extLst>
                        <a:ext uri="{28A0092B-C50C-407E-A947-70E740481C1C}">
                          <a14:useLocalDpi xmlns:a14="http://schemas.microsoft.com/office/drawing/2010/main" val="0"/>
                        </a:ext>
                      </a:extLst>
                    </a:blip>
                    <a:srcRect t="20346" b="38145"/>
                    <a:stretch/>
                  </pic:blipFill>
                  <pic:spPr bwMode="auto">
                    <a:xfrm>
                      <a:off x="0" y="0"/>
                      <a:ext cx="5616487" cy="698417"/>
                    </a:xfrm>
                    <a:prstGeom prst="rect">
                      <a:avLst/>
                    </a:prstGeom>
                    <a:noFill/>
                    <a:ln>
                      <a:noFill/>
                    </a:ln>
                    <a:extLst>
                      <a:ext uri="{53640926-AAD7-44D8-BBD7-CCE9431645EC}">
                        <a14:shadowObscured xmlns:a14="http://schemas.microsoft.com/office/drawing/2010/main"/>
                      </a:ext>
                    </a:extLst>
                  </pic:spPr>
                </pic:pic>
              </a:graphicData>
            </a:graphic>
          </wp:inline>
        </w:drawing>
      </w:r>
    </w:p>
    <w:p w14:paraId="7AE648EC" w14:textId="052C6F3E" w:rsidR="006F60B9" w:rsidRDefault="00927081" w:rsidP="003107E5">
      <w:pPr>
        <w:rPr>
          <w:noProof/>
          <w:sz w:val="24"/>
          <w:szCs w:val="24"/>
        </w:rPr>
      </w:pPr>
      <w:r>
        <w:rPr>
          <w:noProof/>
          <w:sz w:val="24"/>
          <w:szCs w:val="24"/>
        </w:rPr>
        <w:t>Index.</w:t>
      </w:r>
      <w:r w:rsidR="003B43DA">
        <w:rPr>
          <w:noProof/>
          <w:sz w:val="24"/>
          <w:szCs w:val="24"/>
        </w:rPr>
        <w:t xml:space="preserve">html </w:t>
      </w:r>
      <w:r w:rsidR="003A27F3">
        <w:rPr>
          <w:noProof/>
          <w:sz w:val="24"/>
          <w:szCs w:val="24"/>
        </w:rPr>
        <w:t xml:space="preserve">and </w:t>
      </w:r>
      <w:r w:rsidR="00435C72">
        <w:rPr>
          <w:noProof/>
          <w:sz w:val="24"/>
          <w:szCs w:val="24"/>
        </w:rPr>
        <w:t xml:space="preserve">index.htm files </w:t>
      </w:r>
      <w:r w:rsidR="00D9451E">
        <w:rPr>
          <w:noProof/>
          <w:sz w:val="24"/>
          <w:szCs w:val="24"/>
        </w:rPr>
        <w:t xml:space="preserve">are special </w:t>
      </w:r>
      <w:r w:rsidR="00F304FC">
        <w:rPr>
          <w:noProof/>
          <w:sz w:val="24"/>
          <w:szCs w:val="24"/>
        </w:rPr>
        <w:t xml:space="preserve">because they </w:t>
      </w:r>
      <w:r w:rsidR="00B64170">
        <w:rPr>
          <w:noProof/>
          <w:sz w:val="24"/>
          <w:szCs w:val="24"/>
        </w:rPr>
        <w:t xml:space="preserve">are local files or URLs </w:t>
      </w:r>
      <w:r w:rsidR="0048336F">
        <w:rPr>
          <w:noProof/>
          <w:sz w:val="24"/>
          <w:szCs w:val="24"/>
        </w:rPr>
        <w:t>that automatically load when a web browser starts</w:t>
      </w:r>
      <w:r w:rsidR="00FE4D4F">
        <w:rPr>
          <w:noProof/>
          <w:sz w:val="24"/>
          <w:szCs w:val="24"/>
        </w:rPr>
        <w:t xml:space="preserve">.  </w:t>
      </w:r>
      <w:r w:rsidR="00142FB2">
        <w:rPr>
          <w:noProof/>
          <w:sz w:val="24"/>
          <w:szCs w:val="24"/>
        </w:rPr>
        <w:t xml:space="preserve">They are default ages shown on a website if no other </w:t>
      </w:r>
      <w:r w:rsidR="005821BE">
        <w:rPr>
          <w:noProof/>
          <w:sz w:val="24"/>
          <w:szCs w:val="24"/>
        </w:rPr>
        <w:t>page is specified when a visitor requests a site</w:t>
      </w:r>
      <w:r w:rsidR="00AD4028">
        <w:rPr>
          <w:noProof/>
          <w:sz w:val="24"/>
          <w:szCs w:val="24"/>
        </w:rPr>
        <w:t xml:space="preserve"> (Kyrnin, 2019).  </w:t>
      </w:r>
    </w:p>
    <w:p w14:paraId="6EBC62A5" w14:textId="222E9652" w:rsidR="008D079C" w:rsidRDefault="00700A7C" w:rsidP="003107E5">
      <w:pPr>
        <w:rPr>
          <w:noProof/>
          <w:sz w:val="24"/>
          <w:szCs w:val="24"/>
        </w:rPr>
      </w:pPr>
      <w:r>
        <w:rPr>
          <w:noProof/>
          <w:sz w:val="24"/>
          <w:szCs w:val="24"/>
        </w:rPr>
        <w:t xml:space="preserve">As indicated in the image below the file permissions for </w:t>
      </w:r>
      <w:r w:rsidR="001B1C82">
        <w:rPr>
          <w:noProof/>
          <w:sz w:val="24"/>
          <w:szCs w:val="24"/>
        </w:rPr>
        <w:t xml:space="preserve">the index.html file are </w:t>
      </w:r>
      <w:r w:rsidR="00FA2C6D">
        <w:rPr>
          <w:noProof/>
          <w:sz w:val="24"/>
          <w:szCs w:val="24"/>
        </w:rPr>
        <w:t>read and write permissio</w:t>
      </w:r>
      <w:r w:rsidR="009F104C">
        <w:rPr>
          <w:noProof/>
          <w:sz w:val="24"/>
          <w:szCs w:val="24"/>
        </w:rPr>
        <w:t>ns for root and only read permissions for the group on the server and any other users.</w:t>
      </w:r>
      <w:r w:rsidR="00CD5164">
        <w:rPr>
          <w:noProof/>
          <w:sz w:val="24"/>
          <w:szCs w:val="24"/>
        </w:rPr>
        <w:t xml:space="preserve">  Root </w:t>
      </w:r>
      <w:r w:rsidR="00C37962">
        <w:rPr>
          <w:noProof/>
          <w:sz w:val="24"/>
          <w:szCs w:val="24"/>
        </w:rPr>
        <w:t xml:space="preserve">has the group ownership of this file.  </w:t>
      </w:r>
    </w:p>
    <w:p w14:paraId="74C6DED4" w14:textId="5E547E0A" w:rsidR="00700A7C" w:rsidRDefault="0008452A" w:rsidP="003107E5">
      <w:pPr>
        <w:rPr>
          <w:noProof/>
          <w:sz w:val="24"/>
          <w:szCs w:val="24"/>
        </w:rPr>
      </w:pPr>
      <w:r>
        <w:rPr>
          <w:noProof/>
          <w:sz w:val="24"/>
          <w:szCs w:val="24"/>
        </w:rPr>
        <mc:AlternateContent>
          <mc:Choice Requires="wps">
            <w:drawing>
              <wp:anchor distT="0" distB="0" distL="114300" distR="114300" simplePos="0" relativeHeight="251681792" behindDoc="0" locked="0" layoutInCell="1" allowOverlap="1" wp14:anchorId="6A741BA6" wp14:editId="7FE20E92">
                <wp:simplePos x="0" y="0"/>
                <wp:positionH relativeFrom="margin">
                  <wp:align>left</wp:align>
                </wp:positionH>
                <wp:positionV relativeFrom="paragraph">
                  <wp:posOffset>392430</wp:posOffset>
                </wp:positionV>
                <wp:extent cx="3600450" cy="20002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3600450" cy="200025"/>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067D7F75"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41BA6" id="Text Box 30" o:spid="_x0000_s1045" type="#_x0000_t202" style="position:absolute;margin-left:0;margin-top:30.9pt;width:283.5pt;height:15.75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" filled="f" strokecolor="#feb80a [3206]" strokeweight="2pt">
                <v:textbox>
                  <w:txbxContent>
                    <w:p w14:paraId="067D7F75" w14:textId="77777777" w:rsidR="00F548EA" w:rsidRDefault="00F548EA"/>
                  </w:txbxContent>
                </v:textbox>
                <w10:wrap anchorx="margin"/>
              </v:shape>
            </w:pict>
          </mc:Fallback>
        </mc:AlternateContent>
      </w:r>
      <w:r w:rsidR="00700A7C">
        <w:rPr>
          <w:noProof/>
          <w:sz w:val="24"/>
          <w:szCs w:val="24"/>
        </w:rPr>
        <w:drawing>
          <wp:inline distT="0" distB="0" distL="0" distR="0" wp14:anchorId="7CF657FA" wp14:editId="1E0262F6">
            <wp:extent cx="5590540" cy="857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90540" cy="857250"/>
                    </a:xfrm>
                    <a:prstGeom prst="rect">
                      <a:avLst/>
                    </a:prstGeom>
                    <a:noFill/>
                  </pic:spPr>
                </pic:pic>
              </a:graphicData>
            </a:graphic>
          </wp:inline>
        </w:drawing>
      </w:r>
    </w:p>
    <w:p w14:paraId="29FA56E1" w14:textId="7BA8C99C" w:rsidR="00D5604B" w:rsidRDefault="00590290" w:rsidP="003107E5">
      <w:pPr>
        <w:rPr>
          <w:noProof/>
          <w:sz w:val="24"/>
          <w:szCs w:val="24"/>
        </w:rPr>
      </w:pPr>
      <w:r>
        <w:rPr>
          <w:noProof/>
          <w:sz w:val="24"/>
          <w:szCs w:val="24"/>
        </w:rPr>
        <w:t xml:space="preserve">The command </w:t>
      </w:r>
      <w:r w:rsidRPr="00CA566D">
        <w:rPr>
          <w:i/>
          <w:iCs/>
          <w:noProof/>
          <w:sz w:val="24"/>
          <w:szCs w:val="24"/>
        </w:rPr>
        <w:t>vi new_file</w:t>
      </w:r>
      <w:r>
        <w:rPr>
          <w:noProof/>
          <w:sz w:val="24"/>
          <w:szCs w:val="24"/>
        </w:rPr>
        <w:t xml:space="preserve"> was </w:t>
      </w:r>
      <w:r w:rsidR="005447FF">
        <w:rPr>
          <w:noProof/>
          <w:sz w:val="24"/>
          <w:szCs w:val="24"/>
        </w:rPr>
        <w:t>executed to create a new</w:t>
      </w:r>
      <w:r w:rsidR="00DD16CF">
        <w:rPr>
          <w:noProof/>
          <w:sz w:val="24"/>
          <w:szCs w:val="24"/>
        </w:rPr>
        <w:t xml:space="preserve"> </w:t>
      </w:r>
      <w:r w:rsidR="005447FF">
        <w:rPr>
          <w:noProof/>
          <w:sz w:val="24"/>
          <w:szCs w:val="24"/>
        </w:rPr>
        <w:t xml:space="preserve">html file called </w:t>
      </w:r>
      <w:r w:rsidR="00DD16CF">
        <w:rPr>
          <w:noProof/>
          <w:sz w:val="24"/>
          <w:szCs w:val="24"/>
        </w:rPr>
        <w:t>test.html and the contents of this file are shown below:</w:t>
      </w:r>
    </w:p>
    <w:p w14:paraId="3804916E" w14:textId="3271E886" w:rsidR="00590290" w:rsidRDefault="00590290" w:rsidP="003107E5">
      <w:pPr>
        <w:rPr>
          <w:noProof/>
          <w:sz w:val="24"/>
          <w:szCs w:val="24"/>
        </w:rPr>
      </w:pPr>
      <w:r w:rsidRPr="00590290">
        <w:rPr>
          <w:noProof/>
        </w:rPr>
        <w:lastRenderedPageBreak/>
        <w:drawing>
          <wp:inline distT="0" distB="0" distL="0" distR="0" wp14:anchorId="588898BD" wp14:editId="55CBD074">
            <wp:extent cx="5562600" cy="4057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62600" cy="4057650"/>
                    </a:xfrm>
                    <a:prstGeom prst="rect">
                      <a:avLst/>
                    </a:prstGeom>
                  </pic:spPr>
                </pic:pic>
              </a:graphicData>
            </a:graphic>
          </wp:inline>
        </w:drawing>
      </w:r>
    </w:p>
    <w:p w14:paraId="3EC75884" w14:textId="009B9A06" w:rsidR="001C4A43" w:rsidRDefault="001C4A43" w:rsidP="003107E5">
      <w:pPr>
        <w:rPr>
          <w:noProof/>
          <w:sz w:val="24"/>
          <w:szCs w:val="24"/>
        </w:rPr>
      </w:pPr>
    </w:p>
    <w:p w14:paraId="6C70806A" w14:textId="552C5AAF" w:rsidR="001C4A43" w:rsidRDefault="000D55F2" w:rsidP="003107E5">
      <w:pPr>
        <w:rPr>
          <w:b/>
          <w:bCs/>
          <w:noProof/>
          <w:sz w:val="24"/>
          <w:szCs w:val="24"/>
        </w:rPr>
      </w:pPr>
      <w:r>
        <w:rPr>
          <w:b/>
          <w:bCs/>
          <w:noProof/>
          <w:sz w:val="24"/>
          <w:szCs w:val="24"/>
        </w:rPr>
        <w:t>5</w:t>
      </w:r>
      <w:r w:rsidR="009E3B99" w:rsidRPr="00FC7C23">
        <w:rPr>
          <w:b/>
          <w:bCs/>
          <w:noProof/>
          <w:sz w:val="24"/>
          <w:szCs w:val="24"/>
        </w:rPr>
        <w:t xml:space="preserve">.4.  </w:t>
      </w:r>
      <w:r w:rsidR="006B0067" w:rsidRPr="00FC7C23">
        <w:rPr>
          <w:b/>
          <w:bCs/>
          <w:noProof/>
          <w:sz w:val="24"/>
          <w:szCs w:val="24"/>
        </w:rPr>
        <w:t>Viewing HTML Files Using a Terminal Interface</w:t>
      </w:r>
    </w:p>
    <w:p w14:paraId="2376386E" w14:textId="65E54D60" w:rsidR="002A5FED" w:rsidRDefault="007D7BF4" w:rsidP="003107E5">
      <w:pPr>
        <w:rPr>
          <w:noProof/>
          <w:sz w:val="24"/>
          <w:szCs w:val="24"/>
        </w:rPr>
      </w:pPr>
      <w:r>
        <w:rPr>
          <w:noProof/>
          <w:sz w:val="24"/>
          <w:szCs w:val="24"/>
        </w:rPr>
        <w:t xml:space="preserve">5.4.1.  </w:t>
      </w:r>
      <w:r w:rsidR="006F6145">
        <w:rPr>
          <w:noProof/>
          <w:sz w:val="24"/>
          <w:szCs w:val="24"/>
        </w:rPr>
        <w:t xml:space="preserve">CLI </w:t>
      </w:r>
      <w:r w:rsidR="003D408D">
        <w:rPr>
          <w:noProof/>
          <w:sz w:val="24"/>
          <w:szCs w:val="24"/>
        </w:rPr>
        <w:t>is a command line in</w:t>
      </w:r>
      <w:r w:rsidR="0093396E">
        <w:rPr>
          <w:noProof/>
          <w:sz w:val="24"/>
          <w:szCs w:val="24"/>
        </w:rPr>
        <w:t xml:space="preserve">terface while GUI is a </w:t>
      </w:r>
      <w:r w:rsidR="002346EC">
        <w:rPr>
          <w:noProof/>
          <w:sz w:val="24"/>
          <w:szCs w:val="24"/>
        </w:rPr>
        <w:t xml:space="preserve">graphical user interface.  The main distinction between </w:t>
      </w:r>
      <w:r w:rsidR="00980BD9">
        <w:rPr>
          <w:noProof/>
          <w:sz w:val="24"/>
          <w:szCs w:val="24"/>
        </w:rPr>
        <w:t>CLI and GU</w:t>
      </w:r>
      <w:r w:rsidR="00B7144F">
        <w:rPr>
          <w:noProof/>
          <w:sz w:val="24"/>
          <w:szCs w:val="24"/>
        </w:rPr>
        <w:t>I</w:t>
      </w:r>
      <w:r w:rsidR="00980BD9">
        <w:rPr>
          <w:noProof/>
          <w:sz w:val="24"/>
          <w:szCs w:val="24"/>
        </w:rPr>
        <w:t xml:space="preserve"> is that GU</w:t>
      </w:r>
      <w:r w:rsidR="00B7144F">
        <w:rPr>
          <w:noProof/>
          <w:sz w:val="24"/>
          <w:szCs w:val="24"/>
        </w:rPr>
        <w:t xml:space="preserve">I </w:t>
      </w:r>
      <w:r w:rsidR="009113BC">
        <w:rPr>
          <w:noProof/>
          <w:sz w:val="24"/>
          <w:szCs w:val="24"/>
        </w:rPr>
        <w:t xml:space="preserve">allows a user to interct with </w:t>
      </w:r>
      <w:r w:rsidR="00E27D3F">
        <w:rPr>
          <w:noProof/>
          <w:sz w:val="24"/>
          <w:szCs w:val="24"/>
        </w:rPr>
        <w:t xml:space="preserve">a </w:t>
      </w:r>
      <w:r w:rsidR="009113BC">
        <w:rPr>
          <w:noProof/>
          <w:sz w:val="24"/>
          <w:szCs w:val="24"/>
        </w:rPr>
        <w:t xml:space="preserve">system using </w:t>
      </w:r>
      <w:r w:rsidR="003A312A">
        <w:rPr>
          <w:noProof/>
          <w:sz w:val="24"/>
          <w:szCs w:val="24"/>
        </w:rPr>
        <w:t xml:space="preserve">graphical elements such as </w:t>
      </w:r>
      <w:r w:rsidR="00406EDD">
        <w:rPr>
          <w:noProof/>
          <w:sz w:val="24"/>
          <w:szCs w:val="24"/>
        </w:rPr>
        <w:t>windo</w:t>
      </w:r>
      <w:r w:rsidR="00873A6A">
        <w:rPr>
          <w:noProof/>
          <w:sz w:val="24"/>
          <w:szCs w:val="24"/>
        </w:rPr>
        <w:t xml:space="preserve">ws and icons while CLI </w:t>
      </w:r>
      <w:r w:rsidR="00E27D3F">
        <w:rPr>
          <w:noProof/>
          <w:sz w:val="24"/>
          <w:szCs w:val="24"/>
        </w:rPr>
        <w:t xml:space="preserve">alows a user to interact with a system using commands instead (Lithmee, 2018).  </w:t>
      </w:r>
    </w:p>
    <w:p w14:paraId="076189DE" w14:textId="58D72D0A" w:rsidR="004E3EA9" w:rsidRDefault="007D7BF4" w:rsidP="003107E5">
      <w:pPr>
        <w:rPr>
          <w:noProof/>
          <w:sz w:val="24"/>
          <w:szCs w:val="24"/>
        </w:rPr>
      </w:pPr>
      <w:r>
        <w:rPr>
          <w:noProof/>
          <w:sz w:val="24"/>
          <w:szCs w:val="24"/>
        </w:rPr>
        <w:t>5.4</w:t>
      </w:r>
      <w:r w:rsidR="002812C6">
        <w:rPr>
          <w:noProof/>
          <w:sz w:val="24"/>
          <w:szCs w:val="24"/>
        </w:rPr>
        <w:t xml:space="preserve">.2.  The IP address 127.0.0.1 is </w:t>
      </w:r>
      <w:r w:rsidR="00BD128A">
        <w:rPr>
          <w:noProof/>
          <w:sz w:val="24"/>
          <w:szCs w:val="24"/>
        </w:rPr>
        <w:t xml:space="preserve">special because </w:t>
      </w:r>
      <w:r w:rsidR="00EB211C">
        <w:rPr>
          <w:noProof/>
          <w:sz w:val="24"/>
          <w:szCs w:val="24"/>
        </w:rPr>
        <w:t xml:space="preserve">it is used by all computers </w:t>
      </w:r>
      <w:r w:rsidR="001D7EB2">
        <w:rPr>
          <w:noProof/>
          <w:sz w:val="24"/>
          <w:szCs w:val="24"/>
        </w:rPr>
        <w:t xml:space="preserve">as their own special-purpose </w:t>
      </w:r>
      <w:r w:rsidR="00D048A7">
        <w:rPr>
          <w:noProof/>
          <w:sz w:val="24"/>
          <w:szCs w:val="24"/>
        </w:rPr>
        <w:t>IPv4 address</w:t>
      </w:r>
      <w:r w:rsidR="00866B15">
        <w:rPr>
          <w:noProof/>
          <w:sz w:val="24"/>
          <w:szCs w:val="24"/>
        </w:rPr>
        <w:t xml:space="preserve"> but, however, does not </w:t>
      </w:r>
      <w:r w:rsidR="00C05374">
        <w:rPr>
          <w:noProof/>
          <w:sz w:val="24"/>
          <w:szCs w:val="24"/>
        </w:rPr>
        <w:t xml:space="preserve">allow the computers to communicate with devises using this address </w:t>
      </w:r>
      <w:r w:rsidR="00390663">
        <w:rPr>
          <w:noProof/>
          <w:sz w:val="24"/>
          <w:szCs w:val="24"/>
        </w:rPr>
        <w:t>(Mitchell</w:t>
      </w:r>
      <w:r w:rsidR="009D3714">
        <w:rPr>
          <w:noProof/>
          <w:sz w:val="24"/>
          <w:szCs w:val="24"/>
        </w:rPr>
        <w:t xml:space="preserve">, 2019).  </w:t>
      </w:r>
    </w:p>
    <w:p w14:paraId="61D9EFA6" w14:textId="42D30551" w:rsidR="00D82B56" w:rsidRDefault="007D7BF4" w:rsidP="003107E5">
      <w:pPr>
        <w:rPr>
          <w:noProof/>
          <w:sz w:val="24"/>
          <w:szCs w:val="24"/>
        </w:rPr>
      </w:pPr>
      <w:r>
        <w:rPr>
          <w:noProof/>
          <w:sz w:val="24"/>
          <w:szCs w:val="24"/>
        </w:rPr>
        <w:t>5</w:t>
      </w:r>
      <w:r w:rsidR="00CA48A6">
        <w:rPr>
          <w:noProof/>
          <w:sz w:val="24"/>
          <w:szCs w:val="24"/>
        </w:rPr>
        <w:t xml:space="preserve">.4.3.  </w:t>
      </w:r>
      <w:r w:rsidR="00C270D5">
        <w:rPr>
          <w:noProof/>
          <w:sz w:val="24"/>
          <w:szCs w:val="24"/>
        </w:rPr>
        <w:t>T</w:t>
      </w:r>
      <w:r w:rsidR="00472789">
        <w:rPr>
          <w:noProof/>
          <w:sz w:val="24"/>
          <w:szCs w:val="24"/>
        </w:rPr>
        <w:t xml:space="preserve">he image below shows the result of executing the command </w:t>
      </w:r>
      <w:r w:rsidR="0007695B">
        <w:rPr>
          <w:noProof/>
          <w:sz w:val="24"/>
          <w:szCs w:val="24"/>
        </w:rPr>
        <w:t>lyn</w:t>
      </w:r>
      <w:r w:rsidR="00645077">
        <w:rPr>
          <w:noProof/>
          <w:sz w:val="24"/>
          <w:szCs w:val="24"/>
        </w:rPr>
        <w:t>x 127.0.0.1</w:t>
      </w:r>
      <w:r w:rsidR="0044684D">
        <w:rPr>
          <w:noProof/>
          <w:sz w:val="24"/>
          <w:szCs w:val="24"/>
        </w:rPr>
        <w:t>/test</w:t>
      </w:r>
      <w:r w:rsidR="001F650E">
        <w:rPr>
          <w:noProof/>
          <w:sz w:val="24"/>
          <w:szCs w:val="24"/>
        </w:rPr>
        <w:t xml:space="preserve">.html </w:t>
      </w:r>
      <w:r w:rsidR="00547132">
        <w:rPr>
          <w:noProof/>
          <w:sz w:val="24"/>
          <w:szCs w:val="24"/>
        </w:rPr>
        <w:t xml:space="preserve">to view the </w:t>
      </w:r>
      <w:r w:rsidR="00C270D5">
        <w:rPr>
          <w:noProof/>
          <w:sz w:val="24"/>
          <w:szCs w:val="24"/>
        </w:rPr>
        <w:t xml:space="preserve">HTML file in lynx.  </w:t>
      </w:r>
    </w:p>
    <w:p w14:paraId="1C7F93B3" w14:textId="1DF797CE" w:rsidR="00CA48A6" w:rsidRDefault="00CA48A6" w:rsidP="003107E5">
      <w:pPr>
        <w:rPr>
          <w:noProof/>
          <w:sz w:val="24"/>
          <w:szCs w:val="24"/>
        </w:rPr>
      </w:pPr>
      <w:r>
        <w:rPr>
          <w:noProof/>
          <w:sz w:val="24"/>
          <w:szCs w:val="24"/>
        </w:rPr>
        <w:lastRenderedPageBreak/>
        <w:drawing>
          <wp:inline distT="0" distB="0" distL="0" distR="0" wp14:anchorId="4496E7FD" wp14:editId="0FCB2240">
            <wp:extent cx="6076950" cy="4514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76950" cy="4514850"/>
                    </a:xfrm>
                    <a:prstGeom prst="rect">
                      <a:avLst/>
                    </a:prstGeom>
                    <a:noFill/>
                  </pic:spPr>
                </pic:pic>
              </a:graphicData>
            </a:graphic>
          </wp:inline>
        </w:drawing>
      </w:r>
    </w:p>
    <w:p w14:paraId="0D6EBC26" w14:textId="77777777" w:rsidR="0070071B" w:rsidRDefault="0070071B" w:rsidP="003107E5">
      <w:pPr>
        <w:rPr>
          <w:noProof/>
          <w:sz w:val="24"/>
          <w:szCs w:val="24"/>
        </w:rPr>
      </w:pPr>
    </w:p>
    <w:p w14:paraId="6F8BB3CE" w14:textId="7EEDA4DF" w:rsidR="00E52C95" w:rsidRDefault="00504776" w:rsidP="003107E5">
      <w:pPr>
        <w:rPr>
          <w:noProof/>
          <w:sz w:val="24"/>
          <w:szCs w:val="24"/>
        </w:rPr>
      </w:pPr>
      <w:r>
        <w:rPr>
          <w:noProof/>
          <w:sz w:val="24"/>
          <w:szCs w:val="24"/>
        </w:rPr>
        <w:t xml:space="preserve">The </w:t>
      </w:r>
      <w:r w:rsidR="0070071B">
        <w:rPr>
          <w:noProof/>
          <w:sz w:val="24"/>
          <w:szCs w:val="24"/>
        </w:rPr>
        <w:t xml:space="preserve"> </w:t>
      </w:r>
      <w:r w:rsidR="0040149E">
        <w:rPr>
          <w:noProof/>
          <w:sz w:val="24"/>
          <w:szCs w:val="24"/>
        </w:rPr>
        <w:t xml:space="preserve">image shows that the IP address for the </w:t>
      </w:r>
      <w:r w:rsidR="00D7242A">
        <w:rPr>
          <w:noProof/>
          <w:sz w:val="24"/>
          <w:szCs w:val="24"/>
        </w:rPr>
        <w:t xml:space="preserve">virtual machine is </w:t>
      </w:r>
      <w:r w:rsidR="008423F6">
        <w:rPr>
          <w:noProof/>
          <w:sz w:val="24"/>
          <w:szCs w:val="24"/>
        </w:rPr>
        <w:t>192.168</w:t>
      </w:r>
      <w:r w:rsidR="00434AAD">
        <w:rPr>
          <w:noProof/>
          <w:sz w:val="24"/>
          <w:szCs w:val="24"/>
        </w:rPr>
        <w:t xml:space="preserve">.31.161.  This is being shown in a browswe </w:t>
      </w:r>
      <w:r w:rsidR="00465C8E">
        <w:rPr>
          <w:noProof/>
          <w:sz w:val="24"/>
          <w:szCs w:val="24"/>
        </w:rPr>
        <w:t>of the windows system.</w:t>
      </w:r>
    </w:p>
    <w:p w14:paraId="7DDB04FB" w14:textId="77777777" w:rsidR="007D7BF4" w:rsidRDefault="007D7BF4" w:rsidP="003107E5">
      <w:pPr>
        <w:rPr>
          <w:noProof/>
          <w:sz w:val="24"/>
          <w:szCs w:val="24"/>
        </w:rPr>
      </w:pPr>
    </w:p>
    <w:p w14:paraId="7FDB929D" w14:textId="781D4888" w:rsidR="00CA48A6" w:rsidRDefault="00E52C95" w:rsidP="003107E5">
      <w:pPr>
        <w:rPr>
          <w:noProof/>
          <w:sz w:val="24"/>
          <w:szCs w:val="24"/>
        </w:rPr>
      </w:pPr>
      <w:r>
        <w:rPr>
          <w:noProof/>
          <w:sz w:val="24"/>
          <w:szCs w:val="24"/>
        </w:rPr>
        <mc:AlternateContent>
          <mc:Choice Requires="wps">
            <w:drawing>
              <wp:anchor distT="0" distB="0" distL="114300" distR="114300" simplePos="0" relativeHeight="251682816" behindDoc="0" locked="0" layoutInCell="1" allowOverlap="1" wp14:anchorId="1032E847" wp14:editId="16748F3B">
                <wp:simplePos x="0" y="0"/>
                <wp:positionH relativeFrom="margin">
                  <wp:align>center</wp:align>
                </wp:positionH>
                <wp:positionV relativeFrom="paragraph">
                  <wp:posOffset>5080</wp:posOffset>
                </wp:positionV>
                <wp:extent cx="1685925" cy="26670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685925" cy="266700"/>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31BDCD5A"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2E847" id="Text Box 232" o:spid="_x0000_s1046" type="#_x0000_t202" style="position:absolute;margin-left:0;margin-top:.4pt;width:132.75pt;height:21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" filled="f" strokecolor="#feb80a [3206]" strokeweight="2pt">
                <v:textbox>
                  <w:txbxContent>
                    <w:p w14:paraId="31BDCD5A" w14:textId="77777777" w:rsidR="00F548EA" w:rsidRDefault="00F548EA"/>
                  </w:txbxContent>
                </v:textbox>
                <w10:wrap anchorx="margin"/>
              </v:shape>
            </w:pict>
          </mc:Fallback>
        </mc:AlternateContent>
      </w:r>
      <w:r w:rsidR="0070071B">
        <w:rPr>
          <w:noProof/>
          <w:sz w:val="24"/>
          <w:szCs w:val="24"/>
        </w:rPr>
        <w:drawing>
          <wp:inline distT="0" distB="0" distL="0" distR="0" wp14:anchorId="31B43BBF" wp14:editId="2398137F">
            <wp:extent cx="5562600" cy="11620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a:extLst>
                        <a:ext uri="{28A0092B-C50C-407E-A947-70E740481C1C}">
                          <a14:useLocalDpi xmlns:a14="http://schemas.microsoft.com/office/drawing/2010/main" val="0"/>
                        </a:ext>
                      </a:extLst>
                    </a:blip>
                    <a:srcRect r="1893" b="69981"/>
                    <a:stretch/>
                  </pic:blipFill>
                  <pic:spPr bwMode="auto">
                    <a:xfrm>
                      <a:off x="0" y="0"/>
                      <a:ext cx="5562600" cy="1162050"/>
                    </a:xfrm>
                    <a:prstGeom prst="rect">
                      <a:avLst/>
                    </a:prstGeom>
                    <a:noFill/>
                    <a:ln>
                      <a:noFill/>
                    </a:ln>
                    <a:extLst>
                      <a:ext uri="{53640926-AAD7-44D8-BBD7-CCE9431645EC}">
                        <a14:shadowObscured xmlns:a14="http://schemas.microsoft.com/office/drawing/2010/main"/>
                      </a:ext>
                    </a:extLst>
                  </pic:spPr>
                </pic:pic>
              </a:graphicData>
            </a:graphic>
          </wp:inline>
        </w:drawing>
      </w:r>
    </w:p>
    <w:p w14:paraId="24E82616" w14:textId="77777777" w:rsidR="007D7BF4" w:rsidRDefault="007D7BF4" w:rsidP="003107E5">
      <w:pPr>
        <w:rPr>
          <w:b/>
          <w:bCs/>
          <w:noProof/>
          <w:sz w:val="24"/>
          <w:szCs w:val="24"/>
        </w:rPr>
      </w:pPr>
    </w:p>
    <w:p w14:paraId="1133DB49" w14:textId="6CFCCEA9" w:rsidR="007D7BF4" w:rsidRDefault="007D7BF4" w:rsidP="003107E5">
      <w:pPr>
        <w:rPr>
          <w:b/>
          <w:bCs/>
          <w:noProof/>
          <w:sz w:val="24"/>
          <w:szCs w:val="24"/>
        </w:rPr>
      </w:pPr>
    </w:p>
    <w:p w14:paraId="39911BA9" w14:textId="77777777" w:rsidR="007D7BF4" w:rsidRDefault="007D7BF4" w:rsidP="003107E5">
      <w:pPr>
        <w:rPr>
          <w:b/>
          <w:bCs/>
          <w:noProof/>
          <w:sz w:val="24"/>
          <w:szCs w:val="24"/>
        </w:rPr>
      </w:pPr>
    </w:p>
    <w:p w14:paraId="7484556C" w14:textId="158C6576" w:rsidR="00270C5E" w:rsidRPr="0014447E" w:rsidRDefault="007D7BF4" w:rsidP="003107E5">
      <w:pPr>
        <w:rPr>
          <w:b/>
          <w:bCs/>
          <w:noProof/>
          <w:sz w:val="24"/>
          <w:szCs w:val="24"/>
        </w:rPr>
      </w:pPr>
      <w:r>
        <w:rPr>
          <w:b/>
          <w:bCs/>
          <w:noProof/>
          <w:sz w:val="24"/>
          <w:szCs w:val="24"/>
        </w:rPr>
        <w:lastRenderedPageBreak/>
        <w:t>5</w:t>
      </w:r>
      <w:r w:rsidR="00270C5E" w:rsidRPr="0014447E">
        <w:rPr>
          <w:b/>
          <w:bCs/>
          <w:noProof/>
          <w:sz w:val="24"/>
          <w:szCs w:val="24"/>
        </w:rPr>
        <w:t xml:space="preserve">.5.  </w:t>
      </w:r>
      <w:r w:rsidR="00496BEF" w:rsidRPr="0014447E">
        <w:rPr>
          <w:b/>
          <w:bCs/>
          <w:noProof/>
          <w:sz w:val="24"/>
          <w:szCs w:val="24"/>
        </w:rPr>
        <w:t xml:space="preserve">Creating and Viewing </w:t>
      </w:r>
      <w:r w:rsidR="0089518B" w:rsidRPr="0014447E">
        <w:rPr>
          <w:b/>
          <w:bCs/>
          <w:noProof/>
          <w:sz w:val="24"/>
          <w:szCs w:val="24"/>
        </w:rPr>
        <w:t xml:space="preserve">PHP Files </w:t>
      </w:r>
      <w:r w:rsidR="0014447E" w:rsidRPr="0014447E">
        <w:rPr>
          <w:b/>
          <w:bCs/>
          <w:noProof/>
          <w:sz w:val="24"/>
          <w:szCs w:val="24"/>
        </w:rPr>
        <w:t>Using the Terminal Interface</w:t>
      </w:r>
    </w:p>
    <w:p w14:paraId="26C360D7" w14:textId="6630D4FB" w:rsidR="009D3714" w:rsidRDefault="007D7BF4" w:rsidP="003107E5">
      <w:pPr>
        <w:rPr>
          <w:noProof/>
          <w:sz w:val="24"/>
          <w:szCs w:val="24"/>
        </w:rPr>
      </w:pPr>
      <w:r>
        <w:rPr>
          <w:noProof/>
          <w:sz w:val="24"/>
          <w:szCs w:val="24"/>
        </w:rPr>
        <w:t>5</w:t>
      </w:r>
      <w:r w:rsidR="005B3C10" w:rsidRPr="005B3C10">
        <w:rPr>
          <w:noProof/>
          <w:sz w:val="24"/>
          <w:szCs w:val="24"/>
        </w:rPr>
        <w:t>.5.1</w:t>
      </w:r>
      <w:r w:rsidR="00E93307">
        <w:rPr>
          <w:noProof/>
          <w:sz w:val="24"/>
          <w:szCs w:val="24"/>
        </w:rPr>
        <w:t>.</w:t>
      </w:r>
      <w:r w:rsidR="005B3C10" w:rsidRPr="005B3C10">
        <w:rPr>
          <w:noProof/>
          <w:sz w:val="24"/>
          <w:szCs w:val="24"/>
        </w:rPr>
        <w:t xml:space="preserve">  </w:t>
      </w:r>
      <w:r w:rsidR="003F4B50">
        <w:rPr>
          <w:noProof/>
          <w:sz w:val="24"/>
          <w:szCs w:val="24"/>
        </w:rPr>
        <w:t xml:space="preserve">PHPinfo is a function of PHP </w:t>
      </w:r>
      <w:r w:rsidR="00A70E15">
        <w:rPr>
          <w:noProof/>
          <w:sz w:val="24"/>
          <w:szCs w:val="24"/>
        </w:rPr>
        <w:t>which is resp</w:t>
      </w:r>
      <w:r w:rsidR="001C7C58">
        <w:rPr>
          <w:noProof/>
          <w:sz w:val="24"/>
          <w:szCs w:val="24"/>
        </w:rPr>
        <w:t xml:space="preserve">onsible </w:t>
      </w:r>
      <w:r w:rsidR="000511AE">
        <w:rPr>
          <w:noProof/>
          <w:sz w:val="24"/>
          <w:szCs w:val="24"/>
        </w:rPr>
        <w:t>for returning</w:t>
      </w:r>
      <w:r w:rsidR="00484E31">
        <w:rPr>
          <w:noProof/>
          <w:sz w:val="24"/>
          <w:szCs w:val="24"/>
        </w:rPr>
        <w:t xml:space="preserve"> compiled information concerning any PHP environment on your server.  </w:t>
      </w:r>
      <w:r w:rsidR="00B76691">
        <w:rPr>
          <w:noProof/>
          <w:sz w:val="24"/>
          <w:szCs w:val="24"/>
        </w:rPr>
        <w:t xml:space="preserve">The information returned includes </w:t>
      </w:r>
      <w:r w:rsidR="00FD4C27">
        <w:rPr>
          <w:noProof/>
          <w:sz w:val="24"/>
          <w:szCs w:val="24"/>
        </w:rPr>
        <w:t xml:space="preserve">data on the PHP version, </w:t>
      </w:r>
      <w:r w:rsidR="002B3C05">
        <w:rPr>
          <w:noProof/>
          <w:sz w:val="24"/>
          <w:szCs w:val="24"/>
        </w:rPr>
        <w:t>the PHP environment on the server</w:t>
      </w:r>
      <w:r w:rsidR="003B6D17">
        <w:rPr>
          <w:noProof/>
          <w:sz w:val="24"/>
          <w:szCs w:val="24"/>
        </w:rPr>
        <w:t xml:space="preserve">, master and local </w:t>
      </w:r>
      <w:r w:rsidR="00F85A0F">
        <w:rPr>
          <w:noProof/>
          <w:sz w:val="24"/>
          <w:szCs w:val="24"/>
        </w:rPr>
        <w:t>values of configuration options</w:t>
      </w:r>
      <w:r w:rsidR="00144477">
        <w:rPr>
          <w:noProof/>
          <w:sz w:val="24"/>
          <w:szCs w:val="24"/>
        </w:rPr>
        <w:t>, PHP compilation</w:t>
      </w:r>
      <w:r w:rsidR="00FA25BF">
        <w:rPr>
          <w:noProof/>
          <w:sz w:val="24"/>
          <w:szCs w:val="24"/>
        </w:rPr>
        <w:t xml:space="preserve"> extentions and options as well as </w:t>
      </w:r>
      <w:r w:rsidR="00F2698E">
        <w:rPr>
          <w:noProof/>
          <w:sz w:val="24"/>
          <w:szCs w:val="24"/>
        </w:rPr>
        <w:t xml:space="preserve">data on the PHP license and </w:t>
      </w:r>
      <w:r w:rsidR="004E5DD9">
        <w:rPr>
          <w:noProof/>
          <w:sz w:val="24"/>
          <w:szCs w:val="24"/>
        </w:rPr>
        <w:t>HTTP headers</w:t>
      </w:r>
      <w:r w:rsidR="00C77F99">
        <w:rPr>
          <w:noProof/>
          <w:sz w:val="24"/>
          <w:szCs w:val="24"/>
        </w:rPr>
        <w:t xml:space="preserve"> (</w:t>
      </w:r>
      <w:r w:rsidR="00E20CDB">
        <w:rPr>
          <w:noProof/>
          <w:sz w:val="24"/>
          <w:szCs w:val="24"/>
        </w:rPr>
        <w:t>xneelo, 2020)</w:t>
      </w:r>
      <w:r w:rsidR="004E5DD9">
        <w:rPr>
          <w:noProof/>
          <w:sz w:val="24"/>
          <w:szCs w:val="24"/>
        </w:rPr>
        <w:t xml:space="preserve">.  </w:t>
      </w:r>
      <w:r w:rsidR="00F85A0F">
        <w:rPr>
          <w:noProof/>
          <w:sz w:val="24"/>
          <w:szCs w:val="24"/>
        </w:rPr>
        <w:t xml:space="preserve"> </w:t>
      </w:r>
    </w:p>
    <w:p w14:paraId="66AF8A7C" w14:textId="72B2FB23" w:rsidR="00E93307" w:rsidRPr="005B3C10" w:rsidRDefault="007D7BF4" w:rsidP="003107E5">
      <w:pPr>
        <w:rPr>
          <w:noProof/>
          <w:sz w:val="24"/>
          <w:szCs w:val="24"/>
        </w:rPr>
      </w:pPr>
      <w:r>
        <w:rPr>
          <w:noProof/>
          <w:sz w:val="24"/>
          <w:szCs w:val="24"/>
        </w:rPr>
        <w:t>5</w:t>
      </w:r>
      <w:r w:rsidR="00E93307">
        <w:rPr>
          <w:noProof/>
          <w:sz w:val="24"/>
          <w:szCs w:val="24"/>
        </w:rPr>
        <w:t xml:space="preserve">.5.2.  </w:t>
      </w:r>
      <w:r w:rsidR="00E52C95">
        <w:rPr>
          <w:noProof/>
          <w:sz w:val="24"/>
          <w:szCs w:val="24"/>
        </w:rPr>
        <w:t xml:space="preserve">The following image shows the results obtained from executing the command </w:t>
      </w:r>
      <w:r w:rsidR="008325DD" w:rsidRPr="00962883">
        <w:rPr>
          <w:i/>
          <w:iCs/>
          <w:noProof/>
          <w:sz w:val="24"/>
          <w:szCs w:val="24"/>
        </w:rPr>
        <w:t>lynx 127.0</w:t>
      </w:r>
      <w:r w:rsidR="008E19FD" w:rsidRPr="00962883">
        <w:rPr>
          <w:i/>
          <w:iCs/>
          <w:noProof/>
          <w:sz w:val="24"/>
          <w:szCs w:val="24"/>
        </w:rPr>
        <w:t>.0.1/nse</w:t>
      </w:r>
      <w:r w:rsidR="00B57CE3" w:rsidRPr="00962883">
        <w:rPr>
          <w:i/>
          <w:iCs/>
          <w:noProof/>
          <w:sz w:val="24"/>
          <w:szCs w:val="24"/>
        </w:rPr>
        <w:t>.php</w:t>
      </w:r>
      <w:r w:rsidR="00B85E30">
        <w:rPr>
          <w:noProof/>
          <w:sz w:val="24"/>
          <w:szCs w:val="24"/>
        </w:rPr>
        <w:t xml:space="preserve"> which </w:t>
      </w:r>
      <w:r w:rsidR="00497A14">
        <w:rPr>
          <w:noProof/>
          <w:sz w:val="24"/>
          <w:szCs w:val="24"/>
        </w:rPr>
        <w:t>al</w:t>
      </w:r>
      <w:r w:rsidR="00962883">
        <w:rPr>
          <w:noProof/>
          <w:sz w:val="24"/>
          <w:szCs w:val="24"/>
        </w:rPr>
        <w:t>l</w:t>
      </w:r>
      <w:r w:rsidR="00497A14">
        <w:rPr>
          <w:noProof/>
          <w:sz w:val="24"/>
          <w:szCs w:val="24"/>
        </w:rPr>
        <w:t xml:space="preserve">ows the </w:t>
      </w:r>
      <w:r w:rsidR="003F1643">
        <w:rPr>
          <w:noProof/>
          <w:sz w:val="24"/>
          <w:szCs w:val="24"/>
        </w:rPr>
        <w:t xml:space="preserve">phpinfo() </w:t>
      </w:r>
      <w:r w:rsidR="001B5E86">
        <w:rPr>
          <w:noProof/>
          <w:sz w:val="24"/>
          <w:szCs w:val="24"/>
        </w:rPr>
        <w:t>file to be loaded</w:t>
      </w:r>
      <w:r w:rsidR="00B52FA4">
        <w:rPr>
          <w:noProof/>
          <w:sz w:val="24"/>
          <w:szCs w:val="24"/>
        </w:rPr>
        <w:t xml:space="preserve"> in lynx.  The results show</w:t>
      </w:r>
      <w:r w:rsidR="00635704">
        <w:rPr>
          <w:noProof/>
          <w:sz w:val="24"/>
          <w:szCs w:val="24"/>
        </w:rPr>
        <w:t xml:space="preserve"> that the phpinfo() file was successfully loaded in l</w:t>
      </w:r>
      <w:r w:rsidR="00962883">
        <w:rPr>
          <w:noProof/>
          <w:sz w:val="24"/>
          <w:szCs w:val="24"/>
        </w:rPr>
        <w:t xml:space="preserve">ynx after executing the command.  </w:t>
      </w:r>
    </w:p>
    <w:p w14:paraId="1B419722" w14:textId="719B6706" w:rsidR="00E27D3F" w:rsidRDefault="00036893" w:rsidP="003107E5">
      <w:pPr>
        <w:rPr>
          <w:noProof/>
          <w:sz w:val="24"/>
          <w:szCs w:val="24"/>
        </w:rPr>
      </w:pPr>
      <w:r>
        <w:rPr>
          <w:noProof/>
          <w:sz w:val="24"/>
          <w:szCs w:val="24"/>
        </w:rPr>
        <w:drawing>
          <wp:inline distT="0" distB="0" distL="0" distR="0" wp14:anchorId="24128A28" wp14:editId="4CC650F7">
            <wp:extent cx="5857875" cy="43243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57875" cy="4324350"/>
                    </a:xfrm>
                    <a:prstGeom prst="rect">
                      <a:avLst/>
                    </a:prstGeom>
                    <a:noFill/>
                  </pic:spPr>
                </pic:pic>
              </a:graphicData>
            </a:graphic>
          </wp:inline>
        </w:drawing>
      </w:r>
    </w:p>
    <w:p w14:paraId="71CC544D" w14:textId="46CB0961" w:rsidR="007D7BF4" w:rsidRDefault="007D7BF4" w:rsidP="003107E5">
      <w:pPr>
        <w:rPr>
          <w:noProof/>
          <w:sz w:val="24"/>
          <w:szCs w:val="24"/>
        </w:rPr>
      </w:pPr>
    </w:p>
    <w:p w14:paraId="7633AE5E" w14:textId="37B54E13" w:rsidR="007D7BF4" w:rsidRDefault="007D7BF4" w:rsidP="003107E5">
      <w:pPr>
        <w:rPr>
          <w:noProof/>
          <w:sz w:val="24"/>
          <w:szCs w:val="24"/>
        </w:rPr>
      </w:pPr>
    </w:p>
    <w:p w14:paraId="29F14055" w14:textId="77777777" w:rsidR="007D7BF4" w:rsidRDefault="007D7BF4" w:rsidP="003107E5">
      <w:pPr>
        <w:rPr>
          <w:noProof/>
          <w:sz w:val="24"/>
          <w:szCs w:val="24"/>
        </w:rPr>
      </w:pPr>
    </w:p>
    <w:p w14:paraId="1F4835E7" w14:textId="61BED918" w:rsidR="00F51025" w:rsidRDefault="007D7BF4" w:rsidP="003107E5">
      <w:pPr>
        <w:rPr>
          <w:b/>
          <w:bCs/>
          <w:noProof/>
          <w:sz w:val="24"/>
          <w:szCs w:val="24"/>
        </w:rPr>
      </w:pPr>
      <w:r>
        <w:rPr>
          <w:b/>
          <w:bCs/>
          <w:noProof/>
          <w:sz w:val="24"/>
          <w:szCs w:val="24"/>
        </w:rPr>
        <w:lastRenderedPageBreak/>
        <w:t>5</w:t>
      </w:r>
      <w:r w:rsidR="00F51025" w:rsidRPr="009F27A8">
        <w:rPr>
          <w:b/>
          <w:bCs/>
          <w:noProof/>
          <w:sz w:val="24"/>
          <w:szCs w:val="24"/>
        </w:rPr>
        <w:t>.6</w:t>
      </w:r>
      <w:r w:rsidR="00FB3BBE" w:rsidRPr="009F27A8">
        <w:rPr>
          <w:b/>
          <w:bCs/>
          <w:noProof/>
          <w:sz w:val="24"/>
          <w:szCs w:val="24"/>
        </w:rPr>
        <w:t xml:space="preserve">.  </w:t>
      </w:r>
      <w:r w:rsidR="008727F1" w:rsidRPr="009F27A8">
        <w:rPr>
          <w:b/>
          <w:bCs/>
          <w:noProof/>
          <w:sz w:val="24"/>
          <w:szCs w:val="24"/>
        </w:rPr>
        <w:t xml:space="preserve">Exploring and Adding An Entry to the </w:t>
      </w:r>
      <w:r w:rsidR="009F27A8" w:rsidRPr="009F27A8">
        <w:rPr>
          <w:b/>
          <w:bCs/>
          <w:noProof/>
          <w:sz w:val="24"/>
          <w:szCs w:val="24"/>
        </w:rPr>
        <w:t>Hosts File</w:t>
      </w:r>
    </w:p>
    <w:p w14:paraId="40D6C5D3" w14:textId="326680E4" w:rsidR="00296559" w:rsidRPr="00296559" w:rsidRDefault="007A50BC" w:rsidP="003107E5">
      <w:pPr>
        <w:rPr>
          <w:noProof/>
          <w:sz w:val="24"/>
          <w:szCs w:val="24"/>
        </w:rPr>
      </w:pPr>
      <w:r>
        <w:rPr>
          <w:noProof/>
          <w:sz w:val="24"/>
          <w:szCs w:val="24"/>
        </w:rPr>
        <w:t xml:space="preserve">The file </w:t>
      </w:r>
      <w:r w:rsidR="004F71D0">
        <w:rPr>
          <w:noProof/>
          <w:sz w:val="24"/>
          <w:szCs w:val="24"/>
        </w:rPr>
        <w:t xml:space="preserve">/etc/hosts </w:t>
      </w:r>
      <w:r w:rsidR="00055887">
        <w:rPr>
          <w:noProof/>
          <w:sz w:val="24"/>
          <w:szCs w:val="24"/>
        </w:rPr>
        <w:t xml:space="preserve">was opened via the vi text editor by using the </w:t>
      </w:r>
      <w:r w:rsidR="00055887" w:rsidRPr="002162AC">
        <w:rPr>
          <w:noProof/>
          <w:sz w:val="24"/>
          <w:szCs w:val="24"/>
        </w:rPr>
        <w:t>command</w:t>
      </w:r>
      <w:r w:rsidR="00055887" w:rsidRPr="00122641">
        <w:rPr>
          <w:i/>
          <w:iCs/>
          <w:noProof/>
          <w:sz w:val="24"/>
          <w:szCs w:val="24"/>
        </w:rPr>
        <w:t xml:space="preserve"> </w:t>
      </w:r>
      <w:r w:rsidR="00356955" w:rsidRPr="00122641">
        <w:rPr>
          <w:i/>
          <w:iCs/>
          <w:noProof/>
          <w:sz w:val="24"/>
          <w:szCs w:val="24"/>
        </w:rPr>
        <w:t>vi /etc/hosts.</w:t>
      </w:r>
      <w:r w:rsidR="002162AC">
        <w:rPr>
          <w:noProof/>
          <w:sz w:val="24"/>
          <w:szCs w:val="24"/>
        </w:rPr>
        <w:t xml:space="preserve">  </w:t>
      </w:r>
      <w:r w:rsidR="008B59E0">
        <w:rPr>
          <w:noProof/>
          <w:sz w:val="24"/>
          <w:szCs w:val="24"/>
        </w:rPr>
        <w:t>In the text editor</w:t>
      </w:r>
      <w:r w:rsidR="00826E28">
        <w:rPr>
          <w:noProof/>
          <w:sz w:val="24"/>
          <w:szCs w:val="24"/>
        </w:rPr>
        <w:t>,</w:t>
      </w:r>
      <w:r w:rsidR="008B59E0">
        <w:rPr>
          <w:noProof/>
          <w:sz w:val="24"/>
          <w:szCs w:val="24"/>
        </w:rPr>
        <w:t xml:space="preserve"> the line</w:t>
      </w:r>
      <w:r w:rsidR="007C6FC0">
        <w:rPr>
          <w:noProof/>
          <w:sz w:val="24"/>
          <w:szCs w:val="24"/>
        </w:rPr>
        <w:t xml:space="preserve"> 127.0.0.1 </w:t>
      </w:r>
      <w:r w:rsidR="001941E7">
        <w:rPr>
          <w:noProof/>
          <w:sz w:val="24"/>
          <w:szCs w:val="24"/>
        </w:rPr>
        <w:t xml:space="preserve">www.example .com </w:t>
      </w:r>
      <w:r w:rsidR="007C6FC0">
        <w:rPr>
          <w:noProof/>
          <w:sz w:val="24"/>
          <w:szCs w:val="24"/>
        </w:rPr>
        <w:t xml:space="preserve">was added </w:t>
      </w:r>
      <w:r w:rsidR="00E24FDB">
        <w:rPr>
          <w:noProof/>
          <w:sz w:val="24"/>
          <w:szCs w:val="24"/>
        </w:rPr>
        <w:t xml:space="preserve">as pointed </w:t>
      </w:r>
      <w:r w:rsidR="00826E28">
        <w:rPr>
          <w:noProof/>
          <w:sz w:val="24"/>
          <w:szCs w:val="24"/>
        </w:rPr>
        <w:t xml:space="preserve">out in the image below.  The information was saved using the command </w:t>
      </w:r>
      <w:r w:rsidR="00450D5F" w:rsidRPr="00450D5F">
        <w:rPr>
          <w:i/>
          <w:iCs/>
          <w:noProof/>
          <w:sz w:val="24"/>
          <w:szCs w:val="24"/>
        </w:rPr>
        <w:t>:wq</w:t>
      </w:r>
      <w:r w:rsidR="00450D5F">
        <w:rPr>
          <w:noProof/>
          <w:sz w:val="24"/>
          <w:szCs w:val="24"/>
        </w:rPr>
        <w:t xml:space="preserve"> </w:t>
      </w:r>
      <w:r w:rsidR="00826E28">
        <w:rPr>
          <w:noProof/>
          <w:sz w:val="24"/>
          <w:szCs w:val="24"/>
        </w:rPr>
        <w:t>before exiting the text editor.</w:t>
      </w:r>
    </w:p>
    <w:p w14:paraId="36FE1B0D" w14:textId="1E0C9AD3" w:rsidR="00780D05" w:rsidRDefault="00296559" w:rsidP="003107E5">
      <w:pPr>
        <w:rPr>
          <w:noProof/>
          <w:sz w:val="24"/>
          <w:szCs w:val="24"/>
        </w:rPr>
      </w:pPr>
      <w:r>
        <w:rPr>
          <w:noProof/>
        </w:rPr>
        <mc:AlternateContent>
          <mc:Choice Requires="wps">
            <w:drawing>
              <wp:anchor distT="0" distB="0" distL="114300" distR="114300" simplePos="0" relativeHeight="251685888" behindDoc="0" locked="0" layoutInCell="1" allowOverlap="1" wp14:anchorId="260B92DE" wp14:editId="2842E011">
                <wp:simplePos x="0" y="0"/>
                <wp:positionH relativeFrom="margin">
                  <wp:posOffset>38100</wp:posOffset>
                </wp:positionH>
                <wp:positionV relativeFrom="paragraph">
                  <wp:posOffset>1890395</wp:posOffset>
                </wp:positionV>
                <wp:extent cx="3038475" cy="161925"/>
                <wp:effectExtent l="0" t="0" r="28575" b="28575"/>
                <wp:wrapNone/>
                <wp:docPr id="241" name="Text Box 241"/>
                <wp:cNvGraphicFramePr/>
                <a:graphic xmlns:a="http://schemas.openxmlformats.org/drawingml/2006/main">
                  <a:graphicData uri="http://schemas.microsoft.com/office/word/2010/wordprocessingShape">
                    <wps:wsp>
                      <wps:cNvSpPr txBox="1"/>
                      <wps:spPr>
                        <a:xfrm>
                          <a:off x="0" y="0"/>
                          <a:ext cx="3038475" cy="161925"/>
                        </a:xfrm>
                        <a:prstGeom prst="rect">
                          <a:avLst/>
                        </a:prstGeom>
                        <a:noFill/>
                        <a:ln/>
                      </wps:spPr>
                      <wps:style>
                        <a:lnRef idx="2">
                          <a:schemeClr val="accent3"/>
                        </a:lnRef>
                        <a:fillRef idx="1">
                          <a:schemeClr val="lt1"/>
                        </a:fillRef>
                        <a:effectRef idx="0">
                          <a:schemeClr val="accent3"/>
                        </a:effectRef>
                        <a:fontRef idx="minor">
                          <a:schemeClr val="dk1"/>
                        </a:fontRef>
                      </wps:style>
                      <wps:txbx>
                        <w:txbxContent>
                          <w:p w14:paraId="7920B9B8" w14:textId="77777777" w:rsidR="00F548EA" w:rsidRDefault="00F54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0B92DE" id="Text Box 241" o:spid="_x0000_s1047" type="#_x0000_t202" style="position:absolute;margin-left:3pt;margin-top:148.85pt;width:239.25pt;height:12.7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" filled="f" strokecolor="#feb80a [3206]" strokeweight="2pt">
                <v:textbox>
                  <w:txbxContent>
                    <w:p w14:paraId="7920B9B8" w14:textId="77777777" w:rsidR="00F548EA" w:rsidRDefault="00F548EA"/>
                  </w:txbxContent>
                </v:textbox>
                <w10:wrap anchorx="margin"/>
              </v:shape>
            </w:pict>
          </mc:Fallback>
        </mc:AlternateContent>
      </w:r>
      <w:r w:rsidR="008A50D5" w:rsidRPr="008A50D5">
        <w:rPr>
          <w:noProof/>
        </w:rPr>
        <w:drawing>
          <wp:inline distT="0" distB="0" distL="0" distR="0" wp14:anchorId="72A00358" wp14:editId="6DE174D8">
            <wp:extent cx="5962650" cy="225742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27377"/>
                    <a:stretch/>
                  </pic:blipFill>
                  <pic:spPr bwMode="auto">
                    <a:xfrm>
                      <a:off x="0" y="0"/>
                      <a:ext cx="5962650" cy="2257425"/>
                    </a:xfrm>
                    <a:prstGeom prst="rect">
                      <a:avLst/>
                    </a:prstGeom>
                    <a:ln>
                      <a:noFill/>
                    </a:ln>
                    <a:extLst>
                      <a:ext uri="{53640926-AAD7-44D8-BBD7-CCE9431645EC}">
                        <a14:shadowObscured xmlns:a14="http://schemas.microsoft.com/office/drawing/2010/main"/>
                      </a:ext>
                    </a:extLst>
                  </pic:spPr>
                </pic:pic>
              </a:graphicData>
            </a:graphic>
          </wp:inline>
        </w:drawing>
      </w:r>
    </w:p>
    <w:p w14:paraId="10443346" w14:textId="4D7FB530" w:rsidR="00780D05" w:rsidRDefault="0082699B" w:rsidP="003107E5">
      <w:pPr>
        <w:rPr>
          <w:noProof/>
          <w:sz w:val="24"/>
          <w:szCs w:val="24"/>
        </w:rPr>
      </w:pPr>
      <w:r>
        <w:rPr>
          <w:noProof/>
          <w:sz w:val="24"/>
          <w:szCs w:val="24"/>
        </w:rPr>
        <w:t xml:space="preserve">The command </w:t>
      </w:r>
      <w:r w:rsidR="00540A05" w:rsidRPr="00296559">
        <w:rPr>
          <w:i/>
          <w:iCs/>
          <w:noProof/>
          <w:sz w:val="24"/>
          <w:szCs w:val="24"/>
        </w:rPr>
        <w:t xml:space="preserve">lynx </w:t>
      </w:r>
      <w:r w:rsidR="008613D9" w:rsidRPr="00296559">
        <w:rPr>
          <w:i/>
          <w:iCs/>
          <w:noProof/>
          <w:sz w:val="24"/>
          <w:szCs w:val="24"/>
        </w:rPr>
        <w:t>/</w:t>
      </w:r>
      <w:r w:rsidR="00DE536D" w:rsidRPr="00296559">
        <w:rPr>
          <w:i/>
          <w:iCs/>
          <w:noProof/>
          <w:sz w:val="24"/>
          <w:szCs w:val="24"/>
        </w:rPr>
        <w:t>etc/</w:t>
      </w:r>
      <w:r w:rsidR="00F92DD9" w:rsidRPr="00296559">
        <w:rPr>
          <w:i/>
          <w:iCs/>
          <w:noProof/>
          <w:sz w:val="24"/>
          <w:szCs w:val="24"/>
        </w:rPr>
        <w:t>hosts</w:t>
      </w:r>
      <w:r w:rsidR="00F92DD9">
        <w:rPr>
          <w:noProof/>
          <w:sz w:val="24"/>
          <w:szCs w:val="24"/>
        </w:rPr>
        <w:t xml:space="preserve"> </w:t>
      </w:r>
      <w:r w:rsidR="00540A05">
        <w:rPr>
          <w:noProof/>
          <w:sz w:val="24"/>
          <w:szCs w:val="24"/>
        </w:rPr>
        <w:t xml:space="preserve">was then executed </w:t>
      </w:r>
      <w:r w:rsidR="00F92DD9">
        <w:rPr>
          <w:noProof/>
          <w:sz w:val="24"/>
          <w:szCs w:val="24"/>
        </w:rPr>
        <w:t xml:space="preserve">and the results obtained are shown </w:t>
      </w:r>
      <w:r w:rsidR="00296559">
        <w:rPr>
          <w:noProof/>
          <w:sz w:val="24"/>
          <w:szCs w:val="24"/>
        </w:rPr>
        <w:t>in the image below.</w:t>
      </w:r>
    </w:p>
    <w:p w14:paraId="143A1974" w14:textId="6D648478" w:rsidR="002527E5" w:rsidRDefault="002527E5" w:rsidP="003107E5">
      <w:pPr>
        <w:rPr>
          <w:noProof/>
          <w:sz w:val="24"/>
          <w:szCs w:val="24"/>
        </w:rPr>
      </w:pPr>
      <w:r w:rsidRPr="002527E5">
        <w:rPr>
          <w:noProof/>
        </w:rPr>
        <w:drawing>
          <wp:inline distT="0" distB="0" distL="0" distR="0" wp14:anchorId="22CBC419" wp14:editId="3554BC4A">
            <wp:extent cx="5972175" cy="369570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72175" cy="3695700"/>
                    </a:xfrm>
                    <a:prstGeom prst="rect">
                      <a:avLst/>
                    </a:prstGeom>
                  </pic:spPr>
                </pic:pic>
              </a:graphicData>
            </a:graphic>
          </wp:inline>
        </w:drawing>
      </w:r>
    </w:p>
    <w:p w14:paraId="443AD3D9" w14:textId="559F5C16" w:rsidR="00A6114E" w:rsidRDefault="00FE4C85" w:rsidP="00A6114E">
      <w:pPr>
        <w:pStyle w:val="Heading1"/>
        <w:rPr>
          <w:noProof/>
        </w:rPr>
      </w:pPr>
      <w:bookmarkStart w:id="15" w:name="_Toc57393622"/>
      <w:r>
        <w:rPr>
          <w:noProof/>
        </w:rPr>
        <w:lastRenderedPageBreak/>
        <w:t xml:space="preserve">6.  </w:t>
      </w:r>
      <w:r w:rsidR="00E85C28">
        <w:rPr>
          <w:noProof/>
        </w:rPr>
        <w:t>Network Traffic Analysis</w:t>
      </w:r>
      <w:bookmarkEnd w:id="15"/>
    </w:p>
    <w:p w14:paraId="270090E7" w14:textId="32AA7A6C" w:rsidR="00873C64" w:rsidRDefault="00FE4C85" w:rsidP="00873C64">
      <w:pPr>
        <w:rPr>
          <w:b/>
          <w:bCs/>
        </w:rPr>
      </w:pPr>
      <w:r>
        <w:rPr>
          <w:b/>
          <w:bCs/>
        </w:rPr>
        <w:t>6</w:t>
      </w:r>
      <w:r w:rsidR="00CD1D68" w:rsidRPr="00AE68EF">
        <w:rPr>
          <w:b/>
          <w:bCs/>
        </w:rPr>
        <w:t>.1</w:t>
      </w:r>
      <w:r w:rsidR="00056E35" w:rsidRPr="00AE68EF">
        <w:rPr>
          <w:b/>
          <w:bCs/>
        </w:rPr>
        <w:t xml:space="preserve">.  </w:t>
      </w:r>
      <w:r w:rsidR="00F70585" w:rsidRPr="00AE68EF">
        <w:rPr>
          <w:b/>
          <w:bCs/>
        </w:rPr>
        <w:t xml:space="preserve">Creating a bash </w:t>
      </w:r>
      <w:r w:rsidR="00AC099F" w:rsidRPr="00AE68EF">
        <w:rPr>
          <w:b/>
          <w:bCs/>
        </w:rPr>
        <w:t>script called ping.sh</w:t>
      </w:r>
    </w:p>
    <w:p w14:paraId="19AD6044" w14:textId="3C21AFC7" w:rsidR="007170A9" w:rsidRDefault="007170A9" w:rsidP="00873C64">
      <w:r>
        <w:t xml:space="preserve"> </w:t>
      </w:r>
      <w:r w:rsidR="008034EB">
        <w:t xml:space="preserve">A bash </w:t>
      </w:r>
      <w:r w:rsidR="006B56F3">
        <w:t>script called ping.</w:t>
      </w:r>
      <w:r w:rsidR="009A69D8">
        <w:t xml:space="preserve">sh was created </w:t>
      </w:r>
      <w:r w:rsidR="00BD7DAF">
        <w:t>through</w:t>
      </w:r>
      <w:r w:rsidR="009A69D8">
        <w:t xml:space="preserve"> the nano text editor </w:t>
      </w:r>
      <w:r w:rsidR="003068C4">
        <w:t xml:space="preserve">by using the command </w:t>
      </w:r>
      <w:r w:rsidR="003068C4" w:rsidRPr="00BD7DAF">
        <w:rPr>
          <w:i/>
          <w:iCs/>
        </w:rPr>
        <w:t>nano new_file</w:t>
      </w:r>
      <w:r w:rsidR="003068C4">
        <w:t xml:space="preserve">.  </w:t>
      </w:r>
      <w:r w:rsidR="00A41B60">
        <w:t xml:space="preserve">The following </w:t>
      </w:r>
      <w:r w:rsidR="00445AC7">
        <w:t xml:space="preserve">image </w:t>
      </w:r>
      <w:r w:rsidR="00A41B60">
        <w:t>displays the contents of th</w:t>
      </w:r>
      <w:r w:rsidR="0003239C">
        <w:t>e ping.sh bash script.</w:t>
      </w:r>
      <w:r w:rsidR="000813FF">
        <w:t xml:space="preserve">  To save the script as ping.sh </w:t>
      </w:r>
      <w:r w:rsidR="009A486D" w:rsidRPr="00DD1E5F">
        <w:rPr>
          <w:i/>
          <w:iCs/>
        </w:rPr>
        <w:t xml:space="preserve">ctrl </w:t>
      </w:r>
      <w:r w:rsidR="00CF18BB" w:rsidRPr="00DD1E5F">
        <w:rPr>
          <w:i/>
          <w:iCs/>
        </w:rPr>
        <w:t xml:space="preserve">+ </w:t>
      </w:r>
      <w:r w:rsidR="009A486D" w:rsidRPr="00DD1E5F">
        <w:rPr>
          <w:i/>
          <w:iCs/>
        </w:rPr>
        <w:t>O</w:t>
      </w:r>
      <w:r w:rsidR="00CF18BB">
        <w:t xml:space="preserve"> was executed</w:t>
      </w:r>
      <w:r w:rsidR="008B7F32">
        <w:t xml:space="preserve"> and to exit the </w:t>
      </w:r>
      <w:r w:rsidR="00DD1E5F">
        <w:t xml:space="preserve">script </w:t>
      </w:r>
      <w:r w:rsidR="00DD1E5F" w:rsidRPr="00DD1E5F">
        <w:rPr>
          <w:i/>
          <w:iCs/>
        </w:rPr>
        <w:t>ctrl</w:t>
      </w:r>
      <w:r w:rsidR="001560A6">
        <w:rPr>
          <w:i/>
          <w:iCs/>
        </w:rPr>
        <w:t xml:space="preserve"> +</w:t>
      </w:r>
      <w:r w:rsidR="00DD1E5F" w:rsidRPr="00DD1E5F">
        <w:rPr>
          <w:i/>
          <w:iCs/>
        </w:rPr>
        <w:t xml:space="preserve"> X</w:t>
      </w:r>
      <w:r w:rsidR="00DD1E5F">
        <w:t xml:space="preserve"> was executed</w:t>
      </w:r>
      <w:r w:rsidR="00537F0A">
        <w:t xml:space="preserve"> (Gentoo Linux, 2019)</w:t>
      </w:r>
      <w:r w:rsidR="00DD1E5F">
        <w:t>.</w:t>
      </w:r>
      <w:r w:rsidR="00B72B0A">
        <w:t xml:space="preserve">  </w:t>
      </w:r>
    </w:p>
    <w:p w14:paraId="4885E32F" w14:textId="18FD68F9" w:rsidR="00BD7DAF" w:rsidRDefault="00BD7DAF" w:rsidP="00873C64">
      <w:r>
        <w:rPr>
          <w:noProof/>
        </w:rPr>
        <w:drawing>
          <wp:inline distT="0" distB="0" distL="0" distR="0" wp14:anchorId="5757609E" wp14:editId="10329C99">
            <wp:extent cx="59055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05500" cy="3971925"/>
                    </a:xfrm>
                    <a:prstGeom prst="rect">
                      <a:avLst/>
                    </a:prstGeom>
                    <a:noFill/>
                  </pic:spPr>
                </pic:pic>
              </a:graphicData>
            </a:graphic>
          </wp:inline>
        </w:drawing>
      </w:r>
    </w:p>
    <w:p w14:paraId="4CB0CC3B" w14:textId="4C223014" w:rsidR="006E009A" w:rsidRDefault="006E009A" w:rsidP="00873C64"/>
    <w:p w14:paraId="569B534B" w14:textId="1FD750E5" w:rsidR="006E009A" w:rsidRDefault="006E009A" w:rsidP="00873C64"/>
    <w:p w14:paraId="22472335" w14:textId="1E1E5CB5" w:rsidR="006E009A" w:rsidRDefault="006E009A" w:rsidP="00873C64"/>
    <w:p w14:paraId="0DD744ED" w14:textId="167C0248" w:rsidR="006E009A" w:rsidRDefault="006E009A" w:rsidP="00873C64"/>
    <w:p w14:paraId="2E7030E4" w14:textId="21105F2A" w:rsidR="006E009A" w:rsidRDefault="006E009A" w:rsidP="00873C64"/>
    <w:p w14:paraId="0C1F9AEA" w14:textId="3386AF84" w:rsidR="006E009A" w:rsidRDefault="006E009A" w:rsidP="00873C64"/>
    <w:p w14:paraId="510830BF" w14:textId="4242E867" w:rsidR="006E009A" w:rsidRDefault="006E009A" w:rsidP="00873C64"/>
    <w:p w14:paraId="3637A781" w14:textId="528B038F" w:rsidR="006E009A" w:rsidRDefault="006E009A" w:rsidP="00873C64"/>
    <w:p w14:paraId="3A1476EA" w14:textId="53EF9482" w:rsidR="006372A0" w:rsidRDefault="00EB08DE" w:rsidP="00873C64">
      <w:r>
        <w:lastRenderedPageBreak/>
        <w:t xml:space="preserve">The command </w:t>
      </w:r>
      <w:r w:rsidRPr="003E6293">
        <w:rPr>
          <w:i/>
          <w:iCs/>
        </w:rPr>
        <w:t xml:space="preserve">ls -l </w:t>
      </w:r>
      <w:r w:rsidR="003E6293" w:rsidRPr="003E6293">
        <w:rPr>
          <w:i/>
          <w:iCs/>
        </w:rPr>
        <w:t>ping.sh</w:t>
      </w:r>
      <w:r w:rsidR="003E6293">
        <w:t xml:space="preserve"> </w:t>
      </w:r>
      <w:r>
        <w:t xml:space="preserve">was executed to check if the script ping.sh was executable </w:t>
      </w:r>
      <w:r w:rsidR="003E6293">
        <w:t>and</w:t>
      </w:r>
      <w:r>
        <w:t xml:space="preserve"> the </w:t>
      </w:r>
      <w:r w:rsidR="004546E8">
        <w:t xml:space="preserve">results showed that </w:t>
      </w:r>
      <w:r w:rsidR="00FA07B0">
        <w:t>there were no execute permissions for users on the system</w:t>
      </w:r>
      <w:r w:rsidR="009B5169">
        <w:t xml:space="preserve"> on this script</w:t>
      </w:r>
      <w:r w:rsidR="00FA07B0">
        <w:t xml:space="preserve">.  To add these </w:t>
      </w:r>
      <w:r w:rsidR="000F4E9A">
        <w:t xml:space="preserve">permissions the command </w:t>
      </w:r>
      <w:r w:rsidR="000F4E9A" w:rsidRPr="009B5169">
        <w:rPr>
          <w:i/>
          <w:iCs/>
        </w:rPr>
        <w:t>chmod a+</w:t>
      </w:r>
      <w:r w:rsidR="00E5592E" w:rsidRPr="009B5169">
        <w:rPr>
          <w:i/>
          <w:iCs/>
        </w:rPr>
        <w:t>x ping.sh</w:t>
      </w:r>
      <w:r w:rsidR="00E5592E">
        <w:t xml:space="preserve"> was executed as demonstrated below</w:t>
      </w:r>
      <w:r w:rsidR="003E6293">
        <w:t>.</w:t>
      </w:r>
    </w:p>
    <w:p w14:paraId="1D1D14E1" w14:textId="08204CF7" w:rsidR="00B83818" w:rsidRDefault="0053622E" w:rsidP="00873C64">
      <w:r w:rsidRPr="0053622E">
        <w:rPr>
          <w:noProof/>
        </w:rPr>
        <w:drawing>
          <wp:inline distT="0" distB="0" distL="0" distR="0" wp14:anchorId="77A1481B" wp14:editId="2BE7382D">
            <wp:extent cx="5924550" cy="2219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24550" cy="2219325"/>
                    </a:xfrm>
                    <a:prstGeom prst="rect">
                      <a:avLst/>
                    </a:prstGeom>
                  </pic:spPr>
                </pic:pic>
              </a:graphicData>
            </a:graphic>
          </wp:inline>
        </w:drawing>
      </w:r>
    </w:p>
    <w:p w14:paraId="2D43B2C9" w14:textId="6919B11E" w:rsidR="008F3224" w:rsidRDefault="005406E1" w:rsidP="00873C64">
      <w:pPr>
        <w:rPr>
          <w:noProof/>
        </w:rPr>
      </w:pPr>
      <w:r>
        <w:t xml:space="preserve">The script ping.sh </w:t>
      </w:r>
      <w:r w:rsidR="00EF5B3D">
        <w:t xml:space="preserve">was run by using the command </w:t>
      </w:r>
      <w:r w:rsidR="00161C73" w:rsidRPr="0051411A">
        <w:rPr>
          <w:i/>
          <w:iCs/>
        </w:rPr>
        <w:t>./ping.sh</w:t>
      </w:r>
      <w:r w:rsidR="0051411A">
        <w:t xml:space="preserve">.  </w:t>
      </w:r>
      <w:r w:rsidR="0051411A" w:rsidRPr="0051411A">
        <w:t xml:space="preserve">The network 192.168.31.0 was </w:t>
      </w:r>
      <w:r w:rsidR="0051411A">
        <w:t xml:space="preserve">also </w:t>
      </w:r>
      <w:r w:rsidR="0051411A" w:rsidRPr="0051411A">
        <w:t>used to test the script by connecting it to the virtual Slackware machine</w:t>
      </w:r>
      <w:r w:rsidR="0051411A">
        <w:t xml:space="preserve"> and the results obtained are shown in the image below.</w:t>
      </w:r>
    </w:p>
    <w:p w14:paraId="7C4C6ABE" w14:textId="26891AE9" w:rsidR="000B7FEB" w:rsidRDefault="000B7FEB" w:rsidP="00873C64">
      <w:r>
        <w:rPr>
          <w:noProof/>
        </w:rPr>
        <w:drawing>
          <wp:inline distT="0" distB="0" distL="0" distR="0" wp14:anchorId="6B745A80" wp14:editId="28AB8CA7">
            <wp:extent cx="5953125" cy="419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8">
                      <a:extLst>
                        <a:ext uri="{28A0092B-C50C-407E-A947-70E740481C1C}">
                          <a14:useLocalDpi xmlns:a14="http://schemas.microsoft.com/office/drawing/2010/main" val="0"/>
                        </a:ext>
                      </a:extLst>
                    </a:blip>
                    <a:srcRect t="68750" b="16797"/>
                    <a:stretch/>
                  </pic:blipFill>
                  <pic:spPr bwMode="auto">
                    <a:xfrm>
                      <a:off x="0" y="0"/>
                      <a:ext cx="5953125" cy="419100"/>
                    </a:xfrm>
                    <a:prstGeom prst="rect">
                      <a:avLst/>
                    </a:prstGeom>
                    <a:noFill/>
                    <a:ln>
                      <a:noFill/>
                    </a:ln>
                    <a:extLst>
                      <a:ext uri="{53640926-AAD7-44D8-BBD7-CCE9431645EC}">
                        <a14:shadowObscured xmlns:a14="http://schemas.microsoft.com/office/drawing/2010/main"/>
                      </a:ext>
                    </a:extLst>
                  </pic:spPr>
                </pic:pic>
              </a:graphicData>
            </a:graphic>
          </wp:inline>
        </w:drawing>
      </w:r>
    </w:p>
    <w:p w14:paraId="74DA325C" w14:textId="71CAEBD4" w:rsidR="0084704C" w:rsidRDefault="0084704C" w:rsidP="00873C64"/>
    <w:p w14:paraId="10C62053" w14:textId="1BD2D0D1" w:rsidR="0084704C" w:rsidRDefault="0084704C" w:rsidP="00873C64"/>
    <w:p w14:paraId="01A1B267" w14:textId="3345D00B" w:rsidR="0084704C" w:rsidRDefault="0084704C" w:rsidP="00873C64"/>
    <w:p w14:paraId="184AF96F" w14:textId="0F4FE896" w:rsidR="0084704C" w:rsidRDefault="0084704C" w:rsidP="00873C64"/>
    <w:p w14:paraId="079A88BE" w14:textId="4E7C8C5E" w:rsidR="0084704C" w:rsidRDefault="0084704C" w:rsidP="00873C64"/>
    <w:p w14:paraId="1B21E235" w14:textId="7DEFC432" w:rsidR="0084704C" w:rsidRDefault="0084704C" w:rsidP="00873C64"/>
    <w:p w14:paraId="7246B429" w14:textId="1D7A8ECB" w:rsidR="0084704C" w:rsidRDefault="0084704C" w:rsidP="00873C64"/>
    <w:p w14:paraId="01C4CC01" w14:textId="75D2F610" w:rsidR="0084704C" w:rsidRDefault="0084704C" w:rsidP="00873C64"/>
    <w:p w14:paraId="3936AA64" w14:textId="0133A25D" w:rsidR="0084704C" w:rsidRDefault="0084704C" w:rsidP="00873C64"/>
    <w:p w14:paraId="34E869B5" w14:textId="532C06C4" w:rsidR="0084704C" w:rsidRDefault="0084704C" w:rsidP="00873C64"/>
    <w:p w14:paraId="5947C087" w14:textId="15E0FB64" w:rsidR="0084704C" w:rsidRDefault="0084704C" w:rsidP="00873C64"/>
    <w:p w14:paraId="7318F967" w14:textId="1C1A8AC5" w:rsidR="0084704C" w:rsidRPr="00D260DF" w:rsidRDefault="00FE4C85" w:rsidP="0084704C">
      <w:pPr>
        <w:pStyle w:val="Heading1"/>
        <w:rPr>
          <w:u w:val="single"/>
        </w:rPr>
      </w:pPr>
      <w:bookmarkStart w:id="16" w:name="_Toc57393623"/>
      <w:r>
        <w:rPr>
          <w:u w:val="single"/>
        </w:rPr>
        <w:lastRenderedPageBreak/>
        <w:t xml:space="preserve">7. </w:t>
      </w:r>
      <w:r w:rsidR="0084704C" w:rsidRPr="00D260DF">
        <w:rPr>
          <w:u w:val="single"/>
        </w:rPr>
        <w:t xml:space="preserve"> Further </w:t>
      </w:r>
      <w:r w:rsidR="00D260DF" w:rsidRPr="00D260DF">
        <w:rPr>
          <w:u w:val="single"/>
        </w:rPr>
        <w:t>Unix Tools</w:t>
      </w:r>
      <w:bookmarkEnd w:id="16"/>
    </w:p>
    <w:p w14:paraId="7B4146D7" w14:textId="5A8016A6" w:rsidR="000831E6" w:rsidRDefault="00FE4C85" w:rsidP="00873C64">
      <w:pPr>
        <w:rPr>
          <w:b/>
          <w:bCs/>
        </w:rPr>
      </w:pPr>
      <w:r>
        <w:rPr>
          <w:b/>
          <w:bCs/>
        </w:rPr>
        <w:t>7</w:t>
      </w:r>
      <w:r w:rsidR="008F24FB" w:rsidRPr="00671004">
        <w:rPr>
          <w:b/>
          <w:bCs/>
        </w:rPr>
        <w:t>.</w:t>
      </w:r>
      <w:r w:rsidR="00671004" w:rsidRPr="00671004">
        <w:rPr>
          <w:b/>
          <w:bCs/>
        </w:rPr>
        <w:t>1.  User and System Information</w:t>
      </w:r>
    </w:p>
    <w:p w14:paraId="1056AD21" w14:textId="308D9BB5" w:rsidR="00C20439" w:rsidRDefault="00FE4C85" w:rsidP="00873C64">
      <w:r>
        <w:t>7</w:t>
      </w:r>
      <w:r w:rsidR="001230D2">
        <w:t xml:space="preserve">.1.1. </w:t>
      </w:r>
      <w:r w:rsidR="0050228C">
        <w:t xml:space="preserve"> The command </w:t>
      </w:r>
      <w:r w:rsidR="0050228C" w:rsidRPr="00F9183E">
        <w:rPr>
          <w:i/>
          <w:iCs/>
        </w:rPr>
        <w:t>last b</w:t>
      </w:r>
      <w:r w:rsidR="0050228C">
        <w:t xml:space="preserve"> was executed to find out the number </w:t>
      </w:r>
      <w:r w:rsidR="00F9183E">
        <w:t>failed,</w:t>
      </w:r>
      <w:r w:rsidR="009F0974">
        <w:t xml:space="preserve"> or unsuccessful login </w:t>
      </w:r>
      <w:r w:rsidR="00F9183E">
        <w:t>attempts,</w:t>
      </w:r>
      <w:r w:rsidR="009F0974">
        <w:t xml:space="preserve"> and the results show that </w:t>
      </w:r>
      <w:r w:rsidR="007B048A">
        <w:t>there were none in the last 48 hours.</w:t>
      </w:r>
    </w:p>
    <w:p w14:paraId="4F450E0F" w14:textId="5C9E81DC" w:rsidR="00BD7DAF" w:rsidRDefault="00E3295E" w:rsidP="00873C64">
      <w:r w:rsidRPr="00E3295E">
        <w:rPr>
          <w:noProof/>
        </w:rPr>
        <w:drawing>
          <wp:inline distT="0" distB="0" distL="0" distR="0" wp14:anchorId="74E04533" wp14:editId="20D77CD8">
            <wp:extent cx="6057900" cy="153352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3012"/>
                    <a:stretch/>
                  </pic:blipFill>
                  <pic:spPr bwMode="auto">
                    <a:xfrm>
                      <a:off x="0" y="0"/>
                      <a:ext cx="6057900" cy="1533525"/>
                    </a:xfrm>
                    <a:prstGeom prst="rect">
                      <a:avLst/>
                    </a:prstGeom>
                    <a:ln>
                      <a:noFill/>
                    </a:ln>
                    <a:extLst>
                      <a:ext uri="{53640926-AAD7-44D8-BBD7-CCE9431645EC}">
                        <a14:shadowObscured xmlns:a14="http://schemas.microsoft.com/office/drawing/2010/main"/>
                      </a:ext>
                    </a:extLst>
                  </pic:spPr>
                </pic:pic>
              </a:graphicData>
            </a:graphic>
          </wp:inline>
        </w:drawing>
      </w:r>
    </w:p>
    <w:p w14:paraId="47E8C431" w14:textId="01C52283" w:rsidR="00F9183E" w:rsidRDefault="00FE4C85" w:rsidP="00873C64">
      <w:r>
        <w:t>7</w:t>
      </w:r>
      <w:r w:rsidR="00F9183E">
        <w:t xml:space="preserve">.1.2.  </w:t>
      </w:r>
      <w:r w:rsidR="004C6A05">
        <w:t xml:space="preserve">The image below shows the number of system reboots in the last 48 hours.  The command </w:t>
      </w:r>
      <w:r w:rsidR="004C6A05" w:rsidRPr="008849CD">
        <w:rPr>
          <w:i/>
          <w:iCs/>
        </w:rPr>
        <w:t>last reboot</w:t>
      </w:r>
      <w:r w:rsidR="004C6A05">
        <w:t xml:space="preserve"> was </w:t>
      </w:r>
      <w:r w:rsidR="008849CD">
        <w:t>executed,</w:t>
      </w:r>
      <w:r w:rsidR="004C6A05">
        <w:t xml:space="preserve"> and the results below show that </w:t>
      </w:r>
      <w:r w:rsidR="00C50789">
        <w:t xml:space="preserve">six system reboots </w:t>
      </w:r>
      <w:r w:rsidR="00DE57EE">
        <w:t>ha</w:t>
      </w:r>
      <w:r w:rsidR="008849CD">
        <w:t>ve</w:t>
      </w:r>
      <w:r w:rsidR="00DE57EE">
        <w:t xml:space="preserve"> occurred</w:t>
      </w:r>
      <w:r w:rsidR="008849CD">
        <w:t xml:space="preserve">.  </w:t>
      </w:r>
      <w:r w:rsidR="004C6A05">
        <w:t xml:space="preserve"> </w:t>
      </w:r>
    </w:p>
    <w:p w14:paraId="782E2B7E" w14:textId="0536B552" w:rsidR="00AA11BB" w:rsidRDefault="00AA11BB" w:rsidP="00873C64">
      <w:r w:rsidRPr="00AA11BB">
        <w:rPr>
          <w:noProof/>
        </w:rPr>
        <w:drawing>
          <wp:inline distT="0" distB="0" distL="0" distR="0" wp14:anchorId="6C1F8B98" wp14:editId="6A00AA2B">
            <wp:extent cx="6076950" cy="20574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76950" cy="2057400"/>
                    </a:xfrm>
                    <a:prstGeom prst="rect">
                      <a:avLst/>
                    </a:prstGeom>
                  </pic:spPr>
                </pic:pic>
              </a:graphicData>
            </a:graphic>
          </wp:inline>
        </w:drawing>
      </w:r>
    </w:p>
    <w:p w14:paraId="39920628" w14:textId="77777777" w:rsidR="00B9453A" w:rsidRDefault="00B9453A" w:rsidP="00873C64">
      <w:pPr>
        <w:rPr>
          <w:b/>
          <w:bCs/>
        </w:rPr>
      </w:pPr>
    </w:p>
    <w:p w14:paraId="389F819E" w14:textId="77777777" w:rsidR="00B9453A" w:rsidRDefault="00B9453A" w:rsidP="00873C64">
      <w:pPr>
        <w:rPr>
          <w:b/>
          <w:bCs/>
        </w:rPr>
      </w:pPr>
    </w:p>
    <w:p w14:paraId="56FE6AF0" w14:textId="77777777" w:rsidR="00B9453A" w:rsidRDefault="00B9453A" w:rsidP="00873C64">
      <w:pPr>
        <w:rPr>
          <w:b/>
          <w:bCs/>
        </w:rPr>
      </w:pPr>
    </w:p>
    <w:p w14:paraId="75A1A4E1" w14:textId="77777777" w:rsidR="00B9453A" w:rsidRDefault="00B9453A" w:rsidP="00873C64">
      <w:pPr>
        <w:rPr>
          <w:b/>
          <w:bCs/>
        </w:rPr>
      </w:pPr>
    </w:p>
    <w:p w14:paraId="7914A580" w14:textId="77777777" w:rsidR="00B9453A" w:rsidRDefault="00B9453A" w:rsidP="00873C64">
      <w:pPr>
        <w:rPr>
          <w:b/>
          <w:bCs/>
        </w:rPr>
      </w:pPr>
    </w:p>
    <w:p w14:paraId="25ECB723" w14:textId="77777777" w:rsidR="00B9453A" w:rsidRDefault="00B9453A" w:rsidP="00873C64">
      <w:pPr>
        <w:rPr>
          <w:b/>
          <w:bCs/>
        </w:rPr>
      </w:pPr>
    </w:p>
    <w:p w14:paraId="31DFAFE8" w14:textId="77777777" w:rsidR="00B9453A" w:rsidRDefault="00B9453A" w:rsidP="00873C64">
      <w:pPr>
        <w:rPr>
          <w:b/>
          <w:bCs/>
        </w:rPr>
      </w:pPr>
    </w:p>
    <w:p w14:paraId="1ED6BFD7" w14:textId="1AD3618E" w:rsidR="008849CD" w:rsidRDefault="00FE4C85" w:rsidP="00873C64">
      <w:pPr>
        <w:rPr>
          <w:b/>
          <w:bCs/>
        </w:rPr>
      </w:pPr>
      <w:r>
        <w:rPr>
          <w:b/>
          <w:bCs/>
        </w:rPr>
        <w:lastRenderedPageBreak/>
        <w:t>7</w:t>
      </w:r>
      <w:r w:rsidR="00134395" w:rsidRPr="00134395">
        <w:rPr>
          <w:b/>
          <w:bCs/>
        </w:rPr>
        <w:t>.2.  Symbolic and Hard Links</w:t>
      </w:r>
    </w:p>
    <w:p w14:paraId="5E891FAC" w14:textId="2080E287" w:rsidR="007340C6" w:rsidRPr="003B5A73" w:rsidRDefault="00FE4C85" w:rsidP="00873C64">
      <w:r>
        <w:t>7</w:t>
      </w:r>
      <w:r w:rsidR="00261398" w:rsidRPr="003B5A73">
        <w:t xml:space="preserve">.2.1.  </w:t>
      </w:r>
      <w:r w:rsidR="00C75743">
        <w:t>T</w:t>
      </w:r>
      <w:r w:rsidR="003B5A73" w:rsidRPr="003B5A73">
        <w:t xml:space="preserve">he command </w:t>
      </w:r>
      <w:r w:rsidR="003B5A73" w:rsidRPr="00C75743">
        <w:rPr>
          <w:i/>
          <w:iCs/>
        </w:rPr>
        <w:t>cd unixstuff</w:t>
      </w:r>
      <w:r w:rsidR="003B5A73" w:rsidRPr="003B5A73">
        <w:t xml:space="preserve"> was used to navigate into the </w:t>
      </w:r>
      <w:r w:rsidR="003B5A73">
        <w:t>unixstuff directory.</w:t>
      </w:r>
      <w:r w:rsidR="00C75743">
        <w:t xml:space="preserve">  </w:t>
      </w:r>
      <w:r w:rsidR="0052656C">
        <w:t xml:space="preserve">A file </w:t>
      </w:r>
      <w:r w:rsidR="00734767">
        <w:t>~/unixstuff</w:t>
      </w:r>
      <w:r w:rsidR="00056770">
        <w:t>/extra_file</w:t>
      </w:r>
      <w:r w:rsidR="001C5D5E">
        <w:t xml:space="preserve"> was created by using the command </w:t>
      </w:r>
      <w:r w:rsidR="00ED5A79" w:rsidRPr="00E44963">
        <w:rPr>
          <w:i/>
          <w:iCs/>
        </w:rPr>
        <w:t>touch extra_file</w:t>
      </w:r>
      <w:r w:rsidR="00ED5A79">
        <w:t xml:space="preserve"> and a </w:t>
      </w:r>
      <w:r w:rsidR="001454F1">
        <w:t>symlink ~/</w:t>
      </w:r>
      <w:r w:rsidR="00336008">
        <w:t>unixstuff/links/</w:t>
      </w:r>
      <w:r w:rsidR="00CB68F1">
        <w:t>extra_file</w:t>
      </w:r>
      <w:r w:rsidR="00D07616">
        <w:t xml:space="preserve">_link was created by using the command </w:t>
      </w:r>
      <w:r w:rsidR="00322995" w:rsidRPr="00E44963">
        <w:rPr>
          <w:i/>
          <w:iCs/>
        </w:rPr>
        <w:t>mkdir links</w:t>
      </w:r>
      <w:r w:rsidR="00E44963">
        <w:t>.  T</w:t>
      </w:r>
      <w:r w:rsidR="00322995">
        <w:t>he two were li</w:t>
      </w:r>
      <w:r w:rsidR="00FB2B9E">
        <w:t xml:space="preserve">nked by using the command </w:t>
      </w:r>
      <w:r w:rsidR="00D62E4F" w:rsidRPr="00E44963">
        <w:rPr>
          <w:i/>
          <w:iCs/>
        </w:rPr>
        <w:t>ln -s extra_file links/extr</w:t>
      </w:r>
      <w:r w:rsidR="00591C3F" w:rsidRPr="00E44963">
        <w:rPr>
          <w:i/>
          <w:iCs/>
        </w:rPr>
        <w:t>a_file_link</w:t>
      </w:r>
      <w:r w:rsidR="00E44963">
        <w:t xml:space="preserve"> and t</w:t>
      </w:r>
      <w:r w:rsidR="00591C3F">
        <w:t xml:space="preserve">o see whether the </w:t>
      </w:r>
      <w:r w:rsidR="002B5590">
        <w:t>extra_file</w:t>
      </w:r>
      <w:r w:rsidR="00E44963">
        <w:t xml:space="preserve"> file</w:t>
      </w:r>
      <w:r w:rsidR="002B5590">
        <w:t xml:space="preserve"> and links </w:t>
      </w:r>
      <w:r w:rsidR="00E44963">
        <w:t xml:space="preserve">directory </w:t>
      </w:r>
      <w:r w:rsidR="002B5590">
        <w:t xml:space="preserve">were successfully created the command </w:t>
      </w:r>
      <w:r w:rsidR="00E44963" w:rsidRPr="004E2416">
        <w:rPr>
          <w:i/>
          <w:iCs/>
        </w:rPr>
        <w:t>ls -l</w:t>
      </w:r>
      <w:r w:rsidR="00E44963">
        <w:t xml:space="preserve"> </w:t>
      </w:r>
      <w:r w:rsidR="004E2416">
        <w:t xml:space="preserve">was executed </w:t>
      </w:r>
      <w:r w:rsidR="00E44963">
        <w:t>in the unixstuff directory</w:t>
      </w:r>
      <w:r w:rsidR="004E2416">
        <w:t>.</w:t>
      </w:r>
    </w:p>
    <w:p w14:paraId="7B0960F3" w14:textId="57142362" w:rsidR="001B6FCC" w:rsidRPr="003A4178" w:rsidRDefault="00261398" w:rsidP="003107E5">
      <w:pPr>
        <w:rPr>
          <w:sz w:val="24"/>
          <w:szCs w:val="24"/>
        </w:rPr>
      </w:pPr>
      <w:r w:rsidRPr="00261398">
        <w:rPr>
          <w:noProof/>
        </w:rPr>
        <w:drawing>
          <wp:inline distT="0" distB="0" distL="0" distR="0" wp14:anchorId="3A9E43D0" wp14:editId="46FA28DB">
            <wp:extent cx="6191250" cy="44005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91250" cy="4400550"/>
                    </a:xfrm>
                    <a:prstGeom prst="rect">
                      <a:avLst/>
                    </a:prstGeom>
                  </pic:spPr>
                </pic:pic>
              </a:graphicData>
            </a:graphic>
          </wp:inline>
        </w:drawing>
      </w:r>
    </w:p>
    <w:p w14:paraId="700EC689" w14:textId="77777777" w:rsidR="00F631E3" w:rsidRDefault="00F631E3" w:rsidP="003107E5">
      <w:pPr>
        <w:rPr>
          <w:sz w:val="24"/>
          <w:szCs w:val="24"/>
        </w:rPr>
      </w:pPr>
    </w:p>
    <w:p w14:paraId="0BB37FEB" w14:textId="77777777" w:rsidR="00F631E3" w:rsidRDefault="00F631E3" w:rsidP="003107E5">
      <w:pPr>
        <w:rPr>
          <w:sz w:val="24"/>
          <w:szCs w:val="24"/>
        </w:rPr>
      </w:pPr>
    </w:p>
    <w:p w14:paraId="0E1D0556" w14:textId="77777777" w:rsidR="00F631E3" w:rsidRDefault="00F631E3" w:rsidP="003107E5">
      <w:pPr>
        <w:rPr>
          <w:sz w:val="24"/>
          <w:szCs w:val="24"/>
        </w:rPr>
      </w:pPr>
    </w:p>
    <w:p w14:paraId="7E6C183C" w14:textId="77777777" w:rsidR="00F631E3" w:rsidRDefault="00F631E3" w:rsidP="003107E5">
      <w:pPr>
        <w:rPr>
          <w:sz w:val="24"/>
          <w:szCs w:val="24"/>
        </w:rPr>
      </w:pPr>
    </w:p>
    <w:p w14:paraId="2D124635" w14:textId="77777777" w:rsidR="00F631E3" w:rsidRDefault="00F631E3" w:rsidP="003107E5">
      <w:pPr>
        <w:rPr>
          <w:sz w:val="24"/>
          <w:szCs w:val="24"/>
        </w:rPr>
      </w:pPr>
    </w:p>
    <w:p w14:paraId="221FD29A" w14:textId="77777777" w:rsidR="00F631E3" w:rsidRDefault="00F631E3" w:rsidP="003107E5">
      <w:pPr>
        <w:rPr>
          <w:sz w:val="24"/>
          <w:szCs w:val="24"/>
        </w:rPr>
      </w:pPr>
    </w:p>
    <w:p w14:paraId="40B05DC4" w14:textId="42706DE3" w:rsidR="00D00322" w:rsidRDefault="00FE4C85" w:rsidP="003107E5">
      <w:pPr>
        <w:rPr>
          <w:sz w:val="24"/>
          <w:szCs w:val="24"/>
        </w:rPr>
      </w:pPr>
      <w:r>
        <w:rPr>
          <w:sz w:val="24"/>
          <w:szCs w:val="24"/>
        </w:rPr>
        <w:lastRenderedPageBreak/>
        <w:t>7</w:t>
      </w:r>
      <w:r w:rsidR="004E2416">
        <w:rPr>
          <w:sz w:val="24"/>
          <w:szCs w:val="24"/>
        </w:rPr>
        <w:t xml:space="preserve">.2.2.  </w:t>
      </w:r>
      <w:r w:rsidR="00F631E3">
        <w:rPr>
          <w:sz w:val="24"/>
          <w:szCs w:val="24"/>
        </w:rPr>
        <w:t>A file extra</w:t>
      </w:r>
      <w:r w:rsidR="0007238A">
        <w:rPr>
          <w:sz w:val="24"/>
          <w:szCs w:val="24"/>
        </w:rPr>
        <w:t xml:space="preserve">_file was </w:t>
      </w:r>
      <w:r w:rsidR="00A9162E">
        <w:rPr>
          <w:sz w:val="24"/>
          <w:szCs w:val="24"/>
        </w:rPr>
        <w:t>opened</w:t>
      </w:r>
      <w:r w:rsidR="0007238A">
        <w:rPr>
          <w:sz w:val="24"/>
          <w:szCs w:val="24"/>
        </w:rPr>
        <w:t xml:space="preserve"> using the vi text editor </w:t>
      </w:r>
      <w:r w:rsidR="00156479">
        <w:rPr>
          <w:sz w:val="24"/>
          <w:szCs w:val="24"/>
        </w:rPr>
        <w:t>a</w:t>
      </w:r>
      <w:r w:rsidR="00A9162E">
        <w:rPr>
          <w:sz w:val="24"/>
          <w:szCs w:val="24"/>
        </w:rPr>
        <w:t>nd contents were added to this file as</w:t>
      </w:r>
      <w:r w:rsidR="00156479">
        <w:rPr>
          <w:sz w:val="24"/>
          <w:szCs w:val="24"/>
        </w:rPr>
        <w:t xml:space="preserve"> shown below</w:t>
      </w:r>
      <w:r w:rsidR="00A9162E">
        <w:rPr>
          <w:sz w:val="24"/>
          <w:szCs w:val="24"/>
        </w:rPr>
        <w:t>.</w:t>
      </w:r>
    </w:p>
    <w:p w14:paraId="3FEF3AE3" w14:textId="30A7ADEC" w:rsidR="001E46B7" w:rsidRDefault="001E46B7" w:rsidP="003107E5">
      <w:pPr>
        <w:rPr>
          <w:sz w:val="24"/>
          <w:szCs w:val="24"/>
        </w:rPr>
      </w:pPr>
      <w:r w:rsidRPr="001E46B7">
        <w:rPr>
          <w:noProof/>
        </w:rPr>
        <w:drawing>
          <wp:inline distT="0" distB="0" distL="0" distR="0" wp14:anchorId="3EC17DDD" wp14:editId="77D18D61">
            <wp:extent cx="5962650" cy="38671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62650" cy="3867150"/>
                    </a:xfrm>
                    <a:prstGeom prst="rect">
                      <a:avLst/>
                    </a:prstGeom>
                  </pic:spPr>
                </pic:pic>
              </a:graphicData>
            </a:graphic>
          </wp:inline>
        </w:drawing>
      </w:r>
    </w:p>
    <w:p w14:paraId="26C5773A" w14:textId="71C764DE" w:rsidR="002A7F1C" w:rsidRDefault="00D90ABE" w:rsidP="003107E5">
      <w:pPr>
        <w:rPr>
          <w:sz w:val="24"/>
          <w:szCs w:val="24"/>
        </w:rPr>
      </w:pPr>
      <w:r>
        <w:rPr>
          <w:sz w:val="24"/>
          <w:szCs w:val="24"/>
        </w:rPr>
        <w:t xml:space="preserve">The </w:t>
      </w:r>
      <w:r w:rsidRPr="008821D3">
        <w:rPr>
          <w:i/>
          <w:iCs/>
          <w:sz w:val="24"/>
          <w:szCs w:val="24"/>
        </w:rPr>
        <w:t>cat ~</w:t>
      </w:r>
      <w:r w:rsidR="0099034F" w:rsidRPr="008821D3">
        <w:rPr>
          <w:i/>
          <w:iCs/>
          <w:sz w:val="24"/>
          <w:szCs w:val="24"/>
        </w:rPr>
        <w:t>/unixstuff</w:t>
      </w:r>
      <w:r w:rsidR="00B21B93" w:rsidRPr="008821D3">
        <w:rPr>
          <w:i/>
          <w:iCs/>
          <w:sz w:val="24"/>
          <w:szCs w:val="24"/>
        </w:rPr>
        <w:t>/links/extra_file_</w:t>
      </w:r>
      <w:r w:rsidR="00B268E8" w:rsidRPr="008821D3">
        <w:rPr>
          <w:i/>
          <w:iCs/>
          <w:sz w:val="24"/>
          <w:szCs w:val="24"/>
        </w:rPr>
        <w:t>link</w:t>
      </w:r>
      <w:r w:rsidR="00B268E8">
        <w:rPr>
          <w:sz w:val="24"/>
          <w:szCs w:val="24"/>
        </w:rPr>
        <w:t xml:space="preserve"> command was executed to try and view the added contents </w:t>
      </w:r>
      <w:r w:rsidR="009C08C6">
        <w:rPr>
          <w:sz w:val="24"/>
          <w:szCs w:val="24"/>
        </w:rPr>
        <w:t>to the ext</w:t>
      </w:r>
      <w:r w:rsidR="0072153A">
        <w:rPr>
          <w:sz w:val="24"/>
          <w:szCs w:val="24"/>
        </w:rPr>
        <w:t xml:space="preserve">ra_file_link but this was unsuccessful.  </w:t>
      </w:r>
      <w:r w:rsidR="00C15D0A">
        <w:rPr>
          <w:sz w:val="24"/>
          <w:szCs w:val="24"/>
        </w:rPr>
        <w:t xml:space="preserve">The command </w:t>
      </w:r>
      <w:r w:rsidR="00D70641" w:rsidRPr="008821D3">
        <w:rPr>
          <w:i/>
          <w:iCs/>
          <w:sz w:val="24"/>
          <w:szCs w:val="24"/>
        </w:rPr>
        <w:t>ls extra_file</w:t>
      </w:r>
      <w:r w:rsidR="00D70641">
        <w:rPr>
          <w:sz w:val="24"/>
          <w:szCs w:val="24"/>
        </w:rPr>
        <w:t xml:space="preserve"> was then used to </w:t>
      </w:r>
      <w:r w:rsidR="001831E0">
        <w:rPr>
          <w:sz w:val="24"/>
          <w:szCs w:val="24"/>
        </w:rPr>
        <w:t>see if the file exis</w:t>
      </w:r>
      <w:r w:rsidR="00A2173E">
        <w:rPr>
          <w:sz w:val="24"/>
          <w:szCs w:val="24"/>
        </w:rPr>
        <w:t xml:space="preserve">ts and the results show that the file exists.  Another command </w:t>
      </w:r>
      <w:r w:rsidR="005E17BF" w:rsidRPr="008821D3">
        <w:rPr>
          <w:i/>
          <w:iCs/>
          <w:sz w:val="24"/>
          <w:szCs w:val="24"/>
        </w:rPr>
        <w:t>ls links</w:t>
      </w:r>
      <w:r w:rsidR="005E17BF">
        <w:rPr>
          <w:sz w:val="24"/>
          <w:szCs w:val="24"/>
        </w:rPr>
        <w:t xml:space="preserve"> was also executed </w:t>
      </w:r>
      <w:r w:rsidR="00DC52C1">
        <w:rPr>
          <w:sz w:val="24"/>
          <w:szCs w:val="24"/>
        </w:rPr>
        <w:t xml:space="preserve">to see if the extra_file_link and the results show that </w:t>
      </w:r>
      <w:r w:rsidR="001C21B2">
        <w:rPr>
          <w:sz w:val="24"/>
          <w:szCs w:val="24"/>
        </w:rPr>
        <w:t xml:space="preserve">it exists.  If the execution had been successful </w:t>
      </w:r>
      <w:r w:rsidR="008821D3">
        <w:rPr>
          <w:sz w:val="24"/>
          <w:szCs w:val="24"/>
        </w:rPr>
        <w:t xml:space="preserve">the added contents should have been printed on the console window.  </w:t>
      </w:r>
    </w:p>
    <w:p w14:paraId="246A8F97" w14:textId="6AE474C3" w:rsidR="002A7F1C" w:rsidRDefault="00DA179A" w:rsidP="003107E5">
      <w:pPr>
        <w:rPr>
          <w:sz w:val="24"/>
          <w:szCs w:val="24"/>
        </w:rPr>
      </w:pPr>
      <w:r w:rsidRPr="00DA179A">
        <w:rPr>
          <w:noProof/>
        </w:rPr>
        <w:lastRenderedPageBreak/>
        <w:drawing>
          <wp:inline distT="0" distB="0" distL="0" distR="0" wp14:anchorId="01FF8194" wp14:editId="796676B2">
            <wp:extent cx="5857875" cy="2143125"/>
            <wp:effectExtent l="0" t="0" r="9525"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857875" cy="2143125"/>
                    </a:xfrm>
                    <a:prstGeom prst="rect">
                      <a:avLst/>
                    </a:prstGeom>
                  </pic:spPr>
                </pic:pic>
              </a:graphicData>
            </a:graphic>
          </wp:inline>
        </w:drawing>
      </w:r>
    </w:p>
    <w:p w14:paraId="5785FA80" w14:textId="77777777" w:rsidR="001071A9" w:rsidRDefault="001071A9" w:rsidP="003107E5">
      <w:pPr>
        <w:rPr>
          <w:sz w:val="24"/>
          <w:szCs w:val="24"/>
        </w:rPr>
      </w:pPr>
    </w:p>
    <w:p w14:paraId="59603E78" w14:textId="3EC3064C" w:rsidR="008821D3" w:rsidRDefault="00CB2F90" w:rsidP="003107E5">
      <w:pPr>
        <w:rPr>
          <w:sz w:val="24"/>
          <w:szCs w:val="24"/>
        </w:rPr>
      </w:pPr>
      <w:r>
        <w:rPr>
          <w:sz w:val="24"/>
          <w:szCs w:val="24"/>
        </w:rPr>
        <w:t xml:space="preserve">The </w:t>
      </w:r>
      <w:r w:rsidR="001F627A">
        <w:rPr>
          <w:sz w:val="24"/>
          <w:szCs w:val="24"/>
        </w:rPr>
        <w:t>extra_file was successfully m</w:t>
      </w:r>
      <w:r w:rsidR="00713A6D">
        <w:rPr>
          <w:sz w:val="24"/>
          <w:szCs w:val="24"/>
        </w:rPr>
        <w:t xml:space="preserve">oved into the </w:t>
      </w:r>
      <w:r w:rsidR="00CF1EB1">
        <w:rPr>
          <w:sz w:val="24"/>
          <w:szCs w:val="24"/>
        </w:rPr>
        <w:t>backu</w:t>
      </w:r>
      <w:r w:rsidR="00387EA6">
        <w:rPr>
          <w:sz w:val="24"/>
          <w:szCs w:val="24"/>
        </w:rPr>
        <w:t>p</w:t>
      </w:r>
      <w:r w:rsidR="00CF1EB1">
        <w:rPr>
          <w:sz w:val="24"/>
          <w:szCs w:val="24"/>
        </w:rPr>
        <w:t xml:space="preserve">s directory as shown in the image below using the </w:t>
      </w:r>
      <w:r w:rsidR="00CF1EB1" w:rsidRPr="00387EA6">
        <w:rPr>
          <w:i/>
          <w:iCs/>
          <w:sz w:val="24"/>
          <w:szCs w:val="24"/>
        </w:rPr>
        <w:t>mv extra_file</w:t>
      </w:r>
      <w:r w:rsidR="007D21C1" w:rsidRPr="00387EA6">
        <w:rPr>
          <w:i/>
          <w:iCs/>
          <w:sz w:val="24"/>
          <w:szCs w:val="24"/>
        </w:rPr>
        <w:t xml:space="preserve"> backups</w:t>
      </w:r>
      <w:r w:rsidR="007D21C1">
        <w:rPr>
          <w:sz w:val="24"/>
          <w:szCs w:val="24"/>
        </w:rPr>
        <w:t xml:space="preserve"> command.  </w:t>
      </w:r>
      <w:r w:rsidR="0082485B">
        <w:rPr>
          <w:sz w:val="24"/>
          <w:szCs w:val="24"/>
        </w:rPr>
        <w:t xml:space="preserve">To check if the file had been successfully moved into the </w:t>
      </w:r>
      <w:proofErr w:type="gramStart"/>
      <w:r w:rsidR="00F32C31">
        <w:rPr>
          <w:sz w:val="24"/>
          <w:szCs w:val="24"/>
        </w:rPr>
        <w:t>backups</w:t>
      </w:r>
      <w:proofErr w:type="gramEnd"/>
      <w:r w:rsidR="00F32C31">
        <w:rPr>
          <w:sz w:val="24"/>
          <w:szCs w:val="24"/>
        </w:rPr>
        <w:t xml:space="preserve"> directory the command </w:t>
      </w:r>
      <w:r w:rsidR="00782C28" w:rsidRPr="00F86554">
        <w:rPr>
          <w:i/>
          <w:iCs/>
          <w:sz w:val="24"/>
          <w:szCs w:val="24"/>
        </w:rPr>
        <w:t>cat extra_file_link</w:t>
      </w:r>
      <w:r w:rsidR="00782C28">
        <w:rPr>
          <w:sz w:val="24"/>
          <w:szCs w:val="24"/>
        </w:rPr>
        <w:t xml:space="preserve"> was </w:t>
      </w:r>
      <w:r w:rsidR="00F86554">
        <w:rPr>
          <w:sz w:val="24"/>
          <w:szCs w:val="24"/>
        </w:rPr>
        <w:t>executed,</w:t>
      </w:r>
      <w:r w:rsidR="00782C28">
        <w:rPr>
          <w:sz w:val="24"/>
          <w:szCs w:val="24"/>
        </w:rPr>
        <w:t xml:space="preserve"> </w:t>
      </w:r>
      <w:r w:rsidR="00153E70">
        <w:rPr>
          <w:sz w:val="24"/>
          <w:szCs w:val="24"/>
        </w:rPr>
        <w:t xml:space="preserve">and the message returned showed that the file </w:t>
      </w:r>
      <w:r w:rsidR="00F86554">
        <w:rPr>
          <w:sz w:val="24"/>
          <w:szCs w:val="24"/>
        </w:rPr>
        <w:t xml:space="preserve">had been successfully moved.  </w:t>
      </w:r>
    </w:p>
    <w:p w14:paraId="5E4E51AC" w14:textId="3F206D26" w:rsidR="001071A9" w:rsidRDefault="001071A9" w:rsidP="003107E5">
      <w:pPr>
        <w:rPr>
          <w:sz w:val="24"/>
          <w:szCs w:val="24"/>
        </w:rPr>
      </w:pPr>
      <w:r w:rsidRPr="001071A9">
        <w:rPr>
          <w:noProof/>
        </w:rPr>
        <w:drawing>
          <wp:inline distT="0" distB="0" distL="0" distR="0" wp14:anchorId="10190036" wp14:editId="7E452EC6">
            <wp:extent cx="5953125" cy="17716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53125" cy="1771650"/>
                    </a:xfrm>
                    <a:prstGeom prst="rect">
                      <a:avLst/>
                    </a:prstGeom>
                  </pic:spPr>
                </pic:pic>
              </a:graphicData>
            </a:graphic>
          </wp:inline>
        </w:drawing>
      </w:r>
    </w:p>
    <w:p w14:paraId="5A081129" w14:textId="684E04E8" w:rsidR="00F86554" w:rsidRDefault="00D342FB" w:rsidP="003107E5">
      <w:pPr>
        <w:rPr>
          <w:sz w:val="24"/>
          <w:szCs w:val="24"/>
        </w:rPr>
      </w:pPr>
      <w:r>
        <w:rPr>
          <w:sz w:val="24"/>
          <w:szCs w:val="24"/>
        </w:rPr>
        <w:t xml:space="preserve">The file extra_file was moved back into </w:t>
      </w:r>
      <w:r w:rsidR="00693CFA">
        <w:rPr>
          <w:sz w:val="24"/>
          <w:szCs w:val="24"/>
        </w:rPr>
        <w:t xml:space="preserve">the links directory by executing the command </w:t>
      </w:r>
      <w:r w:rsidR="00693CFA" w:rsidRPr="007055E1">
        <w:rPr>
          <w:i/>
          <w:iCs/>
          <w:sz w:val="24"/>
          <w:szCs w:val="24"/>
        </w:rPr>
        <w:t>mv ../backups</w:t>
      </w:r>
      <w:r w:rsidR="007055E1" w:rsidRPr="007055E1">
        <w:rPr>
          <w:i/>
          <w:iCs/>
          <w:sz w:val="24"/>
          <w:szCs w:val="24"/>
        </w:rPr>
        <w:t>/extra_file ../ as shown below</w:t>
      </w:r>
      <w:r w:rsidR="007055E1">
        <w:rPr>
          <w:sz w:val="24"/>
          <w:szCs w:val="24"/>
        </w:rPr>
        <w:t>.</w:t>
      </w:r>
    </w:p>
    <w:p w14:paraId="7174D458" w14:textId="77777777" w:rsidR="00FE4C85" w:rsidRDefault="00D342FB" w:rsidP="003107E5">
      <w:pPr>
        <w:rPr>
          <w:sz w:val="24"/>
          <w:szCs w:val="24"/>
        </w:rPr>
      </w:pPr>
      <w:r w:rsidRPr="00D342FB">
        <w:rPr>
          <w:noProof/>
        </w:rPr>
        <w:drawing>
          <wp:inline distT="0" distB="0" distL="0" distR="0" wp14:anchorId="58F98867" wp14:editId="23256B27">
            <wp:extent cx="5962650" cy="9334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62650" cy="933450"/>
                    </a:xfrm>
                    <a:prstGeom prst="rect">
                      <a:avLst/>
                    </a:prstGeom>
                  </pic:spPr>
                </pic:pic>
              </a:graphicData>
            </a:graphic>
          </wp:inline>
        </w:drawing>
      </w:r>
    </w:p>
    <w:p w14:paraId="267EAB55" w14:textId="1D160970" w:rsidR="00D342FB" w:rsidRDefault="00F201C2" w:rsidP="003107E5">
      <w:pPr>
        <w:rPr>
          <w:sz w:val="24"/>
          <w:szCs w:val="24"/>
        </w:rPr>
      </w:pPr>
      <w:r>
        <w:rPr>
          <w:sz w:val="24"/>
          <w:szCs w:val="24"/>
        </w:rPr>
        <w:t xml:space="preserve">The command </w:t>
      </w:r>
      <w:r w:rsidRPr="004343D8">
        <w:rPr>
          <w:i/>
          <w:iCs/>
          <w:sz w:val="24"/>
          <w:szCs w:val="24"/>
        </w:rPr>
        <w:t>rm extra_file_link</w:t>
      </w:r>
      <w:r>
        <w:rPr>
          <w:sz w:val="24"/>
          <w:szCs w:val="24"/>
        </w:rPr>
        <w:t xml:space="preserve"> was executed t</w:t>
      </w:r>
      <w:r w:rsidR="00F8435B">
        <w:rPr>
          <w:sz w:val="24"/>
          <w:szCs w:val="24"/>
        </w:rPr>
        <w:t>o delete extra_file_link</w:t>
      </w:r>
      <w:r w:rsidR="007031B3">
        <w:rPr>
          <w:sz w:val="24"/>
          <w:szCs w:val="24"/>
        </w:rPr>
        <w:t>.  The result obtained shows th</w:t>
      </w:r>
      <w:r w:rsidR="00094A75">
        <w:rPr>
          <w:sz w:val="24"/>
          <w:szCs w:val="24"/>
        </w:rPr>
        <w:t>e message or text of the original file</w:t>
      </w:r>
      <w:r w:rsidR="004343D8">
        <w:rPr>
          <w:sz w:val="24"/>
          <w:szCs w:val="24"/>
        </w:rPr>
        <w:t xml:space="preserve"> which has remained the same.</w:t>
      </w:r>
    </w:p>
    <w:p w14:paraId="3C39416E" w14:textId="0F7B6AE0" w:rsidR="007055E1" w:rsidRDefault="00F201C2" w:rsidP="003107E5">
      <w:pPr>
        <w:rPr>
          <w:sz w:val="24"/>
          <w:szCs w:val="24"/>
        </w:rPr>
      </w:pPr>
      <w:r w:rsidRPr="00F201C2">
        <w:rPr>
          <w:noProof/>
        </w:rPr>
        <w:lastRenderedPageBreak/>
        <w:drawing>
          <wp:inline distT="0" distB="0" distL="0" distR="0" wp14:anchorId="2C23B4FA" wp14:editId="49517CC1">
            <wp:extent cx="5991225" cy="847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91225" cy="847725"/>
                    </a:xfrm>
                    <a:prstGeom prst="rect">
                      <a:avLst/>
                    </a:prstGeom>
                  </pic:spPr>
                </pic:pic>
              </a:graphicData>
            </a:graphic>
          </wp:inline>
        </w:drawing>
      </w:r>
    </w:p>
    <w:p w14:paraId="0CBFC162" w14:textId="5F0B69BC" w:rsidR="004E62F1" w:rsidRDefault="007543D1" w:rsidP="003107E5">
      <w:pPr>
        <w:rPr>
          <w:sz w:val="24"/>
          <w:szCs w:val="24"/>
        </w:rPr>
      </w:pPr>
      <w:r>
        <w:rPr>
          <w:sz w:val="24"/>
          <w:szCs w:val="24"/>
        </w:rPr>
        <w:t xml:space="preserve">The file </w:t>
      </w:r>
      <w:r w:rsidR="00F912F1">
        <w:rPr>
          <w:sz w:val="24"/>
          <w:szCs w:val="24"/>
        </w:rPr>
        <w:t xml:space="preserve">extra_file_link was recreated using the command </w:t>
      </w:r>
      <w:r w:rsidR="003E60F8" w:rsidRPr="0025428C">
        <w:rPr>
          <w:i/>
          <w:iCs/>
          <w:sz w:val="24"/>
          <w:szCs w:val="24"/>
        </w:rPr>
        <w:t>ls -s ../extra_file extra_file_link</w:t>
      </w:r>
      <w:r w:rsidR="003E60F8">
        <w:rPr>
          <w:sz w:val="24"/>
          <w:szCs w:val="24"/>
        </w:rPr>
        <w:t xml:space="preserve"> </w:t>
      </w:r>
      <w:r w:rsidR="00832C77">
        <w:rPr>
          <w:sz w:val="24"/>
          <w:szCs w:val="24"/>
        </w:rPr>
        <w:t xml:space="preserve">and the command </w:t>
      </w:r>
      <w:r w:rsidR="00832C77" w:rsidRPr="0025428C">
        <w:rPr>
          <w:i/>
          <w:iCs/>
          <w:sz w:val="24"/>
          <w:szCs w:val="24"/>
        </w:rPr>
        <w:t xml:space="preserve">rm </w:t>
      </w:r>
      <w:r w:rsidR="00B91C63" w:rsidRPr="0025428C">
        <w:rPr>
          <w:i/>
          <w:iCs/>
          <w:sz w:val="24"/>
          <w:szCs w:val="24"/>
        </w:rPr>
        <w:t>extra_file</w:t>
      </w:r>
      <w:r w:rsidR="00B91C63">
        <w:rPr>
          <w:sz w:val="24"/>
          <w:szCs w:val="24"/>
        </w:rPr>
        <w:t xml:space="preserve"> was used to delete the file again</w:t>
      </w:r>
      <w:r w:rsidR="001B7CC5">
        <w:rPr>
          <w:sz w:val="24"/>
          <w:szCs w:val="24"/>
        </w:rPr>
        <w:t xml:space="preserve">.  The command </w:t>
      </w:r>
      <w:r w:rsidR="00144EC4" w:rsidRPr="0025428C">
        <w:rPr>
          <w:i/>
          <w:iCs/>
          <w:sz w:val="24"/>
          <w:szCs w:val="24"/>
        </w:rPr>
        <w:t>../extra_file</w:t>
      </w:r>
      <w:r w:rsidR="00144EC4">
        <w:rPr>
          <w:sz w:val="24"/>
          <w:szCs w:val="24"/>
        </w:rPr>
        <w:t xml:space="preserve"> was</w:t>
      </w:r>
      <w:r w:rsidR="0025428C">
        <w:rPr>
          <w:sz w:val="24"/>
          <w:szCs w:val="24"/>
        </w:rPr>
        <w:t xml:space="preserve"> </w:t>
      </w:r>
      <w:r w:rsidR="00144EC4">
        <w:rPr>
          <w:sz w:val="24"/>
          <w:szCs w:val="24"/>
        </w:rPr>
        <w:t xml:space="preserve">executed to view the </w:t>
      </w:r>
      <w:r w:rsidR="0025428C">
        <w:rPr>
          <w:sz w:val="24"/>
          <w:szCs w:val="24"/>
        </w:rPr>
        <w:t>file,</w:t>
      </w:r>
      <w:r w:rsidR="00144EC4">
        <w:rPr>
          <w:sz w:val="24"/>
          <w:szCs w:val="24"/>
        </w:rPr>
        <w:t xml:space="preserve"> but the results obtained show that the file no longer </w:t>
      </w:r>
      <w:r w:rsidR="0025428C">
        <w:rPr>
          <w:sz w:val="24"/>
          <w:szCs w:val="24"/>
        </w:rPr>
        <w:t xml:space="preserve">existed and did not have any content.  </w:t>
      </w:r>
    </w:p>
    <w:p w14:paraId="2C4226EC" w14:textId="38CDE772" w:rsidR="002A7F1C" w:rsidRDefault="00FB2208" w:rsidP="003107E5">
      <w:pPr>
        <w:rPr>
          <w:sz w:val="24"/>
          <w:szCs w:val="24"/>
        </w:rPr>
      </w:pPr>
      <w:r w:rsidRPr="00FB2208">
        <w:rPr>
          <w:noProof/>
        </w:rPr>
        <w:drawing>
          <wp:inline distT="0" distB="0" distL="0" distR="0" wp14:anchorId="7F7FDA0A" wp14:editId="02880EA5">
            <wp:extent cx="5943600" cy="240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400300"/>
                    </a:xfrm>
                    <a:prstGeom prst="rect">
                      <a:avLst/>
                    </a:prstGeom>
                  </pic:spPr>
                </pic:pic>
              </a:graphicData>
            </a:graphic>
          </wp:inline>
        </w:drawing>
      </w:r>
    </w:p>
    <w:p w14:paraId="52D5FDF9" w14:textId="77777777" w:rsidR="00FE4C85" w:rsidRDefault="00FE4C85" w:rsidP="003107E5">
      <w:pPr>
        <w:rPr>
          <w:sz w:val="24"/>
          <w:szCs w:val="24"/>
        </w:rPr>
      </w:pPr>
    </w:p>
    <w:p w14:paraId="3B03321F" w14:textId="77777777" w:rsidR="00FE4C85" w:rsidRDefault="00FE4C85" w:rsidP="003107E5">
      <w:pPr>
        <w:rPr>
          <w:sz w:val="24"/>
          <w:szCs w:val="24"/>
        </w:rPr>
      </w:pPr>
    </w:p>
    <w:p w14:paraId="08841E31" w14:textId="77777777" w:rsidR="00FE4C85" w:rsidRDefault="00FE4C85" w:rsidP="003107E5">
      <w:pPr>
        <w:rPr>
          <w:sz w:val="24"/>
          <w:szCs w:val="24"/>
        </w:rPr>
      </w:pPr>
    </w:p>
    <w:p w14:paraId="0533D5DE" w14:textId="77777777" w:rsidR="00FE4C85" w:rsidRDefault="00FE4C85" w:rsidP="003107E5">
      <w:pPr>
        <w:rPr>
          <w:sz w:val="24"/>
          <w:szCs w:val="24"/>
        </w:rPr>
      </w:pPr>
    </w:p>
    <w:p w14:paraId="131D6B93" w14:textId="77777777" w:rsidR="00FE4C85" w:rsidRDefault="00FE4C85" w:rsidP="003107E5">
      <w:pPr>
        <w:rPr>
          <w:sz w:val="24"/>
          <w:szCs w:val="24"/>
        </w:rPr>
      </w:pPr>
    </w:p>
    <w:p w14:paraId="2FD043C5" w14:textId="77777777" w:rsidR="00FE4C85" w:rsidRDefault="00FE4C85" w:rsidP="003107E5">
      <w:pPr>
        <w:rPr>
          <w:sz w:val="24"/>
          <w:szCs w:val="24"/>
        </w:rPr>
      </w:pPr>
    </w:p>
    <w:p w14:paraId="0BC78EC5" w14:textId="77777777" w:rsidR="00FE4C85" w:rsidRDefault="00FE4C85" w:rsidP="003107E5">
      <w:pPr>
        <w:rPr>
          <w:sz w:val="24"/>
          <w:szCs w:val="24"/>
        </w:rPr>
      </w:pPr>
    </w:p>
    <w:p w14:paraId="41C77D08" w14:textId="77777777" w:rsidR="00FE4C85" w:rsidRDefault="00FE4C85" w:rsidP="003107E5">
      <w:pPr>
        <w:rPr>
          <w:sz w:val="24"/>
          <w:szCs w:val="24"/>
        </w:rPr>
      </w:pPr>
    </w:p>
    <w:p w14:paraId="365A7907" w14:textId="77777777" w:rsidR="00FE4C85" w:rsidRDefault="00FE4C85" w:rsidP="003107E5">
      <w:pPr>
        <w:rPr>
          <w:sz w:val="24"/>
          <w:szCs w:val="24"/>
        </w:rPr>
      </w:pPr>
    </w:p>
    <w:p w14:paraId="3B6595E8" w14:textId="77777777" w:rsidR="00FE4C85" w:rsidRDefault="00FE4C85" w:rsidP="003107E5">
      <w:pPr>
        <w:rPr>
          <w:sz w:val="24"/>
          <w:szCs w:val="24"/>
        </w:rPr>
      </w:pPr>
    </w:p>
    <w:p w14:paraId="4E34E02C" w14:textId="47E1C594" w:rsidR="0025428C" w:rsidRDefault="008132CD" w:rsidP="003107E5">
      <w:pPr>
        <w:rPr>
          <w:sz w:val="24"/>
          <w:szCs w:val="24"/>
        </w:rPr>
      </w:pPr>
      <w:r>
        <w:rPr>
          <w:sz w:val="24"/>
          <w:szCs w:val="24"/>
        </w:rPr>
        <w:lastRenderedPageBreak/>
        <w:t xml:space="preserve">A hard link is </w:t>
      </w:r>
      <w:r w:rsidR="00BD0FDA">
        <w:rPr>
          <w:sz w:val="24"/>
          <w:szCs w:val="24"/>
        </w:rPr>
        <w:t xml:space="preserve">a mirror copy of an original file while a </w:t>
      </w:r>
      <w:r w:rsidR="00356D81">
        <w:rPr>
          <w:sz w:val="24"/>
          <w:szCs w:val="24"/>
        </w:rPr>
        <w:t xml:space="preserve">symbolic or </w:t>
      </w:r>
      <w:r w:rsidR="00BD0FDA">
        <w:rPr>
          <w:sz w:val="24"/>
          <w:szCs w:val="24"/>
        </w:rPr>
        <w:t xml:space="preserve">soft link is </w:t>
      </w:r>
      <w:r w:rsidR="00F87E4B">
        <w:rPr>
          <w:sz w:val="24"/>
          <w:szCs w:val="24"/>
        </w:rPr>
        <w:t xml:space="preserve">an actual link to an original file.  </w:t>
      </w:r>
      <w:r w:rsidR="00F548EA">
        <w:rPr>
          <w:sz w:val="24"/>
          <w:szCs w:val="24"/>
        </w:rPr>
        <w:t xml:space="preserve">The differences between a hard link and a symbolic link are stated in the table below.  </w:t>
      </w:r>
    </w:p>
    <w:p w14:paraId="34512E65" w14:textId="4DFF0CA7" w:rsidR="00356D81" w:rsidRDefault="00356D81" w:rsidP="00356D81">
      <w:pPr>
        <w:pStyle w:val="Caption"/>
        <w:keepNext/>
      </w:pPr>
      <w:r>
        <w:t xml:space="preserve">Table </w:t>
      </w:r>
      <w:fldSimple w:instr=" SEQ Table \* ARABIC ">
        <w:r>
          <w:rPr>
            <w:noProof/>
          </w:rPr>
          <w:t>3</w:t>
        </w:r>
      </w:fldSimple>
      <w:r>
        <w:t xml:space="preserve"> Differences between hard link and symbolic link</w:t>
      </w:r>
    </w:p>
    <w:tbl>
      <w:tblPr>
        <w:tblStyle w:val="TableGrid"/>
        <w:tblW w:w="0" w:type="auto"/>
        <w:tblLook w:val="04A0" w:firstRow="1" w:lastRow="0" w:firstColumn="1" w:lastColumn="0" w:noHBand="0" w:noVBand="1"/>
      </w:tblPr>
      <w:tblGrid>
        <w:gridCol w:w="4315"/>
        <w:gridCol w:w="4315"/>
      </w:tblGrid>
      <w:tr w:rsidR="000D5E4D" w14:paraId="6BA64168" w14:textId="77777777" w:rsidTr="000D5E4D">
        <w:tc>
          <w:tcPr>
            <w:tcW w:w="4315" w:type="dxa"/>
          </w:tcPr>
          <w:p w14:paraId="1C21424C" w14:textId="64594F0A" w:rsidR="000D5E4D" w:rsidRPr="00CA149D" w:rsidRDefault="000D5E4D" w:rsidP="003107E5">
            <w:pPr>
              <w:rPr>
                <w:b/>
                <w:bCs/>
                <w:sz w:val="24"/>
                <w:szCs w:val="24"/>
              </w:rPr>
            </w:pPr>
            <w:r w:rsidRPr="00CA149D">
              <w:rPr>
                <w:b/>
                <w:bCs/>
                <w:sz w:val="24"/>
                <w:szCs w:val="24"/>
              </w:rPr>
              <w:t>Hard Link</w:t>
            </w:r>
          </w:p>
        </w:tc>
        <w:tc>
          <w:tcPr>
            <w:tcW w:w="4315" w:type="dxa"/>
          </w:tcPr>
          <w:p w14:paraId="42F928FD" w14:textId="3D00AC0A" w:rsidR="000D5E4D" w:rsidRPr="00CA149D" w:rsidRDefault="000D5E4D" w:rsidP="003107E5">
            <w:pPr>
              <w:rPr>
                <w:b/>
                <w:bCs/>
                <w:sz w:val="24"/>
                <w:szCs w:val="24"/>
              </w:rPr>
            </w:pPr>
            <w:r w:rsidRPr="00CA149D">
              <w:rPr>
                <w:b/>
                <w:bCs/>
                <w:sz w:val="24"/>
                <w:szCs w:val="24"/>
              </w:rPr>
              <w:t>Symbolic Link</w:t>
            </w:r>
          </w:p>
        </w:tc>
      </w:tr>
      <w:tr w:rsidR="000D5E4D" w14:paraId="03B77A5F" w14:textId="77777777" w:rsidTr="000D5E4D">
        <w:tc>
          <w:tcPr>
            <w:tcW w:w="4315" w:type="dxa"/>
          </w:tcPr>
          <w:p w14:paraId="64282844" w14:textId="6E6FBA44" w:rsidR="000D5E4D" w:rsidRDefault="001B2DAD" w:rsidP="003107E5">
            <w:pPr>
              <w:rPr>
                <w:sz w:val="24"/>
                <w:szCs w:val="24"/>
              </w:rPr>
            </w:pPr>
            <w:r>
              <w:rPr>
                <w:sz w:val="24"/>
                <w:szCs w:val="24"/>
              </w:rPr>
              <w:t>Does not have the ability to cross file system boundaries</w:t>
            </w:r>
          </w:p>
        </w:tc>
        <w:tc>
          <w:tcPr>
            <w:tcW w:w="4315" w:type="dxa"/>
          </w:tcPr>
          <w:p w14:paraId="739DB1B6" w14:textId="34AFC2E9" w:rsidR="000D5E4D" w:rsidRDefault="00360591" w:rsidP="003107E5">
            <w:pPr>
              <w:rPr>
                <w:sz w:val="24"/>
                <w:szCs w:val="24"/>
              </w:rPr>
            </w:pPr>
            <w:r>
              <w:rPr>
                <w:sz w:val="24"/>
                <w:szCs w:val="24"/>
              </w:rPr>
              <w:t>Has the ability to cross the file system.</w:t>
            </w:r>
          </w:p>
        </w:tc>
      </w:tr>
      <w:tr w:rsidR="000D5E4D" w14:paraId="2AB9AC77" w14:textId="77777777" w:rsidTr="000D5E4D">
        <w:tc>
          <w:tcPr>
            <w:tcW w:w="4315" w:type="dxa"/>
          </w:tcPr>
          <w:p w14:paraId="30DE4DAD" w14:textId="73D3755A" w:rsidR="000D5E4D" w:rsidRDefault="00554D9A" w:rsidP="003107E5">
            <w:pPr>
              <w:rPr>
                <w:sz w:val="24"/>
                <w:szCs w:val="24"/>
              </w:rPr>
            </w:pPr>
            <w:r>
              <w:rPr>
                <w:sz w:val="24"/>
                <w:szCs w:val="24"/>
              </w:rPr>
              <w:t xml:space="preserve">Contains the same </w:t>
            </w:r>
            <w:r w:rsidR="007C56A3">
              <w:rPr>
                <w:sz w:val="24"/>
                <w:szCs w:val="24"/>
              </w:rPr>
              <w:t>permissions and inode number of the original file.</w:t>
            </w:r>
          </w:p>
        </w:tc>
        <w:tc>
          <w:tcPr>
            <w:tcW w:w="4315" w:type="dxa"/>
          </w:tcPr>
          <w:p w14:paraId="5B56C468" w14:textId="30E6CF92" w:rsidR="000D5E4D" w:rsidRDefault="00ED0FA1" w:rsidP="003107E5">
            <w:pPr>
              <w:rPr>
                <w:sz w:val="24"/>
                <w:szCs w:val="24"/>
              </w:rPr>
            </w:pPr>
            <w:r>
              <w:rPr>
                <w:sz w:val="24"/>
                <w:szCs w:val="24"/>
              </w:rPr>
              <w:t xml:space="preserve">Contains different </w:t>
            </w:r>
            <w:r w:rsidR="00882DC7">
              <w:rPr>
                <w:sz w:val="24"/>
                <w:szCs w:val="24"/>
              </w:rPr>
              <w:t xml:space="preserve">file permissions and inode number compared to the </w:t>
            </w:r>
            <w:r w:rsidR="00F57FDC">
              <w:rPr>
                <w:sz w:val="24"/>
                <w:szCs w:val="24"/>
              </w:rPr>
              <w:t>original file.</w:t>
            </w:r>
          </w:p>
        </w:tc>
      </w:tr>
      <w:tr w:rsidR="000D5E4D" w14:paraId="08DB9DA3" w14:textId="77777777" w:rsidTr="000D5E4D">
        <w:tc>
          <w:tcPr>
            <w:tcW w:w="4315" w:type="dxa"/>
          </w:tcPr>
          <w:p w14:paraId="301A0D2D" w14:textId="69F556A7" w:rsidR="000D5E4D" w:rsidRDefault="00F45E2E" w:rsidP="003107E5">
            <w:pPr>
              <w:rPr>
                <w:sz w:val="24"/>
                <w:szCs w:val="24"/>
              </w:rPr>
            </w:pPr>
            <w:r>
              <w:rPr>
                <w:sz w:val="24"/>
                <w:szCs w:val="24"/>
              </w:rPr>
              <w:t>Inhibits the linking between different directories.</w:t>
            </w:r>
          </w:p>
        </w:tc>
        <w:tc>
          <w:tcPr>
            <w:tcW w:w="4315" w:type="dxa"/>
          </w:tcPr>
          <w:p w14:paraId="727836CF" w14:textId="7FC38BC1" w:rsidR="000D5E4D" w:rsidRDefault="008B0DE5" w:rsidP="003107E5">
            <w:pPr>
              <w:rPr>
                <w:sz w:val="24"/>
                <w:szCs w:val="24"/>
              </w:rPr>
            </w:pPr>
            <w:r>
              <w:rPr>
                <w:sz w:val="24"/>
                <w:szCs w:val="24"/>
              </w:rPr>
              <w:t>Allows one to link between different directories.</w:t>
            </w:r>
          </w:p>
        </w:tc>
      </w:tr>
      <w:tr w:rsidR="000D5E4D" w14:paraId="7A9D98ED" w14:textId="77777777" w:rsidTr="000D5E4D">
        <w:tc>
          <w:tcPr>
            <w:tcW w:w="4315" w:type="dxa"/>
          </w:tcPr>
          <w:p w14:paraId="6C3B2232" w14:textId="5E132652" w:rsidR="000D5E4D" w:rsidRDefault="00FA5092" w:rsidP="003107E5">
            <w:pPr>
              <w:rPr>
                <w:sz w:val="24"/>
                <w:szCs w:val="24"/>
              </w:rPr>
            </w:pPr>
            <w:r w:rsidRPr="00FA5092">
              <w:rPr>
                <w:sz w:val="24"/>
                <w:szCs w:val="24"/>
              </w:rPr>
              <w:t>If the permissions of a source file are changed, the permissions will be updated.</w:t>
            </w:r>
          </w:p>
        </w:tc>
        <w:tc>
          <w:tcPr>
            <w:tcW w:w="4315" w:type="dxa"/>
          </w:tcPr>
          <w:p w14:paraId="339BC9E8" w14:textId="4F91112C" w:rsidR="000D5E4D" w:rsidRDefault="00863051" w:rsidP="003107E5">
            <w:pPr>
              <w:rPr>
                <w:sz w:val="24"/>
                <w:szCs w:val="24"/>
              </w:rPr>
            </w:pPr>
            <w:r>
              <w:rPr>
                <w:sz w:val="24"/>
                <w:szCs w:val="24"/>
              </w:rPr>
              <w:t>Does not update permissions</w:t>
            </w:r>
          </w:p>
        </w:tc>
      </w:tr>
      <w:tr w:rsidR="000D5E4D" w14:paraId="08B9C760" w14:textId="77777777" w:rsidTr="000D5E4D">
        <w:tc>
          <w:tcPr>
            <w:tcW w:w="4315" w:type="dxa"/>
          </w:tcPr>
          <w:p w14:paraId="0B00BF87" w14:textId="609C674D" w:rsidR="000D5E4D" w:rsidRDefault="00CA149D" w:rsidP="003107E5">
            <w:pPr>
              <w:rPr>
                <w:sz w:val="24"/>
                <w:szCs w:val="24"/>
              </w:rPr>
            </w:pPr>
            <w:r>
              <w:rPr>
                <w:sz w:val="24"/>
                <w:szCs w:val="24"/>
              </w:rPr>
              <w:t xml:space="preserve">Consists of the </w:t>
            </w:r>
            <w:r w:rsidRPr="00CA149D">
              <w:rPr>
                <w:sz w:val="24"/>
                <w:szCs w:val="24"/>
              </w:rPr>
              <w:t xml:space="preserve">actual contents of </w:t>
            </w:r>
            <w:r>
              <w:rPr>
                <w:sz w:val="24"/>
                <w:szCs w:val="24"/>
              </w:rPr>
              <w:t xml:space="preserve">the </w:t>
            </w:r>
            <w:r w:rsidRPr="00CA149D">
              <w:rPr>
                <w:sz w:val="24"/>
                <w:szCs w:val="24"/>
              </w:rPr>
              <w:t>original file, so that you still can view the contents, even if the original file moved or removed</w:t>
            </w:r>
          </w:p>
        </w:tc>
        <w:tc>
          <w:tcPr>
            <w:tcW w:w="4315" w:type="dxa"/>
          </w:tcPr>
          <w:p w14:paraId="36C0423C" w14:textId="67C7B7FC" w:rsidR="000D5E4D" w:rsidRDefault="007C3A43" w:rsidP="003107E5">
            <w:pPr>
              <w:rPr>
                <w:sz w:val="24"/>
                <w:szCs w:val="24"/>
              </w:rPr>
            </w:pPr>
            <w:r>
              <w:rPr>
                <w:sz w:val="24"/>
                <w:szCs w:val="24"/>
              </w:rPr>
              <w:t xml:space="preserve">Holds only one path of the original file </w:t>
            </w:r>
            <w:r w:rsidR="006F351C">
              <w:rPr>
                <w:sz w:val="24"/>
                <w:szCs w:val="24"/>
              </w:rPr>
              <w:t>and not the contents.</w:t>
            </w:r>
          </w:p>
        </w:tc>
      </w:tr>
    </w:tbl>
    <w:p w14:paraId="5ADB808C" w14:textId="6BC13994" w:rsidR="00F548EA" w:rsidRDefault="007F2B50" w:rsidP="003107E5">
      <w:pPr>
        <w:rPr>
          <w:sz w:val="24"/>
          <w:szCs w:val="24"/>
        </w:rPr>
      </w:pPr>
      <w:r>
        <w:rPr>
          <w:sz w:val="24"/>
          <w:szCs w:val="24"/>
        </w:rPr>
        <w:t>SK, 2019.</w:t>
      </w:r>
    </w:p>
    <w:p w14:paraId="1DED2917" w14:textId="38A67A80" w:rsidR="00FB2208" w:rsidRDefault="00FB2208" w:rsidP="003107E5">
      <w:pPr>
        <w:rPr>
          <w:sz w:val="24"/>
          <w:szCs w:val="24"/>
        </w:rPr>
      </w:pPr>
    </w:p>
    <w:p w14:paraId="65B660EF" w14:textId="20B198E7" w:rsidR="00FE4C85" w:rsidRDefault="00FE4C85" w:rsidP="003107E5">
      <w:pPr>
        <w:rPr>
          <w:sz w:val="24"/>
          <w:szCs w:val="24"/>
        </w:rPr>
      </w:pPr>
    </w:p>
    <w:p w14:paraId="584394DB" w14:textId="33B28594" w:rsidR="00FE4C85" w:rsidRDefault="00FE4C85" w:rsidP="003107E5">
      <w:pPr>
        <w:rPr>
          <w:sz w:val="24"/>
          <w:szCs w:val="24"/>
        </w:rPr>
      </w:pPr>
    </w:p>
    <w:p w14:paraId="62BB4772" w14:textId="45B0C199" w:rsidR="00FE4C85" w:rsidRDefault="00FE4C85" w:rsidP="003107E5">
      <w:pPr>
        <w:rPr>
          <w:sz w:val="24"/>
          <w:szCs w:val="24"/>
        </w:rPr>
      </w:pPr>
    </w:p>
    <w:p w14:paraId="28FFD49D" w14:textId="798C5031" w:rsidR="00FE4C85" w:rsidRDefault="00FE4C85" w:rsidP="003107E5">
      <w:pPr>
        <w:rPr>
          <w:sz w:val="24"/>
          <w:szCs w:val="24"/>
        </w:rPr>
      </w:pPr>
    </w:p>
    <w:p w14:paraId="16ED5ABE" w14:textId="2ABEF714" w:rsidR="00FE4C85" w:rsidRDefault="00FE4C85" w:rsidP="003107E5">
      <w:pPr>
        <w:rPr>
          <w:sz w:val="24"/>
          <w:szCs w:val="24"/>
        </w:rPr>
      </w:pPr>
    </w:p>
    <w:p w14:paraId="7B197BC0" w14:textId="77777777" w:rsidR="00FE4C85" w:rsidRDefault="00FE4C85" w:rsidP="003107E5">
      <w:pPr>
        <w:rPr>
          <w:sz w:val="24"/>
          <w:szCs w:val="24"/>
        </w:rPr>
      </w:pPr>
    </w:p>
    <w:p w14:paraId="1C146DAF" w14:textId="56C08959" w:rsidR="000173C9" w:rsidRDefault="000173C9" w:rsidP="003107E5">
      <w:pPr>
        <w:rPr>
          <w:sz w:val="24"/>
          <w:szCs w:val="24"/>
        </w:rPr>
      </w:pPr>
    </w:p>
    <w:p w14:paraId="1A7ECAC7" w14:textId="0D35FE8D" w:rsidR="000173C9" w:rsidRDefault="000173C9" w:rsidP="003107E5">
      <w:pPr>
        <w:rPr>
          <w:sz w:val="24"/>
          <w:szCs w:val="24"/>
        </w:rPr>
      </w:pPr>
    </w:p>
    <w:p w14:paraId="6B731AEC" w14:textId="7749B4AC" w:rsidR="000173C9" w:rsidRDefault="000173C9" w:rsidP="000173C9">
      <w:pPr>
        <w:pStyle w:val="Heading1"/>
      </w:pPr>
      <w:bookmarkStart w:id="17" w:name="_Toc57393624"/>
      <w:r>
        <w:lastRenderedPageBreak/>
        <w:t>References</w:t>
      </w:r>
      <w:bookmarkEnd w:id="17"/>
      <w:r>
        <w:t xml:space="preserve"> </w:t>
      </w:r>
    </w:p>
    <w:p w14:paraId="4E0076B2"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ARCLAB, 2020.  </w:t>
      </w:r>
      <w:r w:rsidRPr="00E14D82">
        <w:rPr>
          <w:rFonts w:ascii="Calibri" w:eastAsia="Calibri" w:hAnsi="Calibri" w:cs="Times New Roman"/>
          <w:i/>
          <w:iCs/>
          <w:color w:val="auto"/>
          <w:lang w:val="en-GB"/>
        </w:rPr>
        <w:t xml:space="preserve">A list of </w:t>
      </w:r>
      <w:proofErr w:type="gramStart"/>
      <w:r w:rsidRPr="00E14D82">
        <w:rPr>
          <w:rFonts w:ascii="Calibri" w:eastAsia="Calibri" w:hAnsi="Calibri" w:cs="Times New Roman"/>
          <w:i/>
          <w:iCs/>
          <w:color w:val="auto"/>
          <w:lang w:val="en-GB"/>
        </w:rPr>
        <w:t>SMTP</w:t>
      </w:r>
      <w:proofErr w:type="gramEnd"/>
      <w:r w:rsidRPr="00E14D82">
        <w:rPr>
          <w:rFonts w:ascii="Calibri" w:eastAsia="Calibri" w:hAnsi="Calibri" w:cs="Times New Roman"/>
          <w:i/>
          <w:iCs/>
          <w:color w:val="auto"/>
          <w:lang w:val="en-GB"/>
        </w:rPr>
        <w:t xml:space="preserve"> and POP3 server knowledge base // email</w:t>
      </w:r>
      <w:r w:rsidRPr="00E14D82">
        <w:rPr>
          <w:rFonts w:ascii="Calibri" w:eastAsia="Calibri" w:hAnsi="Calibri" w:cs="Times New Roman"/>
          <w:color w:val="auto"/>
          <w:lang w:val="en-GB"/>
        </w:rPr>
        <w:t xml:space="preserve">.  [online] Available at: </w:t>
      </w:r>
      <w:hyperlink r:id="rId98" w:history="1">
        <w:r w:rsidRPr="00E14D82">
          <w:rPr>
            <w:rFonts w:ascii="Calibri" w:eastAsia="Calibri" w:hAnsi="Calibri" w:cs="Times New Roman"/>
            <w:color w:val="0563C1"/>
            <w:u w:val="single"/>
            <w:lang w:val="en-GB"/>
          </w:rPr>
          <w:t>https://www.arclab.com/en/kb/email/list-of-smtp-and-pop3-servers-mailserver-list.html</w:t>
        </w:r>
      </w:hyperlink>
      <w:r w:rsidRPr="00E14D82">
        <w:rPr>
          <w:rFonts w:ascii="Calibri" w:eastAsia="Calibri" w:hAnsi="Calibri" w:cs="Times New Roman"/>
          <w:color w:val="auto"/>
          <w:lang w:val="en-GB"/>
        </w:rPr>
        <w:t xml:space="preserve"> [Assessed 11/12/2019].</w:t>
      </w:r>
    </w:p>
    <w:p w14:paraId="02D660B0"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i/>
          <w:iCs/>
          <w:color w:val="auto"/>
          <w:lang w:val="en-GB"/>
        </w:rPr>
      </w:pPr>
      <w:r w:rsidRPr="00E14D82">
        <w:rPr>
          <w:rFonts w:ascii="Calibri" w:eastAsia="Calibri" w:hAnsi="Calibri" w:cs="Times New Roman"/>
          <w:color w:val="auto"/>
          <w:lang w:val="en-GB"/>
        </w:rPr>
        <w:t xml:space="preserve">Aol.com, 2019.  </w:t>
      </w:r>
      <w:r w:rsidRPr="00E14D82">
        <w:rPr>
          <w:rFonts w:ascii="Calibri" w:eastAsia="Calibri" w:hAnsi="Calibri" w:cs="Times New Roman"/>
          <w:i/>
          <w:iCs/>
          <w:color w:val="auto"/>
          <w:lang w:val="en-GB"/>
        </w:rPr>
        <w:t xml:space="preserve">What is the difference between POP3 and </w:t>
      </w:r>
      <w:proofErr w:type="gramStart"/>
      <w:r w:rsidRPr="00E14D82">
        <w:rPr>
          <w:rFonts w:ascii="Calibri" w:eastAsia="Calibri" w:hAnsi="Calibri" w:cs="Times New Roman"/>
          <w:i/>
          <w:iCs/>
          <w:color w:val="auto"/>
          <w:lang w:val="en-GB"/>
        </w:rPr>
        <w:t>IMAP?.</w:t>
      </w:r>
      <w:proofErr w:type="gramEnd"/>
      <w:r w:rsidRPr="00E14D82">
        <w:rPr>
          <w:rFonts w:ascii="Calibri" w:eastAsia="Calibri" w:hAnsi="Calibri" w:cs="Times New Roman"/>
          <w:i/>
          <w:iCs/>
          <w:color w:val="auto"/>
          <w:lang w:val="en-GB"/>
        </w:rPr>
        <w:t xml:space="preserve"> </w:t>
      </w:r>
      <w:r w:rsidRPr="00E14D82">
        <w:rPr>
          <w:rFonts w:ascii="Calibri" w:eastAsia="Calibri" w:hAnsi="Calibri" w:cs="Times New Roman"/>
          <w:color w:val="auto"/>
          <w:lang w:val="en-GB"/>
        </w:rPr>
        <w:t xml:space="preserve"> [online] Available at: </w:t>
      </w:r>
      <w:hyperlink r:id="rId99" w:history="1">
        <w:r w:rsidRPr="00E14D82">
          <w:rPr>
            <w:rFonts w:ascii="Calibri" w:eastAsia="Calibri" w:hAnsi="Calibri" w:cs="Times New Roman"/>
            <w:color w:val="0563C1"/>
            <w:u w:val="single"/>
            <w:lang w:val="en-GB"/>
          </w:rPr>
          <w:t>https://help.aol.co.uk/articles/what-is-the-difference-between-pop3-and-imap?guccounter=1&amp;guce_referrer=aHR0cHM6Ly93d3cuZ29vZ2xlLmNvLnVrLw&amp;guce_referrer_sig=AQAAABAlL_iOus7JrFzd-4FD7szYEh0w-vL7W_F0DYYv1eaJc86r215GkBGyFnpeTI6H3KkksOjkUr-mouNfQAfvOugjepFErlxoh6Id0K6tYqxbvjWykoN8zto0t_oZnPR7KTCNBmLT6VDqfN9b92ReQNC1WlrR-1KfrEwMWFgcuTa3</w:t>
        </w:r>
      </w:hyperlink>
      <w:r w:rsidRPr="00E14D82">
        <w:rPr>
          <w:rFonts w:ascii="Calibri" w:eastAsia="Calibri" w:hAnsi="Calibri" w:cs="Times New Roman"/>
          <w:color w:val="auto"/>
          <w:lang w:val="en-GB"/>
        </w:rPr>
        <w:t xml:space="preserve"> [Assessed 04/12/2019]. </w:t>
      </w:r>
    </w:p>
    <w:p w14:paraId="7547E121" w14:textId="4DA9643C" w:rsidR="00E14D82" w:rsidRPr="00DD0739" w:rsidRDefault="00E14D82" w:rsidP="00E14D82">
      <w:pPr>
        <w:numPr>
          <w:ilvl w:val="0"/>
          <w:numId w:val="21"/>
        </w:numPr>
        <w:spacing w:before="0" w:after="160" w:line="259" w:lineRule="auto"/>
        <w:contextualSpacing/>
        <w:rPr>
          <w:rFonts w:ascii="Calibri" w:eastAsia="Calibri" w:hAnsi="Calibri" w:cs="Times New Roman"/>
          <w:i/>
          <w:iCs/>
          <w:color w:val="auto"/>
          <w:lang w:val="en-GB"/>
        </w:rPr>
      </w:pPr>
      <w:r w:rsidRPr="00E14D82">
        <w:rPr>
          <w:rFonts w:ascii="Calibri" w:eastAsia="Calibri" w:hAnsi="Calibri" w:cs="Times New Roman"/>
          <w:color w:val="auto"/>
          <w:lang w:val="en-GB"/>
        </w:rPr>
        <w:t xml:space="preserve">Bayden, I., 2017.  </w:t>
      </w:r>
      <w:r w:rsidRPr="00E14D82">
        <w:rPr>
          <w:rFonts w:ascii="Calibri" w:eastAsia="Calibri" w:hAnsi="Calibri" w:cs="Times New Roman"/>
          <w:i/>
          <w:iCs/>
          <w:color w:val="auto"/>
          <w:lang w:val="en-GB"/>
        </w:rPr>
        <w:t>Linux mail and mailx commands tutorial with examples and send email from command line</w:t>
      </w:r>
      <w:r w:rsidRPr="00E14D82">
        <w:rPr>
          <w:rFonts w:ascii="Calibri" w:eastAsia="Calibri" w:hAnsi="Calibri" w:cs="Times New Roman"/>
          <w:color w:val="auto"/>
          <w:lang w:val="en-GB"/>
        </w:rPr>
        <w:t xml:space="preserve">.  [online] Available at: </w:t>
      </w:r>
      <w:hyperlink r:id="rId100" w:history="1">
        <w:r w:rsidRPr="00E14D82">
          <w:rPr>
            <w:rFonts w:ascii="Calibri" w:eastAsia="Calibri" w:hAnsi="Calibri" w:cs="Times New Roman"/>
            <w:color w:val="0563C1"/>
            <w:u w:val="single"/>
            <w:lang w:val="en-GB"/>
          </w:rPr>
          <w:t>https://www.ibm.com/support/pages/var-filesystem-full-due-varspoolmail</w:t>
        </w:r>
      </w:hyperlink>
      <w:r w:rsidRPr="00E14D82">
        <w:rPr>
          <w:rFonts w:ascii="Calibri" w:eastAsia="Calibri" w:hAnsi="Calibri" w:cs="Times New Roman"/>
          <w:color w:val="auto"/>
          <w:lang w:val="en-GB"/>
        </w:rPr>
        <w:t xml:space="preserve"> [Assessed 26/12/2019]. </w:t>
      </w:r>
    </w:p>
    <w:p w14:paraId="015708B6" w14:textId="4A05BA51" w:rsidR="00CA6794" w:rsidRPr="00B143A7" w:rsidRDefault="00DD0739" w:rsidP="00B143A7">
      <w:pPr>
        <w:numPr>
          <w:ilvl w:val="0"/>
          <w:numId w:val="21"/>
        </w:numPr>
        <w:spacing w:before="0" w:after="160" w:line="259" w:lineRule="auto"/>
        <w:contextualSpacing/>
        <w:rPr>
          <w:rFonts w:ascii="Calibri" w:eastAsia="Calibri" w:hAnsi="Calibri" w:cs="Times New Roman"/>
          <w:i/>
          <w:iCs/>
          <w:color w:val="auto"/>
          <w:lang w:val="en-GB"/>
        </w:rPr>
      </w:pPr>
      <w:r>
        <w:rPr>
          <w:rFonts w:ascii="Calibri" w:eastAsia="Calibri" w:hAnsi="Calibri" w:cs="Times New Roman"/>
          <w:color w:val="auto"/>
          <w:lang w:val="en-GB"/>
        </w:rPr>
        <w:t xml:space="preserve">Blum, </w:t>
      </w:r>
      <w:r w:rsidR="008A4BFB">
        <w:rPr>
          <w:rFonts w:ascii="Calibri" w:eastAsia="Calibri" w:hAnsi="Calibri" w:cs="Times New Roman"/>
          <w:color w:val="auto"/>
          <w:lang w:val="en-GB"/>
        </w:rPr>
        <w:t xml:space="preserve">R., Bresnahan, </w:t>
      </w:r>
      <w:r w:rsidR="00983E37">
        <w:rPr>
          <w:rFonts w:ascii="Calibri" w:eastAsia="Calibri" w:hAnsi="Calibri" w:cs="Times New Roman"/>
          <w:color w:val="auto"/>
          <w:lang w:val="en-GB"/>
        </w:rPr>
        <w:t xml:space="preserve">C., 2o15.  </w:t>
      </w:r>
      <w:r w:rsidR="00350AA6" w:rsidRPr="00B143A7">
        <w:rPr>
          <w:rFonts w:ascii="Calibri" w:eastAsia="Calibri" w:hAnsi="Calibri" w:cs="Times New Roman"/>
          <w:i/>
          <w:iCs/>
          <w:color w:val="auto"/>
          <w:lang w:val="en-GB"/>
        </w:rPr>
        <w:t>Linux Command Line and Shell Scripting</w:t>
      </w:r>
      <w:r w:rsidR="00A2716E" w:rsidRPr="00B143A7">
        <w:rPr>
          <w:rFonts w:ascii="Calibri" w:eastAsia="Calibri" w:hAnsi="Calibri" w:cs="Times New Roman"/>
          <w:i/>
          <w:iCs/>
          <w:color w:val="auto"/>
          <w:lang w:val="en-GB"/>
        </w:rPr>
        <w:t xml:space="preserve"> Bible</w:t>
      </w:r>
      <w:r w:rsidR="00A2716E">
        <w:rPr>
          <w:rFonts w:ascii="Calibri" w:eastAsia="Calibri" w:hAnsi="Calibri" w:cs="Times New Roman"/>
          <w:color w:val="auto"/>
          <w:lang w:val="en-GB"/>
        </w:rPr>
        <w:t>.  3</w:t>
      </w:r>
      <w:r w:rsidR="00A2716E" w:rsidRPr="00A2716E">
        <w:rPr>
          <w:rFonts w:ascii="Calibri" w:eastAsia="Calibri" w:hAnsi="Calibri" w:cs="Times New Roman"/>
          <w:color w:val="auto"/>
          <w:vertAlign w:val="superscript"/>
          <w:lang w:val="en-GB"/>
        </w:rPr>
        <w:t>rd</w:t>
      </w:r>
      <w:r w:rsidR="00A2716E">
        <w:rPr>
          <w:rFonts w:ascii="Calibri" w:eastAsia="Calibri" w:hAnsi="Calibri" w:cs="Times New Roman"/>
          <w:color w:val="auto"/>
          <w:lang w:val="en-GB"/>
        </w:rPr>
        <w:t xml:space="preserve"> ed.  </w:t>
      </w:r>
      <w:r w:rsidR="00C034AF">
        <w:rPr>
          <w:rFonts w:ascii="Calibri" w:eastAsia="Calibri" w:hAnsi="Calibri" w:cs="Times New Roman"/>
          <w:color w:val="auto"/>
          <w:lang w:val="en-GB"/>
        </w:rPr>
        <w:t>Indiana</w:t>
      </w:r>
      <w:r w:rsidR="00F607EF">
        <w:rPr>
          <w:rFonts w:ascii="Calibri" w:eastAsia="Calibri" w:hAnsi="Calibri" w:cs="Times New Roman"/>
          <w:color w:val="auto"/>
          <w:lang w:val="en-GB"/>
        </w:rPr>
        <w:t>: John and Wiley Sons</w:t>
      </w:r>
      <w:r w:rsidR="00B143A7">
        <w:rPr>
          <w:rFonts w:ascii="Calibri" w:eastAsia="Calibri" w:hAnsi="Calibri" w:cs="Times New Roman"/>
          <w:color w:val="auto"/>
          <w:lang w:val="en-GB"/>
        </w:rPr>
        <w:t>.</w:t>
      </w:r>
    </w:p>
    <w:p w14:paraId="61949ABC"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i/>
          <w:iCs/>
          <w:color w:val="auto"/>
          <w:lang w:val="en-GB"/>
        </w:rPr>
      </w:pPr>
      <w:r w:rsidRPr="00E14D82">
        <w:rPr>
          <w:rFonts w:ascii="Calibri" w:eastAsia="Calibri" w:hAnsi="Calibri" w:cs="Times New Roman"/>
          <w:color w:val="auto"/>
          <w:lang w:val="en-GB"/>
        </w:rPr>
        <w:t xml:space="preserve">Buzdar, 2019.  </w:t>
      </w:r>
      <w:r w:rsidRPr="00E14D82">
        <w:rPr>
          <w:rFonts w:ascii="Calibri" w:eastAsia="Calibri" w:hAnsi="Calibri" w:cs="Times New Roman"/>
          <w:i/>
          <w:iCs/>
          <w:color w:val="auto"/>
          <w:lang w:val="en-GB"/>
        </w:rPr>
        <w:t>How to comment out lines in configuration files on Linux</w:t>
      </w:r>
      <w:r w:rsidRPr="00E14D82">
        <w:rPr>
          <w:rFonts w:ascii="Calibri" w:eastAsia="Calibri" w:hAnsi="Calibri" w:cs="Times New Roman"/>
          <w:color w:val="auto"/>
          <w:lang w:val="en-GB"/>
        </w:rPr>
        <w:t xml:space="preserve">.  [online] Available at: </w:t>
      </w:r>
      <w:hyperlink r:id="rId101" w:history="1">
        <w:r w:rsidRPr="00E14D82">
          <w:rPr>
            <w:rFonts w:ascii="Calibri" w:eastAsia="Calibri" w:hAnsi="Calibri" w:cs="Times New Roman"/>
            <w:color w:val="0563C1"/>
            <w:u w:val="single"/>
            <w:lang w:val="en-GB"/>
          </w:rPr>
          <w:t>https://vitux.com/how-to-comment-out-lines-in-configuration-files-on-linux/</w:t>
        </w:r>
      </w:hyperlink>
      <w:r w:rsidRPr="00E14D82">
        <w:rPr>
          <w:rFonts w:ascii="Calibri" w:eastAsia="Calibri" w:hAnsi="Calibri" w:cs="Times New Roman"/>
          <w:color w:val="auto"/>
          <w:lang w:val="en-GB"/>
        </w:rPr>
        <w:t xml:space="preserve"> [Assessed 28/12/2019].</w:t>
      </w:r>
    </w:p>
    <w:p w14:paraId="1D0116DC"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Canepa, G., 2016.  </w:t>
      </w:r>
      <w:r w:rsidRPr="00E14D82">
        <w:rPr>
          <w:rFonts w:ascii="Calibri" w:eastAsia="Calibri" w:hAnsi="Calibri" w:cs="Times New Roman"/>
          <w:i/>
          <w:iCs/>
          <w:color w:val="auto"/>
          <w:lang w:val="en-GB"/>
        </w:rPr>
        <w:t>Find Top Running Processes by Highest Memory and CPU Usage in Linux</w:t>
      </w:r>
      <w:r w:rsidRPr="00E14D82">
        <w:rPr>
          <w:rFonts w:ascii="Calibri" w:eastAsia="Calibri" w:hAnsi="Calibri" w:cs="Times New Roman"/>
          <w:color w:val="auto"/>
          <w:lang w:val="en-GB"/>
        </w:rPr>
        <w:t xml:space="preserve">.  [online] Tecmint: Linux Howtos, Tutorials &amp; Guides.  Available at: </w:t>
      </w:r>
      <w:hyperlink r:id="rId102" w:history="1">
        <w:r w:rsidRPr="00E14D82">
          <w:rPr>
            <w:rFonts w:ascii="Calibri" w:eastAsia="Calibri" w:hAnsi="Calibri" w:cs="Times New Roman"/>
            <w:color w:val="0563C1"/>
            <w:u w:val="single"/>
            <w:lang w:val="en-GB"/>
          </w:rPr>
          <w:t>https://www.tecmint.com/find-linux-processes-memory-ram-cpu-usage/</w:t>
        </w:r>
      </w:hyperlink>
      <w:r w:rsidRPr="00E14D82">
        <w:rPr>
          <w:rFonts w:ascii="Calibri" w:eastAsia="Calibri" w:hAnsi="Calibri" w:cs="Times New Roman"/>
          <w:color w:val="auto"/>
          <w:lang w:val="en-GB"/>
        </w:rPr>
        <w:t xml:space="preserve">. </w:t>
      </w:r>
    </w:p>
    <w:p w14:paraId="4DD6B35D"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Cezar, A.,  2018</w:t>
      </w:r>
      <w:r w:rsidRPr="00E14D82">
        <w:rPr>
          <w:rFonts w:ascii="Calibri" w:eastAsia="Calibri" w:hAnsi="Calibri" w:cs="Times New Roman"/>
          <w:i/>
          <w:iCs/>
          <w:color w:val="auto"/>
          <w:lang w:val="en-GB"/>
        </w:rPr>
        <w:t>. How to Synchronize Time with NTP in Linux</w:t>
      </w:r>
      <w:r w:rsidRPr="00E14D82">
        <w:rPr>
          <w:rFonts w:ascii="Calibri" w:eastAsia="Calibri" w:hAnsi="Calibri" w:cs="Times New Roman"/>
          <w:color w:val="auto"/>
          <w:lang w:val="en-GB"/>
        </w:rPr>
        <w:t xml:space="preserve">.  [online] Tecmint: Linux Howtos, Tutorials &amp; Guides.   Available at:  </w:t>
      </w:r>
      <w:hyperlink r:id="rId103" w:history="1">
        <w:r w:rsidRPr="00E14D82">
          <w:rPr>
            <w:rFonts w:ascii="Calibri" w:eastAsia="Calibri" w:hAnsi="Calibri" w:cs="Times New Roman"/>
            <w:color w:val="0563C1"/>
            <w:u w:val="single"/>
            <w:lang w:val="en-GB"/>
          </w:rPr>
          <w:t>https://www.tecmint.com/synchronize-time-with-ntp-in-linux/</w:t>
        </w:r>
      </w:hyperlink>
      <w:r w:rsidRPr="00E14D82">
        <w:rPr>
          <w:rFonts w:ascii="Calibri" w:eastAsia="Calibri" w:hAnsi="Calibri" w:cs="Times New Roman"/>
          <w:color w:val="auto"/>
          <w:lang w:val="en-GB"/>
        </w:rPr>
        <w:t xml:space="preserve"> [Accessed 06/11/2019].</w:t>
      </w:r>
    </w:p>
    <w:p w14:paraId="40ABCE87"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Chauhun, A., 2018.  </w:t>
      </w:r>
      <w:r w:rsidRPr="00E14D82">
        <w:rPr>
          <w:rFonts w:ascii="Calibri" w:eastAsia="Calibri" w:hAnsi="Calibri" w:cs="Times New Roman"/>
          <w:i/>
          <w:iCs/>
          <w:color w:val="auto"/>
          <w:lang w:val="en-GB"/>
        </w:rPr>
        <w:t>Introduction to PGP encryption and decryption</w:t>
      </w:r>
      <w:r w:rsidRPr="00E14D82">
        <w:rPr>
          <w:rFonts w:ascii="Calibri" w:eastAsia="Calibri" w:hAnsi="Calibri" w:cs="Times New Roman"/>
          <w:color w:val="auto"/>
          <w:lang w:val="en-GB"/>
        </w:rPr>
        <w:t xml:space="preserve">.  [online] Available at: </w:t>
      </w:r>
      <w:hyperlink r:id="rId104" w:history="1">
        <w:r w:rsidRPr="00E14D82">
          <w:rPr>
            <w:rFonts w:ascii="Calibri" w:eastAsia="Calibri" w:hAnsi="Calibri" w:cs="Times New Roman"/>
            <w:color w:val="0563C1"/>
            <w:u w:val="single"/>
            <w:lang w:val="en-GB"/>
          </w:rPr>
          <w:t>https://developer.rackspace.com/blog/introduction-to-pgp-encryption-and-decryption/</w:t>
        </w:r>
      </w:hyperlink>
      <w:r w:rsidRPr="00E14D82">
        <w:rPr>
          <w:rFonts w:ascii="Calibri" w:eastAsia="Calibri" w:hAnsi="Calibri" w:cs="Times New Roman"/>
          <w:color w:val="auto"/>
          <w:lang w:val="en-GB"/>
        </w:rPr>
        <w:t xml:space="preserve"> [Assessed, 04/12/2019].</w:t>
      </w:r>
    </w:p>
    <w:p w14:paraId="1A1EDF6C"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ComputerNetworkingNotes, 2020.  </w:t>
      </w:r>
      <w:r w:rsidRPr="00E14D82">
        <w:rPr>
          <w:rFonts w:ascii="Calibri" w:eastAsia="Calibri" w:hAnsi="Calibri" w:cs="Times New Roman"/>
          <w:i/>
          <w:iCs/>
          <w:color w:val="auto"/>
          <w:lang w:val="en-GB"/>
        </w:rPr>
        <w:t>ps aux command and ps command explained</w:t>
      </w:r>
      <w:r w:rsidRPr="00E14D82">
        <w:rPr>
          <w:rFonts w:ascii="Calibri" w:eastAsia="Calibri" w:hAnsi="Calibri" w:cs="Times New Roman"/>
          <w:color w:val="auto"/>
          <w:lang w:val="en-GB"/>
        </w:rPr>
        <w:t xml:space="preserve">.  [online] Available at: </w:t>
      </w:r>
      <w:hyperlink r:id="rId105" w:history="1">
        <w:r w:rsidRPr="00E14D82">
          <w:rPr>
            <w:rFonts w:ascii="Calibri" w:eastAsia="Calibri" w:hAnsi="Calibri" w:cs="Times New Roman"/>
            <w:color w:val="0563C1"/>
            <w:u w:val="single"/>
            <w:lang w:val="en-GB"/>
          </w:rPr>
          <w:t>https://www.computernetworkingnotes.com/linux-tutorials/ps-aux-command-and-ps-command-explained.html</w:t>
        </w:r>
      </w:hyperlink>
      <w:r w:rsidRPr="00E14D82">
        <w:rPr>
          <w:rFonts w:ascii="Calibri" w:eastAsia="Calibri" w:hAnsi="Calibri" w:cs="Times New Roman"/>
          <w:color w:val="auto"/>
          <w:lang w:val="en-GB"/>
        </w:rPr>
        <w:t xml:space="preserve"> [Assessed 30/12/2019].</w:t>
      </w:r>
    </w:p>
    <w:p w14:paraId="2D6DE590"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Coulter, F., 2014.  </w:t>
      </w:r>
      <w:r w:rsidRPr="00E14D82">
        <w:rPr>
          <w:rFonts w:ascii="Calibri" w:eastAsia="Calibri" w:hAnsi="Calibri" w:cs="Times New Roman"/>
          <w:i/>
          <w:iCs/>
          <w:color w:val="auto"/>
          <w:lang w:val="en-GB"/>
        </w:rPr>
        <w:t>Why 777 folder permissions are a security risk</w:t>
      </w:r>
      <w:r w:rsidRPr="00E14D82">
        <w:rPr>
          <w:rFonts w:ascii="Calibri" w:eastAsia="Calibri" w:hAnsi="Calibri" w:cs="Times New Roman"/>
          <w:color w:val="auto"/>
          <w:lang w:val="en-GB"/>
        </w:rPr>
        <w:t xml:space="preserve">.  [online]  Available at: </w:t>
      </w:r>
      <w:hyperlink r:id="rId106" w:history="1">
        <w:r w:rsidRPr="00E14D82">
          <w:rPr>
            <w:rFonts w:ascii="Calibri" w:eastAsia="Calibri" w:hAnsi="Calibri" w:cs="Times New Roman"/>
            <w:color w:val="0563C1"/>
            <w:u w:val="single"/>
            <w:lang w:val="en-GB"/>
          </w:rPr>
          <w:t>https://www.spiralscripts.co.uk/Blog/why-777-folder-permissions-are-a-security-risk.html</w:t>
        </w:r>
      </w:hyperlink>
      <w:r w:rsidRPr="00E14D82">
        <w:rPr>
          <w:rFonts w:ascii="Calibri" w:eastAsia="Calibri" w:hAnsi="Calibri" w:cs="Times New Roman"/>
          <w:color w:val="auto"/>
          <w:lang w:val="en-GB"/>
        </w:rPr>
        <w:t xml:space="preserve"> [Assessed 04/11/2019].</w:t>
      </w:r>
    </w:p>
    <w:p w14:paraId="6C0C890C"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EDUCBA, 2019: </w:t>
      </w:r>
      <w:r w:rsidRPr="00E14D82">
        <w:rPr>
          <w:rFonts w:ascii="Calibri" w:eastAsia="Calibri" w:hAnsi="Calibri" w:cs="Times New Roman"/>
          <w:i/>
          <w:iCs/>
          <w:color w:val="auto"/>
          <w:lang w:val="en-GB"/>
        </w:rPr>
        <w:t>4 Important Shell Script Types for Linux Newbies (Helpful)</w:t>
      </w:r>
      <w:r w:rsidRPr="00E14D82">
        <w:rPr>
          <w:rFonts w:ascii="Calibri" w:eastAsia="Calibri" w:hAnsi="Calibri" w:cs="Times New Roman"/>
          <w:color w:val="auto"/>
          <w:lang w:val="en-GB"/>
        </w:rPr>
        <w:t xml:space="preserve">.  [online] Available at: </w:t>
      </w:r>
      <w:hyperlink r:id="rId107" w:history="1">
        <w:r w:rsidRPr="00E14D82">
          <w:rPr>
            <w:rFonts w:ascii="Calibri" w:eastAsia="Calibri" w:hAnsi="Calibri" w:cs="Times New Roman"/>
            <w:color w:val="0563C1"/>
            <w:u w:val="single"/>
            <w:lang w:val="en-GB"/>
          </w:rPr>
          <w:t>https://www.educba.com/shell-scripting-in-linux/</w:t>
        </w:r>
      </w:hyperlink>
      <w:r w:rsidRPr="00E14D82">
        <w:rPr>
          <w:rFonts w:ascii="Calibri" w:eastAsia="Calibri" w:hAnsi="Calibri" w:cs="Times New Roman"/>
          <w:color w:val="auto"/>
          <w:lang w:val="en-GB"/>
        </w:rPr>
        <w:t xml:space="preserve"> [Assessed 04/11/2019].</w:t>
      </w:r>
    </w:p>
    <w:p w14:paraId="37F272FE"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Fancher, P, J., 2018.  </w:t>
      </w:r>
      <w:r w:rsidRPr="00E14D82">
        <w:rPr>
          <w:rFonts w:ascii="Calibri" w:eastAsia="Calibri" w:hAnsi="Calibri" w:cs="Times New Roman"/>
          <w:i/>
          <w:iCs/>
          <w:color w:val="auto"/>
          <w:lang w:val="en-GB"/>
        </w:rPr>
        <w:t>How to Change File Ownership &amp; Groups in Linux</w:t>
      </w:r>
      <w:r w:rsidRPr="00E14D82">
        <w:rPr>
          <w:rFonts w:ascii="Calibri" w:eastAsia="Calibri" w:hAnsi="Calibri" w:cs="Times New Roman"/>
          <w:color w:val="auto"/>
          <w:lang w:val="en-GB"/>
        </w:rPr>
        <w:t xml:space="preserve">.  [online] Available at: </w:t>
      </w:r>
      <w:hyperlink r:id="rId108" w:history="1">
        <w:r w:rsidRPr="00E14D82">
          <w:rPr>
            <w:rFonts w:ascii="Calibri" w:eastAsia="Calibri" w:hAnsi="Calibri" w:cs="Times New Roman"/>
            <w:color w:val="0563C1"/>
            <w:u w:val="single"/>
            <w:lang w:val="en-GB"/>
          </w:rPr>
          <w:t>https://www.hostingadvice.com/how-to/change-file-ownershipgroups-linux/</w:t>
        </w:r>
      </w:hyperlink>
      <w:r w:rsidRPr="00E14D82">
        <w:rPr>
          <w:rFonts w:ascii="Calibri" w:eastAsia="Calibri" w:hAnsi="Calibri" w:cs="Times New Roman"/>
          <w:color w:val="auto"/>
          <w:lang w:val="en-GB"/>
        </w:rPr>
        <w:t xml:space="preserve"> [Assessed 12/11/2019].</w:t>
      </w:r>
    </w:p>
    <w:p w14:paraId="6B3247D2"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Gen too Linux, 2019.  </w:t>
      </w:r>
      <w:r w:rsidRPr="00E14D82">
        <w:rPr>
          <w:rFonts w:ascii="Calibri" w:eastAsia="Calibri" w:hAnsi="Calibri" w:cs="Times New Roman"/>
          <w:i/>
          <w:iCs/>
          <w:color w:val="auto"/>
          <w:lang w:val="en-GB"/>
        </w:rPr>
        <w:t>Nano/Basics Guide</w:t>
      </w:r>
      <w:r w:rsidRPr="00E14D82">
        <w:rPr>
          <w:rFonts w:ascii="Calibri" w:eastAsia="Calibri" w:hAnsi="Calibri" w:cs="Times New Roman"/>
          <w:color w:val="auto"/>
          <w:lang w:val="en-GB"/>
        </w:rPr>
        <w:t xml:space="preserve">.  [online]. Available at: </w:t>
      </w:r>
      <w:hyperlink r:id="rId109" w:history="1">
        <w:r w:rsidRPr="00E14D82">
          <w:rPr>
            <w:rFonts w:ascii="Calibri" w:eastAsia="Calibri" w:hAnsi="Calibri" w:cs="Times New Roman"/>
            <w:color w:val="0563C1"/>
            <w:u w:val="single"/>
            <w:lang w:val="en-GB"/>
          </w:rPr>
          <w:t>https://wiki.gentoo.org/wiki/Nano/Basics_Guide</w:t>
        </w:r>
      </w:hyperlink>
      <w:r w:rsidRPr="00E14D82">
        <w:rPr>
          <w:rFonts w:ascii="Calibri" w:eastAsia="Calibri" w:hAnsi="Calibri" w:cs="Times New Roman"/>
          <w:color w:val="auto"/>
          <w:lang w:val="en-GB"/>
        </w:rPr>
        <w:t xml:space="preserve"> [Assessed 04/01/2010].  </w:t>
      </w:r>
    </w:p>
    <w:p w14:paraId="02FA436C"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lastRenderedPageBreak/>
        <w:t xml:space="preserve">Henry-Stocker, S., 2017.  </w:t>
      </w:r>
      <w:r w:rsidRPr="00E14D82">
        <w:rPr>
          <w:rFonts w:ascii="Calibri" w:eastAsia="Calibri" w:hAnsi="Calibri" w:cs="Times New Roman"/>
          <w:i/>
          <w:iCs/>
          <w:color w:val="auto"/>
          <w:lang w:val="en-GB"/>
        </w:rPr>
        <w:t>Examining network connections on Linux systems</w:t>
      </w:r>
      <w:r w:rsidRPr="00E14D82">
        <w:rPr>
          <w:rFonts w:ascii="Calibri" w:eastAsia="Calibri" w:hAnsi="Calibri" w:cs="Times New Roman"/>
          <w:color w:val="auto"/>
          <w:lang w:val="en-GB"/>
        </w:rPr>
        <w:t xml:space="preserve">.  [online] Available at </w:t>
      </w:r>
      <w:hyperlink r:id="rId110" w:history="1">
        <w:r w:rsidRPr="00E14D82">
          <w:rPr>
            <w:rFonts w:ascii="Calibri" w:eastAsia="Calibri" w:hAnsi="Calibri" w:cs="Times New Roman"/>
            <w:color w:val="0563C1"/>
            <w:u w:val="single"/>
            <w:lang w:val="en-GB"/>
          </w:rPr>
          <w:t>https://www.networkworld.com/article/3230519/examining-network-connections-on-linux-systems.html</w:t>
        </w:r>
      </w:hyperlink>
      <w:r w:rsidRPr="00E14D82">
        <w:rPr>
          <w:rFonts w:ascii="Calibri" w:eastAsia="Calibri" w:hAnsi="Calibri" w:cs="Times New Roman"/>
          <w:color w:val="auto"/>
          <w:lang w:val="en-GB"/>
        </w:rPr>
        <w:t xml:space="preserve"> [Assessed 14/11/2019].</w:t>
      </w:r>
    </w:p>
    <w:p w14:paraId="55F92AB9"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i/>
          <w:iCs/>
          <w:color w:val="auto"/>
          <w:lang w:val="en-GB"/>
        </w:rPr>
      </w:pPr>
      <w:r w:rsidRPr="00E14D82">
        <w:rPr>
          <w:rFonts w:ascii="Calibri" w:eastAsia="Calibri" w:hAnsi="Calibri" w:cs="Times New Roman"/>
          <w:color w:val="auto"/>
          <w:lang w:val="en-GB"/>
        </w:rPr>
        <w:t xml:space="preserve">Henry-Stocker, S., 2019.  </w:t>
      </w:r>
      <w:r w:rsidRPr="00E14D82">
        <w:rPr>
          <w:rFonts w:ascii="Calibri" w:eastAsia="Calibri" w:hAnsi="Calibri" w:cs="Times New Roman"/>
          <w:i/>
          <w:iCs/>
          <w:color w:val="auto"/>
          <w:lang w:val="en-GB"/>
        </w:rPr>
        <w:t xml:space="preserve">How to send email from the Linux command line.  </w:t>
      </w:r>
      <w:r w:rsidRPr="00E14D82">
        <w:rPr>
          <w:rFonts w:ascii="Calibri" w:eastAsia="Calibri" w:hAnsi="Calibri" w:cs="Times New Roman"/>
          <w:color w:val="auto"/>
          <w:lang w:val="en-GB"/>
        </w:rPr>
        <w:t xml:space="preserve">[online]  Available at: </w:t>
      </w:r>
      <w:hyperlink r:id="rId111" w:history="1">
        <w:r w:rsidRPr="00E14D82">
          <w:rPr>
            <w:rFonts w:ascii="Calibri" w:eastAsia="Calibri" w:hAnsi="Calibri" w:cs="Times New Roman"/>
            <w:color w:val="0563C1"/>
            <w:u w:val="single"/>
            <w:lang w:val="en-GB"/>
          </w:rPr>
          <w:t>https://www.networkworld.com/article/3402027/how-to-send-email-from-the-linux-command-line.html</w:t>
        </w:r>
      </w:hyperlink>
      <w:r w:rsidRPr="00E14D82">
        <w:rPr>
          <w:rFonts w:ascii="Calibri" w:eastAsia="Calibri" w:hAnsi="Calibri" w:cs="Times New Roman"/>
          <w:color w:val="auto"/>
          <w:lang w:val="en-GB"/>
        </w:rPr>
        <w:t xml:space="preserve"> [Assessed 24/12/2019].</w:t>
      </w:r>
    </w:p>
    <w:p w14:paraId="52E8E6A8"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IBM, 2019.  </w:t>
      </w:r>
      <w:r w:rsidRPr="00E14D82">
        <w:rPr>
          <w:rFonts w:ascii="Calibri" w:eastAsia="Calibri" w:hAnsi="Calibri" w:cs="Times New Roman"/>
          <w:i/>
          <w:iCs/>
          <w:color w:val="auto"/>
          <w:lang w:val="en-GB"/>
        </w:rPr>
        <w:t>Creating and managing groups on Linux</w:t>
      </w:r>
      <w:r w:rsidRPr="00E14D82">
        <w:rPr>
          <w:rFonts w:ascii="Calibri" w:eastAsia="Calibri" w:hAnsi="Calibri" w:cs="Times New Roman"/>
          <w:color w:val="auto"/>
          <w:lang w:val="en-GB"/>
        </w:rPr>
        <w:t xml:space="preserve">.  [online] Available at: </w:t>
      </w:r>
      <w:hyperlink r:id="rId112" w:history="1">
        <w:r w:rsidRPr="00E14D82">
          <w:rPr>
            <w:rFonts w:ascii="Calibri" w:eastAsia="Calibri" w:hAnsi="Calibri" w:cs="Times New Roman"/>
            <w:color w:val="0563C1"/>
            <w:u w:val="single"/>
            <w:lang w:val="en-GB"/>
          </w:rPr>
          <w:t>https://www.ibm.com/support/knowledgecenter/SSFKSJ_9.1.0/com.ibm.mq.sec.doc/q011110_.htm</w:t>
        </w:r>
      </w:hyperlink>
      <w:r w:rsidRPr="00E14D82">
        <w:rPr>
          <w:rFonts w:ascii="Calibri" w:eastAsia="Calibri" w:hAnsi="Calibri" w:cs="Times New Roman"/>
          <w:color w:val="auto"/>
          <w:lang w:val="en-GB"/>
        </w:rPr>
        <w:t xml:space="preserve"> [Assessed 12/11/2019].</w:t>
      </w:r>
    </w:p>
    <w:p w14:paraId="4BE597A4"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IBM, 2018.  </w:t>
      </w:r>
      <w:r w:rsidRPr="00E14D82">
        <w:rPr>
          <w:rFonts w:ascii="Calibri" w:eastAsia="Calibri" w:hAnsi="Calibri" w:cs="Times New Roman"/>
          <w:i/>
          <w:iCs/>
          <w:color w:val="auto"/>
          <w:lang w:val="en-GB"/>
        </w:rPr>
        <w:t>/var Filesystem Is Full (due to /var/spool/mail/*).</w:t>
      </w:r>
      <w:r w:rsidRPr="00E14D82">
        <w:rPr>
          <w:rFonts w:ascii="Calibri" w:eastAsia="Calibri" w:hAnsi="Calibri" w:cs="Times New Roman"/>
          <w:color w:val="auto"/>
          <w:lang w:val="en-GB"/>
        </w:rPr>
        <w:t xml:space="preserve">  [online] Available at: </w:t>
      </w:r>
      <w:hyperlink r:id="rId113" w:history="1">
        <w:r w:rsidRPr="00E14D82">
          <w:rPr>
            <w:rFonts w:ascii="Calibri" w:eastAsia="Calibri" w:hAnsi="Calibri" w:cs="Times New Roman"/>
            <w:color w:val="0563C1"/>
            <w:u w:val="single"/>
            <w:lang w:val="en-GB"/>
          </w:rPr>
          <w:t>https://www.ibm.com/support/pages/var-filesystem-full-due-varspoolmail</w:t>
        </w:r>
      </w:hyperlink>
      <w:r w:rsidRPr="00E14D82">
        <w:rPr>
          <w:rFonts w:ascii="Calibri" w:eastAsia="Calibri" w:hAnsi="Calibri" w:cs="Times New Roman"/>
          <w:color w:val="auto"/>
          <w:lang w:val="en-GB"/>
        </w:rPr>
        <w:t xml:space="preserve"> [Assessed 23/12/2019].  </w:t>
      </w:r>
    </w:p>
    <w:p w14:paraId="41F75BE6"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proofErr w:type="spellStart"/>
      <w:r w:rsidRPr="00E14D82">
        <w:rPr>
          <w:rFonts w:ascii="Calibri" w:eastAsia="Calibri" w:hAnsi="Calibri" w:cs="Times New Roman"/>
          <w:color w:val="auto"/>
          <w:lang w:val="en-GB"/>
        </w:rPr>
        <w:t>Kerravala</w:t>
      </w:r>
      <w:proofErr w:type="spellEnd"/>
      <w:r w:rsidRPr="00E14D82">
        <w:rPr>
          <w:rFonts w:ascii="Calibri" w:eastAsia="Calibri" w:hAnsi="Calibri" w:cs="Times New Roman"/>
          <w:color w:val="auto"/>
          <w:lang w:val="en-GB"/>
        </w:rPr>
        <w:t xml:space="preserve">, Z., 2018.   </w:t>
      </w:r>
      <w:r w:rsidRPr="00E14D82">
        <w:rPr>
          <w:rFonts w:ascii="Calibri" w:eastAsia="Calibri" w:hAnsi="Calibri" w:cs="Times New Roman"/>
          <w:i/>
          <w:iCs/>
          <w:color w:val="auto"/>
          <w:lang w:val="en-GB"/>
        </w:rPr>
        <w:t>DHCP defined and how it works</w:t>
      </w:r>
      <w:r w:rsidRPr="00E14D82">
        <w:rPr>
          <w:rFonts w:ascii="Calibri" w:eastAsia="Calibri" w:hAnsi="Calibri" w:cs="Times New Roman"/>
          <w:color w:val="auto"/>
          <w:lang w:val="en-GB"/>
        </w:rPr>
        <w:t xml:space="preserve">.  [online]  Available at:   </w:t>
      </w:r>
      <w:hyperlink r:id="rId114" w:history="1">
        <w:r w:rsidRPr="00E14D82">
          <w:rPr>
            <w:rFonts w:ascii="Calibri" w:eastAsia="Calibri" w:hAnsi="Calibri" w:cs="Times New Roman"/>
            <w:color w:val="0563C1"/>
            <w:u w:val="single"/>
            <w:lang w:val="en-GB"/>
          </w:rPr>
          <w:t>https://www.networkworld.com/article/3299438/dhcp-defined-and-how-it-works.html</w:t>
        </w:r>
      </w:hyperlink>
      <w:r w:rsidRPr="00E14D82">
        <w:rPr>
          <w:rFonts w:ascii="Calibri" w:eastAsia="Calibri" w:hAnsi="Calibri" w:cs="Times New Roman"/>
          <w:color w:val="auto"/>
          <w:lang w:val="en-GB"/>
        </w:rPr>
        <w:t xml:space="preserve"> [Assessed 12/11/2019].</w:t>
      </w:r>
    </w:p>
    <w:p w14:paraId="498D60EB"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proofErr w:type="spellStart"/>
      <w:r w:rsidRPr="00E14D82">
        <w:rPr>
          <w:rFonts w:ascii="Calibri" w:eastAsia="Calibri" w:hAnsi="Calibri" w:cs="Times New Roman"/>
          <w:color w:val="auto"/>
          <w:lang w:val="en-GB"/>
        </w:rPr>
        <w:t>Kyrnin</w:t>
      </w:r>
      <w:proofErr w:type="spellEnd"/>
      <w:r w:rsidRPr="00E14D82">
        <w:rPr>
          <w:rFonts w:ascii="Calibri" w:eastAsia="Calibri" w:hAnsi="Calibri" w:cs="Times New Roman"/>
          <w:color w:val="auto"/>
          <w:lang w:val="en-GB"/>
        </w:rPr>
        <w:t xml:space="preserve">, J., 2019.  </w:t>
      </w:r>
      <w:r w:rsidRPr="00E14D82">
        <w:rPr>
          <w:rFonts w:ascii="Calibri" w:eastAsia="Calibri" w:hAnsi="Calibri" w:cs="Times New Roman"/>
          <w:i/>
          <w:iCs/>
          <w:color w:val="auto"/>
          <w:lang w:val="en-GB"/>
        </w:rPr>
        <w:t>Understanding the Index.html Page on a Website</w:t>
      </w:r>
      <w:r w:rsidRPr="00E14D82">
        <w:rPr>
          <w:rFonts w:ascii="Calibri" w:eastAsia="Calibri" w:hAnsi="Calibri" w:cs="Times New Roman"/>
          <w:color w:val="auto"/>
          <w:lang w:val="en-GB"/>
        </w:rPr>
        <w:t xml:space="preserve">. [online] Available at: </w:t>
      </w:r>
      <w:hyperlink r:id="rId115" w:history="1">
        <w:r w:rsidRPr="00E14D82">
          <w:rPr>
            <w:rFonts w:ascii="Calibri" w:eastAsia="Calibri" w:hAnsi="Calibri" w:cs="Times New Roman"/>
            <w:color w:val="0563C1"/>
            <w:u w:val="single"/>
            <w:lang w:val="en-GB"/>
          </w:rPr>
          <w:t>https://www.lifewire.com/index-html-page-3466505</w:t>
        </w:r>
      </w:hyperlink>
      <w:r w:rsidRPr="00E14D82">
        <w:rPr>
          <w:rFonts w:ascii="Calibri" w:eastAsia="Calibri" w:hAnsi="Calibri" w:cs="Times New Roman"/>
          <w:color w:val="auto"/>
          <w:lang w:val="en-GB"/>
        </w:rPr>
        <w:t xml:space="preserve"> [Assessed 30/12/2019].</w:t>
      </w:r>
    </w:p>
    <w:p w14:paraId="4FCBF375"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proofErr w:type="spellStart"/>
      <w:r w:rsidRPr="00E14D82">
        <w:rPr>
          <w:rFonts w:ascii="Calibri" w:eastAsia="Calibri" w:hAnsi="Calibri" w:cs="Times New Roman"/>
          <w:color w:val="auto"/>
          <w:lang w:val="en-GB"/>
        </w:rPr>
        <w:t>Lithmee</w:t>
      </w:r>
      <w:proofErr w:type="spellEnd"/>
      <w:r w:rsidRPr="00E14D82">
        <w:rPr>
          <w:rFonts w:ascii="Calibri" w:eastAsia="Calibri" w:hAnsi="Calibri" w:cs="Times New Roman"/>
          <w:color w:val="auto"/>
          <w:lang w:val="en-GB"/>
        </w:rPr>
        <w:t xml:space="preserve">, 2018.  </w:t>
      </w:r>
      <w:r w:rsidRPr="00E14D82">
        <w:rPr>
          <w:rFonts w:ascii="Calibri" w:eastAsia="Calibri" w:hAnsi="Calibri" w:cs="Times New Roman"/>
          <w:i/>
          <w:iCs/>
          <w:color w:val="auto"/>
          <w:lang w:val="en-GB"/>
        </w:rPr>
        <w:t>Difference Between GUI and CLI</w:t>
      </w:r>
      <w:r w:rsidRPr="00E14D82">
        <w:rPr>
          <w:rFonts w:ascii="Calibri" w:eastAsia="Calibri" w:hAnsi="Calibri" w:cs="Times New Roman"/>
          <w:color w:val="auto"/>
          <w:lang w:val="en-GB"/>
        </w:rPr>
        <w:t xml:space="preserve">.  [online] Available at: </w:t>
      </w:r>
      <w:hyperlink r:id="rId116" w:history="1">
        <w:r w:rsidRPr="00E14D82">
          <w:rPr>
            <w:rFonts w:ascii="Calibri" w:eastAsia="Calibri" w:hAnsi="Calibri" w:cs="Times New Roman"/>
            <w:color w:val="0563C1"/>
            <w:u w:val="single"/>
            <w:lang w:val="en-GB"/>
          </w:rPr>
          <w:t>https://pediaa.com/difference-between-gui-and-cli/</w:t>
        </w:r>
      </w:hyperlink>
      <w:r w:rsidRPr="00E14D82">
        <w:rPr>
          <w:rFonts w:ascii="Calibri" w:eastAsia="Calibri" w:hAnsi="Calibri" w:cs="Times New Roman"/>
          <w:color w:val="auto"/>
          <w:lang w:val="en-GB"/>
        </w:rPr>
        <w:t xml:space="preserve"> [Assessed 01/01/2010].</w:t>
      </w:r>
    </w:p>
    <w:p w14:paraId="5E47B268"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proofErr w:type="spellStart"/>
      <w:r w:rsidRPr="00E14D82">
        <w:rPr>
          <w:rFonts w:ascii="Calibri" w:eastAsia="Calibri" w:hAnsi="Calibri" w:cs="Times New Roman"/>
          <w:color w:val="auto"/>
          <w:lang w:val="en-GB"/>
        </w:rPr>
        <w:t>Linuxize</w:t>
      </w:r>
      <w:proofErr w:type="spellEnd"/>
      <w:r w:rsidRPr="00E14D82">
        <w:rPr>
          <w:rFonts w:ascii="Calibri" w:eastAsia="Calibri" w:hAnsi="Calibri" w:cs="Times New Roman"/>
          <w:color w:val="auto"/>
          <w:lang w:val="en-GB"/>
        </w:rPr>
        <w:t xml:space="preserve">, 2019.  </w:t>
      </w:r>
      <w:r w:rsidRPr="00E14D82">
        <w:rPr>
          <w:rFonts w:ascii="Calibri" w:eastAsia="Calibri" w:hAnsi="Calibri" w:cs="Times New Roman"/>
          <w:i/>
          <w:iCs/>
          <w:color w:val="auto"/>
          <w:lang w:val="en-GB"/>
        </w:rPr>
        <w:t>How to Create Groups in Linux (groupadd Command</w:t>
      </w:r>
      <w:r w:rsidRPr="00E14D82">
        <w:rPr>
          <w:rFonts w:ascii="Calibri" w:eastAsia="Calibri" w:hAnsi="Calibri" w:cs="Times New Roman"/>
          <w:color w:val="auto"/>
          <w:lang w:val="en-GB"/>
        </w:rPr>
        <w:t xml:space="preserve">).  [online] Available at: </w:t>
      </w:r>
      <w:hyperlink r:id="rId117" w:history="1">
        <w:r w:rsidRPr="00E14D82">
          <w:rPr>
            <w:rFonts w:ascii="Calibri" w:eastAsia="Calibri" w:hAnsi="Calibri" w:cs="Times New Roman"/>
            <w:color w:val="0563C1"/>
            <w:u w:val="single"/>
            <w:lang w:val="en-GB"/>
          </w:rPr>
          <w:t>https://linuxize.com/post/how-to-create-groups-in-linux/</w:t>
        </w:r>
      </w:hyperlink>
      <w:r w:rsidRPr="00E14D82">
        <w:rPr>
          <w:rFonts w:ascii="Calibri" w:eastAsia="Calibri" w:hAnsi="Calibri" w:cs="Times New Roman"/>
          <w:color w:val="auto"/>
          <w:lang w:val="en-GB"/>
        </w:rPr>
        <w:t xml:space="preserve"> [Assessed 12/11/2019].</w:t>
      </w:r>
    </w:p>
    <w:p w14:paraId="7F9436FD"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McDonald, 2012.  </w:t>
      </w:r>
      <w:r w:rsidRPr="00E14D82">
        <w:rPr>
          <w:rFonts w:ascii="Calibri" w:eastAsia="Calibri" w:hAnsi="Calibri" w:cs="Times New Roman"/>
          <w:i/>
          <w:iCs/>
          <w:color w:val="auto"/>
          <w:lang w:val="en-GB"/>
        </w:rPr>
        <w:t>The “chmod 777” trap: How and why to avoid it.</w:t>
      </w:r>
      <w:r w:rsidRPr="00E14D82">
        <w:rPr>
          <w:rFonts w:ascii="Calibri" w:eastAsia="Calibri" w:hAnsi="Calibri" w:cs="Times New Roman"/>
          <w:color w:val="auto"/>
          <w:lang w:val="en-GB"/>
        </w:rPr>
        <w:t xml:space="preserve">  [online] Available at: </w:t>
      </w:r>
      <w:hyperlink r:id="rId118" w:history="1">
        <w:r w:rsidRPr="00E14D82">
          <w:rPr>
            <w:rFonts w:ascii="Calibri" w:eastAsia="Calibri" w:hAnsi="Calibri" w:cs="Times New Roman"/>
            <w:color w:val="0563C1"/>
            <w:u w:val="single"/>
            <w:lang w:val="en-GB"/>
          </w:rPr>
          <w:t>https://www.anchor.com.au/blog/2012/09/the-chmod-777-trap-how-and-why-to-avoid-it/</w:t>
        </w:r>
      </w:hyperlink>
      <w:r w:rsidRPr="00E14D82">
        <w:rPr>
          <w:rFonts w:ascii="Calibri" w:eastAsia="Calibri" w:hAnsi="Calibri" w:cs="Times New Roman"/>
          <w:color w:val="auto"/>
          <w:lang w:val="en-GB"/>
        </w:rPr>
        <w:t xml:space="preserve"> [Assessed 05/11/2019].</w:t>
      </w:r>
    </w:p>
    <w:p w14:paraId="740E87BC"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McDonnell, S., 2020. </w:t>
      </w:r>
      <w:r w:rsidRPr="00E14D82">
        <w:rPr>
          <w:rFonts w:ascii="Calibri" w:eastAsia="Calibri" w:hAnsi="Calibri" w:cs="Times New Roman"/>
          <w:i/>
          <w:iCs/>
          <w:color w:val="auto"/>
          <w:lang w:val="en-GB"/>
        </w:rPr>
        <w:t>How to Switch Users in a Linux Shell</w:t>
      </w:r>
      <w:r w:rsidRPr="00E14D82">
        <w:rPr>
          <w:rFonts w:ascii="Calibri" w:eastAsia="Calibri" w:hAnsi="Calibri" w:cs="Times New Roman"/>
          <w:color w:val="auto"/>
          <w:lang w:val="en-GB"/>
        </w:rPr>
        <w:t xml:space="preserve">.  [online] Available at:  </w:t>
      </w:r>
      <w:hyperlink r:id="rId119" w:history="1">
        <w:r w:rsidRPr="00E14D82">
          <w:rPr>
            <w:rFonts w:ascii="Calibri" w:eastAsia="Calibri" w:hAnsi="Calibri" w:cs="Times New Roman"/>
            <w:color w:val="0563C1"/>
            <w:u w:val="single"/>
            <w:lang w:val="en-GB"/>
          </w:rPr>
          <w:t>https://www.techwalla.com/articles/how-to-switch-users-in-a-linux-shell</w:t>
        </w:r>
      </w:hyperlink>
      <w:r w:rsidRPr="00E14D82">
        <w:rPr>
          <w:rFonts w:ascii="Calibri" w:eastAsia="Calibri" w:hAnsi="Calibri" w:cs="Times New Roman"/>
          <w:color w:val="auto"/>
          <w:lang w:val="en-GB"/>
        </w:rPr>
        <w:t xml:space="preserve"> [Assessed 12/11/2019].</w:t>
      </w:r>
    </w:p>
    <w:p w14:paraId="6C7A3300"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MDLog:/sysadmin, 2007.  </w:t>
      </w:r>
      <w:r w:rsidRPr="00E14D82">
        <w:rPr>
          <w:rFonts w:ascii="Calibri" w:eastAsia="Calibri" w:hAnsi="Calibri" w:cs="Times New Roman"/>
          <w:i/>
          <w:iCs/>
          <w:color w:val="auto"/>
          <w:lang w:val="en-GB"/>
        </w:rPr>
        <w:t>HowTo Disable a User Account in Linux.</w:t>
      </w:r>
      <w:r w:rsidRPr="00E14D82">
        <w:rPr>
          <w:rFonts w:ascii="Calibri" w:eastAsia="Calibri" w:hAnsi="Calibri" w:cs="Times New Roman"/>
          <w:color w:val="auto"/>
          <w:lang w:val="en-GB"/>
        </w:rPr>
        <w:t xml:space="preserve">  [online] Octopress.  Available at: </w:t>
      </w:r>
      <w:hyperlink r:id="rId120" w:history="1">
        <w:r w:rsidRPr="00E14D82">
          <w:rPr>
            <w:rFonts w:ascii="Calibri" w:eastAsia="Calibri" w:hAnsi="Calibri" w:cs="Times New Roman"/>
            <w:color w:val="0563C1"/>
            <w:u w:val="single"/>
            <w:lang w:val="en-GB"/>
          </w:rPr>
          <w:t>http://www.ducea.com/2007/12/05/howto-disable-a-user-account-in-linux/</w:t>
        </w:r>
      </w:hyperlink>
      <w:r w:rsidRPr="00E14D82">
        <w:rPr>
          <w:rFonts w:ascii="Calibri" w:eastAsia="Calibri" w:hAnsi="Calibri" w:cs="Times New Roman"/>
          <w:color w:val="auto"/>
          <w:lang w:val="en-GB"/>
        </w:rPr>
        <w:t xml:space="preserve"> [Assessed 08/11/2019].</w:t>
      </w:r>
    </w:p>
    <w:p w14:paraId="27038302"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i/>
          <w:iCs/>
          <w:color w:val="auto"/>
          <w:lang w:val="en-GB"/>
        </w:rPr>
      </w:pPr>
      <w:r w:rsidRPr="00E14D82">
        <w:rPr>
          <w:rFonts w:ascii="Calibri" w:eastAsia="Calibri" w:hAnsi="Calibri" w:cs="Times New Roman"/>
          <w:color w:val="auto"/>
          <w:lang w:val="en-GB"/>
        </w:rPr>
        <w:t xml:space="preserve">McKinnon, J., 2017.  </w:t>
      </w:r>
      <w:r w:rsidRPr="00E14D82">
        <w:rPr>
          <w:rFonts w:ascii="Calibri" w:eastAsia="Calibri" w:hAnsi="Calibri" w:cs="Times New Roman"/>
          <w:i/>
          <w:iCs/>
          <w:color w:val="auto"/>
          <w:lang w:val="en-GB"/>
        </w:rPr>
        <w:t xml:space="preserve">Understanding File Permissions and Using Them to Secure Your Site.  </w:t>
      </w:r>
      <w:r w:rsidRPr="00E14D82">
        <w:rPr>
          <w:rFonts w:ascii="Calibri" w:eastAsia="Calibri" w:hAnsi="Calibri" w:cs="Times New Roman"/>
          <w:color w:val="auto"/>
          <w:lang w:val="en-GB"/>
        </w:rPr>
        <w:t xml:space="preserve">[online] Available at: </w:t>
      </w:r>
      <w:hyperlink r:id="rId121" w:history="1">
        <w:r w:rsidRPr="00E14D82">
          <w:rPr>
            <w:rFonts w:ascii="Calibri" w:eastAsia="Calibri" w:hAnsi="Calibri" w:cs="Times New Roman"/>
            <w:color w:val="0563C1"/>
            <w:u w:val="single"/>
            <w:lang w:val="en-GB"/>
          </w:rPr>
          <w:t>https://premium.wpmudev.org/blog/understanding-file-permissions/</w:t>
        </w:r>
      </w:hyperlink>
      <w:r w:rsidRPr="00E14D82">
        <w:rPr>
          <w:rFonts w:ascii="Calibri" w:eastAsia="Calibri" w:hAnsi="Calibri" w:cs="Times New Roman"/>
          <w:color w:val="auto"/>
          <w:lang w:val="en-GB"/>
        </w:rPr>
        <w:t xml:space="preserve"> [Assessed 07/11/2019].</w:t>
      </w:r>
    </w:p>
    <w:p w14:paraId="4CC5AEE1"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i/>
          <w:iCs/>
          <w:color w:val="auto"/>
          <w:lang w:val="en-GB"/>
        </w:rPr>
      </w:pPr>
      <w:r w:rsidRPr="00E14D82">
        <w:rPr>
          <w:rFonts w:ascii="Calibri" w:eastAsia="Calibri" w:hAnsi="Calibri" w:cs="Times New Roman"/>
          <w:color w:val="auto"/>
          <w:lang w:val="en-GB"/>
        </w:rPr>
        <w:t xml:space="preserve">Mitchell, B., 2019.  </w:t>
      </w:r>
      <w:r w:rsidRPr="00E14D82">
        <w:rPr>
          <w:rFonts w:ascii="Calibri" w:eastAsia="Calibri" w:hAnsi="Calibri" w:cs="Times New Roman"/>
          <w:i/>
          <w:iCs/>
          <w:color w:val="auto"/>
          <w:lang w:val="en-GB"/>
        </w:rPr>
        <w:t>127.0.0.1 IP Address Explained</w:t>
      </w:r>
      <w:r w:rsidRPr="00E14D82">
        <w:rPr>
          <w:rFonts w:ascii="Calibri" w:eastAsia="Calibri" w:hAnsi="Calibri" w:cs="Times New Roman"/>
          <w:color w:val="auto"/>
          <w:lang w:val="en-GB"/>
        </w:rPr>
        <w:t xml:space="preserve">.  [online] Available at: </w:t>
      </w:r>
      <w:hyperlink r:id="rId122" w:history="1">
        <w:r w:rsidRPr="00E14D82">
          <w:rPr>
            <w:rFonts w:ascii="Calibri" w:eastAsia="Calibri" w:hAnsi="Calibri" w:cs="Times New Roman"/>
            <w:color w:val="0563C1"/>
            <w:u w:val="single"/>
            <w:lang w:val="en-GB"/>
          </w:rPr>
          <w:t>https://www.lifewire.com/network-computer-special-ip-address-818385</w:t>
        </w:r>
      </w:hyperlink>
      <w:r w:rsidRPr="00E14D82">
        <w:rPr>
          <w:rFonts w:ascii="Calibri" w:eastAsia="Calibri" w:hAnsi="Calibri" w:cs="Times New Roman"/>
          <w:color w:val="auto"/>
          <w:lang w:val="en-GB"/>
        </w:rPr>
        <w:t xml:space="preserve"> [Assessed 03/01/2020].</w:t>
      </w:r>
    </w:p>
    <w:p w14:paraId="56D2CEB2"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i/>
          <w:iCs/>
          <w:color w:val="auto"/>
          <w:lang w:val="en-GB"/>
        </w:rPr>
      </w:pPr>
      <w:r w:rsidRPr="00E14D82">
        <w:rPr>
          <w:rFonts w:ascii="Calibri" w:eastAsia="Calibri" w:hAnsi="Calibri" w:cs="Times New Roman"/>
          <w:color w:val="auto"/>
          <w:lang w:val="en-GB"/>
        </w:rPr>
        <w:t xml:space="preserve">Name com, 2019.  </w:t>
      </w:r>
      <w:r w:rsidRPr="00E14D82">
        <w:rPr>
          <w:rFonts w:ascii="Calibri" w:eastAsia="Calibri" w:hAnsi="Calibri" w:cs="Times New Roman"/>
          <w:i/>
          <w:iCs/>
          <w:color w:val="auto"/>
          <w:lang w:val="en-GB"/>
        </w:rPr>
        <w:t>Understanding the difference between POP3 and IMAP</w:t>
      </w:r>
      <w:r w:rsidRPr="00E14D82">
        <w:rPr>
          <w:rFonts w:ascii="Calibri" w:eastAsia="Calibri" w:hAnsi="Calibri" w:cs="Times New Roman"/>
          <w:color w:val="auto"/>
          <w:lang w:val="en-GB"/>
        </w:rPr>
        <w:t xml:space="preserve">.  [online] Available at: </w:t>
      </w:r>
      <w:hyperlink r:id="rId123" w:history="1">
        <w:r w:rsidRPr="00E14D82">
          <w:rPr>
            <w:rFonts w:ascii="Calibri" w:eastAsia="Calibri" w:hAnsi="Calibri" w:cs="Times New Roman"/>
            <w:color w:val="0563C1"/>
            <w:u w:val="single"/>
            <w:lang w:val="en-GB"/>
          </w:rPr>
          <w:t>https://www.name.com/support/articles/205935497-Understanding-the-difference-between-POP-and-IMAP</w:t>
        </w:r>
      </w:hyperlink>
      <w:r w:rsidRPr="00E14D82">
        <w:rPr>
          <w:rFonts w:ascii="Calibri" w:eastAsia="Calibri" w:hAnsi="Calibri" w:cs="Times New Roman"/>
          <w:color w:val="auto"/>
          <w:lang w:val="en-GB"/>
        </w:rPr>
        <w:t xml:space="preserve"> [Assessed 04/12/2019].</w:t>
      </w:r>
    </w:p>
    <w:p w14:paraId="70505E26"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i/>
          <w:iCs/>
          <w:color w:val="auto"/>
          <w:lang w:val="en-GB"/>
        </w:rPr>
      </w:pPr>
      <w:r w:rsidRPr="00E14D82">
        <w:rPr>
          <w:rFonts w:ascii="Calibri" w:eastAsia="Calibri" w:hAnsi="Calibri" w:cs="Times New Roman"/>
          <w:color w:val="auto"/>
          <w:lang w:val="en-GB"/>
        </w:rPr>
        <w:t>NixCraft, 2006</w:t>
      </w:r>
      <w:r w:rsidRPr="00E14D82">
        <w:rPr>
          <w:rFonts w:ascii="Calibri" w:eastAsia="Calibri" w:hAnsi="Calibri" w:cs="Times New Roman"/>
          <w:i/>
          <w:iCs/>
          <w:color w:val="auto"/>
          <w:lang w:val="en-GB"/>
        </w:rPr>
        <w:t xml:space="preserve">.  </w:t>
      </w:r>
      <w:proofErr w:type="spellStart"/>
      <w:r w:rsidRPr="00E14D82">
        <w:rPr>
          <w:rFonts w:ascii="Calibri" w:eastAsia="Calibri" w:hAnsi="Calibri" w:cs="Times New Roman"/>
          <w:i/>
          <w:iCs/>
          <w:color w:val="auto"/>
          <w:lang w:val="en-GB"/>
        </w:rPr>
        <w:t>Howto</w:t>
      </w:r>
      <w:proofErr w:type="spellEnd"/>
      <w:r w:rsidRPr="00E14D82">
        <w:rPr>
          <w:rFonts w:ascii="Calibri" w:eastAsia="Calibri" w:hAnsi="Calibri" w:cs="Times New Roman"/>
          <w:i/>
          <w:iCs/>
          <w:color w:val="auto"/>
          <w:lang w:val="en-GB"/>
        </w:rPr>
        <w:t xml:space="preserve">: Linux configure the Mouse at a </w:t>
      </w:r>
      <w:proofErr w:type="gramStart"/>
      <w:r w:rsidRPr="00E14D82">
        <w:rPr>
          <w:rFonts w:ascii="Calibri" w:eastAsia="Calibri" w:hAnsi="Calibri" w:cs="Times New Roman"/>
          <w:i/>
          <w:iCs/>
          <w:color w:val="auto"/>
          <w:lang w:val="en-GB"/>
        </w:rPr>
        <w:t>text based</w:t>
      </w:r>
      <w:proofErr w:type="gramEnd"/>
      <w:r w:rsidRPr="00E14D82">
        <w:rPr>
          <w:rFonts w:ascii="Calibri" w:eastAsia="Calibri" w:hAnsi="Calibri" w:cs="Times New Roman"/>
          <w:i/>
          <w:iCs/>
          <w:color w:val="auto"/>
          <w:lang w:val="en-GB"/>
        </w:rPr>
        <w:t xml:space="preserve"> terminal for copy and paste operation</w:t>
      </w:r>
      <w:r w:rsidRPr="00E14D82">
        <w:rPr>
          <w:rFonts w:ascii="Calibri" w:eastAsia="Calibri" w:hAnsi="Calibri" w:cs="Times New Roman"/>
          <w:color w:val="auto"/>
          <w:lang w:val="en-GB"/>
        </w:rPr>
        <w:t xml:space="preserve">.  [online] Available at </w:t>
      </w:r>
      <w:hyperlink r:id="rId124" w:history="1">
        <w:r w:rsidRPr="00E14D82">
          <w:rPr>
            <w:rFonts w:ascii="Calibri" w:eastAsia="Calibri" w:hAnsi="Calibri" w:cs="Times New Roman"/>
            <w:color w:val="0563C1"/>
            <w:u w:val="single"/>
            <w:lang w:val="en-GB"/>
          </w:rPr>
          <w:t>https://www.cyberciti.biz/tips/howto-linux-configure-the-mouse-at-a-text-based-terminal-for-copy-and-paste-operation.html</w:t>
        </w:r>
      </w:hyperlink>
      <w:r w:rsidRPr="00E14D82">
        <w:rPr>
          <w:rFonts w:ascii="Calibri" w:eastAsia="Calibri" w:hAnsi="Calibri" w:cs="Times New Roman"/>
          <w:color w:val="auto"/>
          <w:lang w:val="en-GB"/>
        </w:rPr>
        <w:t xml:space="preserve"> [Assessed 17/1/2019].</w:t>
      </w:r>
    </w:p>
    <w:p w14:paraId="5638CFB0"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i/>
          <w:iCs/>
          <w:color w:val="auto"/>
          <w:lang w:val="en-GB"/>
        </w:rPr>
      </w:pPr>
      <w:r w:rsidRPr="00E14D82">
        <w:rPr>
          <w:rFonts w:ascii="Calibri" w:eastAsia="Calibri" w:hAnsi="Calibri" w:cs="Times New Roman"/>
          <w:color w:val="auto"/>
          <w:lang w:val="en-GB"/>
        </w:rPr>
        <w:lastRenderedPageBreak/>
        <w:t xml:space="preserve">Nooning, T., 2003.  Stay on top of your Linux system by managing processes.  [online] Available at </w:t>
      </w:r>
      <w:hyperlink r:id="rId125" w:history="1">
        <w:r w:rsidRPr="00E14D82">
          <w:rPr>
            <w:rFonts w:ascii="Calibri" w:eastAsia="Calibri" w:hAnsi="Calibri" w:cs="Times New Roman"/>
            <w:color w:val="0563C1"/>
            <w:u w:val="single"/>
            <w:lang w:val="en-GB"/>
          </w:rPr>
          <w:t>https://www.techrepublic.com/article/stay-on-top-of-your-linux-system-by-managing-processes/</w:t>
        </w:r>
      </w:hyperlink>
      <w:r w:rsidRPr="00E14D82">
        <w:rPr>
          <w:rFonts w:ascii="Calibri" w:eastAsia="Calibri" w:hAnsi="Calibri" w:cs="Times New Roman"/>
          <w:color w:val="auto"/>
          <w:lang w:val="en-GB"/>
        </w:rPr>
        <w:t xml:space="preserve"> [Assessed 13/11/2019].</w:t>
      </w:r>
    </w:p>
    <w:p w14:paraId="5C8484C1"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RapidTables, 2019.  </w:t>
      </w:r>
      <w:r w:rsidRPr="00E14D82">
        <w:rPr>
          <w:rFonts w:ascii="Calibri" w:eastAsia="Calibri" w:hAnsi="Calibri" w:cs="Times New Roman"/>
          <w:i/>
          <w:iCs/>
          <w:color w:val="auto"/>
          <w:lang w:val="en-GB"/>
        </w:rPr>
        <w:t>ls command in Linux/Unix</w:t>
      </w:r>
      <w:r w:rsidRPr="00E14D82">
        <w:rPr>
          <w:rFonts w:ascii="Calibri" w:eastAsia="Calibri" w:hAnsi="Calibri" w:cs="Times New Roman"/>
          <w:color w:val="auto"/>
          <w:lang w:val="en-GB"/>
        </w:rPr>
        <w:t xml:space="preserve">.  [online] Available at: </w:t>
      </w:r>
      <w:hyperlink r:id="rId126" w:history="1">
        <w:r w:rsidRPr="00E14D82">
          <w:rPr>
            <w:rFonts w:ascii="Calibri" w:eastAsia="Calibri" w:hAnsi="Calibri" w:cs="Times New Roman"/>
            <w:color w:val="0563C1"/>
            <w:u w:val="single"/>
            <w:lang w:val="en-GB"/>
          </w:rPr>
          <w:t>https://www.rapidtables.com/code/linux/ls.html</w:t>
        </w:r>
      </w:hyperlink>
      <w:r w:rsidRPr="00E14D82">
        <w:rPr>
          <w:rFonts w:ascii="Calibri" w:eastAsia="Calibri" w:hAnsi="Calibri" w:cs="Times New Roman"/>
          <w:color w:val="auto"/>
          <w:lang w:val="en-GB"/>
        </w:rPr>
        <w:t xml:space="preserve"> [Assessed 09/11/2019].</w:t>
      </w:r>
    </w:p>
    <w:p w14:paraId="62E5B694"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RedHat, 2020.  </w:t>
      </w:r>
      <w:r w:rsidRPr="00E14D82">
        <w:rPr>
          <w:rFonts w:ascii="Calibri" w:eastAsia="Calibri" w:hAnsi="Calibri" w:cs="Times New Roman"/>
          <w:i/>
          <w:iCs/>
          <w:color w:val="auto"/>
          <w:lang w:val="en-GB"/>
        </w:rPr>
        <w:t xml:space="preserve">2.2.8. Securing Sendmail.  </w:t>
      </w:r>
      <w:r w:rsidRPr="00E14D82">
        <w:rPr>
          <w:rFonts w:ascii="Calibri" w:eastAsia="Calibri" w:hAnsi="Calibri" w:cs="Times New Roman"/>
          <w:color w:val="auto"/>
          <w:lang w:val="en-GB"/>
        </w:rPr>
        <w:t xml:space="preserve">[online] Available at: </w:t>
      </w:r>
      <w:hyperlink r:id="rId127" w:history="1">
        <w:r w:rsidRPr="00E14D82">
          <w:rPr>
            <w:rFonts w:ascii="Calibri" w:eastAsia="Calibri" w:hAnsi="Calibri" w:cs="Times New Roman"/>
            <w:color w:val="0563C1"/>
            <w:u w:val="single"/>
            <w:lang w:val="en-GB"/>
          </w:rPr>
          <w:t>https://access.redhat.com/documentation/en-us/red_hat_enterprise_linux/6/html/security_guide/sect-security_guide-server_security-securing_sendmail</w:t>
        </w:r>
      </w:hyperlink>
      <w:r w:rsidRPr="00E14D82">
        <w:rPr>
          <w:rFonts w:ascii="Calibri" w:eastAsia="Calibri" w:hAnsi="Calibri" w:cs="Times New Roman"/>
          <w:color w:val="auto"/>
          <w:lang w:val="en-GB"/>
        </w:rPr>
        <w:t xml:space="preserve"> [Assessed 17/12/2019].  </w:t>
      </w:r>
    </w:p>
    <w:p w14:paraId="219A3D22"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Saive, R., 2012.  </w:t>
      </w:r>
      <w:r w:rsidRPr="00E14D82">
        <w:rPr>
          <w:rFonts w:ascii="Calibri" w:eastAsia="Calibri" w:hAnsi="Calibri" w:cs="Times New Roman"/>
          <w:i/>
          <w:iCs/>
          <w:color w:val="auto"/>
          <w:lang w:val="en-GB"/>
        </w:rPr>
        <w:t>15 Basic ‘ls’ Command Examples in Linux</w:t>
      </w:r>
      <w:r w:rsidRPr="00E14D82">
        <w:rPr>
          <w:rFonts w:ascii="Calibri" w:eastAsia="Calibri" w:hAnsi="Calibri" w:cs="Times New Roman"/>
          <w:color w:val="auto"/>
          <w:lang w:val="en-GB"/>
        </w:rPr>
        <w:t>.  [online] Tecmint</w:t>
      </w:r>
      <w:bookmarkStart w:id="18" w:name="_Hlk29149424"/>
      <w:r w:rsidRPr="00E14D82">
        <w:rPr>
          <w:rFonts w:ascii="Calibri" w:eastAsia="Calibri" w:hAnsi="Calibri" w:cs="Times New Roman"/>
          <w:color w:val="auto"/>
          <w:lang w:val="en-GB"/>
        </w:rPr>
        <w:t>: Linux Howtos, Tutorials &amp; Guides.  Available at:</w:t>
      </w:r>
      <w:bookmarkEnd w:id="18"/>
      <w:r w:rsidRPr="00E14D82">
        <w:rPr>
          <w:rFonts w:ascii="Calibri" w:eastAsia="Calibri" w:hAnsi="Calibri" w:cs="Times New Roman"/>
          <w:color w:val="auto"/>
          <w:lang w:val="en-GB"/>
        </w:rPr>
        <w:t xml:space="preserve"> </w:t>
      </w:r>
      <w:hyperlink r:id="rId128" w:history="1">
        <w:r w:rsidRPr="00E14D82">
          <w:rPr>
            <w:rFonts w:ascii="Calibri" w:eastAsia="Calibri" w:hAnsi="Calibri" w:cs="Times New Roman"/>
            <w:color w:val="0563C1"/>
            <w:u w:val="single"/>
            <w:lang w:val="en-GB"/>
          </w:rPr>
          <w:t>https://www.tecmint.com/15-basic-ls-command-examples-in-linux/</w:t>
        </w:r>
      </w:hyperlink>
      <w:r w:rsidRPr="00E14D82">
        <w:rPr>
          <w:rFonts w:ascii="Calibri" w:eastAsia="Calibri" w:hAnsi="Calibri" w:cs="Times New Roman"/>
          <w:color w:val="auto"/>
          <w:lang w:val="en-GB"/>
        </w:rPr>
        <w:t xml:space="preserve"> [Accessed 08/11/2019].</w:t>
      </w:r>
    </w:p>
    <w:p w14:paraId="35281460"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Saive, R., 2014.  </w:t>
      </w:r>
      <w:r w:rsidRPr="00E14D82">
        <w:rPr>
          <w:rFonts w:ascii="Calibri" w:eastAsia="Calibri" w:hAnsi="Calibri" w:cs="Times New Roman"/>
          <w:i/>
          <w:iCs/>
          <w:color w:val="auto"/>
          <w:lang w:val="en-GB"/>
        </w:rPr>
        <w:t>The Complete Guide to “useradd” Command in Linux – 15 Practical Examples</w:t>
      </w:r>
      <w:r w:rsidRPr="00E14D82">
        <w:rPr>
          <w:rFonts w:ascii="Calibri" w:eastAsia="Calibri" w:hAnsi="Calibri" w:cs="Times New Roman"/>
          <w:color w:val="auto"/>
          <w:lang w:val="en-GB"/>
        </w:rPr>
        <w:t xml:space="preserve">.  {online] Tecmint: : Linux Howtos, Tutorials &amp; Guides.  Available at:  </w:t>
      </w:r>
      <w:hyperlink r:id="rId129" w:history="1">
        <w:r w:rsidRPr="00E14D82">
          <w:rPr>
            <w:rFonts w:ascii="Calibri" w:eastAsia="Calibri" w:hAnsi="Calibri" w:cs="Times New Roman"/>
            <w:color w:val="0563C1"/>
            <w:u w:val="single"/>
            <w:lang w:val="en-GB"/>
          </w:rPr>
          <w:t>https://www.tecmint.com/add-users-in-linux/</w:t>
        </w:r>
      </w:hyperlink>
      <w:r w:rsidRPr="00E14D82">
        <w:rPr>
          <w:rFonts w:ascii="Calibri" w:eastAsia="Calibri" w:hAnsi="Calibri" w:cs="Times New Roman"/>
          <w:color w:val="auto"/>
          <w:lang w:val="en-GB"/>
        </w:rPr>
        <w:t xml:space="preserve"> {Assessed 07/11/2019].</w:t>
      </w:r>
    </w:p>
    <w:p w14:paraId="5DA2643D"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SimplyWebHosting, 2014.  What is mail </w:t>
      </w:r>
      <w:proofErr w:type="gramStart"/>
      <w:r w:rsidRPr="00E14D82">
        <w:rPr>
          <w:rFonts w:ascii="Calibri" w:eastAsia="Calibri" w:hAnsi="Calibri" w:cs="Times New Roman"/>
          <w:color w:val="auto"/>
          <w:lang w:val="en-GB"/>
        </w:rPr>
        <w:t>spool?.</w:t>
      </w:r>
      <w:proofErr w:type="gramEnd"/>
      <w:r w:rsidRPr="00E14D82">
        <w:rPr>
          <w:rFonts w:ascii="Calibri" w:eastAsia="Calibri" w:hAnsi="Calibri" w:cs="Times New Roman"/>
          <w:color w:val="auto"/>
          <w:lang w:val="en-GB"/>
        </w:rPr>
        <w:t xml:space="preserve">  [online] Available at:  </w:t>
      </w:r>
      <w:hyperlink r:id="rId130" w:history="1">
        <w:r w:rsidRPr="00E14D82">
          <w:rPr>
            <w:rFonts w:ascii="Calibri" w:eastAsia="Calibri" w:hAnsi="Calibri" w:cs="Times New Roman"/>
            <w:color w:val="0563C1"/>
            <w:u w:val="single"/>
            <w:lang w:val="en-GB"/>
          </w:rPr>
          <w:t>http://kb.simplywebhosting.com/idx/9/089/article/</w:t>
        </w:r>
      </w:hyperlink>
      <w:r w:rsidRPr="00E14D82">
        <w:rPr>
          <w:rFonts w:ascii="Calibri" w:eastAsia="Calibri" w:hAnsi="Calibri" w:cs="Times New Roman"/>
          <w:color w:val="auto"/>
          <w:lang w:val="en-GB"/>
        </w:rPr>
        <w:t xml:space="preserve"> [Assessed 20/12/2019].</w:t>
      </w:r>
    </w:p>
    <w:p w14:paraId="39EC6F4C"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SSH.COM, 2019.  </w:t>
      </w:r>
      <w:r w:rsidRPr="00E14D82">
        <w:rPr>
          <w:rFonts w:ascii="Calibri" w:eastAsia="Calibri" w:hAnsi="Calibri" w:cs="Times New Roman"/>
          <w:i/>
          <w:iCs/>
          <w:color w:val="auto"/>
          <w:lang w:val="en-GB"/>
        </w:rPr>
        <w:t>Telnet - and SSH as a Secure Alternative</w:t>
      </w:r>
      <w:r w:rsidRPr="00E14D82">
        <w:rPr>
          <w:rFonts w:ascii="Calibri" w:eastAsia="Calibri" w:hAnsi="Calibri" w:cs="Times New Roman"/>
          <w:color w:val="auto"/>
          <w:lang w:val="en-GB"/>
        </w:rPr>
        <w:t xml:space="preserve">.  [online]  Available at: </w:t>
      </w:r>
      <w:hyperlink r:id="rId131" w:history="1">
        <w:r w:rsidRPr="00E14D82">
          <w:rPr>
            <w:rFonts w:ascii="Calibri" w:eastAsia="Calibri" w:hAnsi="Calibri" w:cs="Times New Roman"/>
            <w:color w:val="0563C1"/>
            <w:u w:val="single"/>
            <w:lang w:val="en-GB"/>
          </w:rPr>
          <w:t>https://www.ssh.com/ssh/telnet</w:t>
        </w:r>
      </w:hyperlink>
      <w:r w:rsidRPr="00E14D82">
        <w:rPr>
          <w:rFonts w:ascii="Calibri" w:eastAsia="Calibri" w:hAnsi="Calibri" w:cs="Times New Roman"/>
          <w:color w:val="auto"/>
          <w:lang w:val="en-GB"/>
        </w:rPr>
        <w:t xml:space="preserve"> [Assessed 25/11/2019].</w:t>
      </w:r>
    </w:p>
    <w:p w14:paraId="3E76891B"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StackExchange, 2019.  </w:t>
      </w:r>
      <w:r w:rsidRPr="00E14D82">
        <w:rPr>
          <w:rFonts w:ascii="Calibri" w:eastAsia="Calibri" w:hAnsi="Calibri" w:cs="Times New Roman"/>
          <w:i/>
          <w:iCs/>
          <w:color w:val="auto"/>
          <w:lang w:val="en-GB"/>
        </w:rPr>
        <w:t xml:space="preserve">Kworker, what is it and why is it hogging so much </w:t>
      </w:r>
      <w:proofErr w:type="gramStart"/>
      <w:r w:rsidRPr="00E14D82">
        <w:rPr>
          <w:rFonts w:ascii="Calibri" w:eastAsia="Calibri" w:hAnsi="Calibri" w:cs="Times New Roman"/>
          <w:i/>
          <w:iCs/>
          <w:color w:val="auto"/>
          <w:lang w:val="en-GB"/>
        </w:rPr>
        <w:t>CPU</w:t>
      </w:r>
      <w:r w:rsidRPr="00E14D82">
        <w:rPr>
          <w:rFonts w:ascii="Calibri" w:eastAsia="Calibri" w:hAnsi="Calibri" w:cs="Times New Roman"/>
          <w:color w:val="auto"/>
          <w:lang w:val="en-GB"/>
        </w:rPr>
        <w:t>?.</w:t>
      </w:r>
      <w:proofErr w:type="gramEnd"/>
      <w:r w:rsidRPr="00E14D82">
        <w:rPr>
          <w:rFonts w:ascii="Calibri" w:eastAsia="Calibri" w:hAnsi="Calibri" w:cs="Times New Roman"/>
          <w:color w:val="auto"/>
          <w:lang w:val="en-GB"/>
        </w:rPr>
        <w:t xml:space="preserve">  [online] Available at </w:t>
      </w:r>
      <w:hyperlink r:id="rId132" w:history="1">
        <w:r w:rsidRPr="00E14D82">
          <w:rPr>
            <w:rFonts w:ascii="Calibri" w:eastAsia="Calibri" w:hAnsi="Calibri" w:cs="Times New Roman"/>
            <w:color w:val="0563C1"/>
            <w:u w:val="single"/>
            <w:lang w:val="en-GB"/>
          </w:rPr>
          <w:t>https://askubuntu.com/questions/33640/kworker-what-is-it-and-why-is-it-hogging-so-much-cpu</w:t>
        </w:r>
      </w:hyperlink>
      <w:r w:rsidRPr="00E14D82">
        <w:rPr>
          <w:rFonts w:ascii="Calibri" w:eastAsia="Calibri" w:hAnsi="Calibri" w:cs="Times New Roman"/>
          <w:color w:val="auto"/>
          <w:lang w:val="en-GB"/>
        </w:rPr>
        <w:t xml:space="preserve"> [Assessed 16/11/2019].  </w:t>
      </w:r>
    </w:p>
    <w:p w14:paraId="6476AA1F"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StackExchange, 2019.  </w:t>
      </w:r>
      <w:r w:rsidRPr="00E14D82">
        <w:rPr>
          <w:rFonts w:ascii="Calibri" w:eastAsia="Calibri" w:hAnsi="Calibri" w:cs="Times New Roman"/>
          <w:i/>
          <w:iCs/>
          <w:color w:val="auto"/>
          <w:lang w:val="en-GB"/>
        </w:rPr>
        <w:t>What is the role of hald-addon-</w:t>
      </w:r>
      <w:proofErr w:type="gramStart"/>
      <w:r w:rsidRPr="00E14D82">
        <w:rPr>
          <w:rFonts w:ascii="Calibri" w:eastAsia="Calibri" w:hAnsi="Calibri" w:cs="Times New Roman"/>
          <w:i/>
          <w:iCs/>
          <w:color w:val="auto"/>
          <w:lang w:val="en-GB"/>
        </w:rPr>
        <w:t>stor?.</w:t>
      </w:r>
      <w:proofErr w:type="gramEnd"/>
      <w:r w:rsidRPr="00E14D82">
        <w:rPr>
          <w:rFonts w:ascii="Calibri" w:eastAsia="Calibri" w:hAnsi="Calibri" w:cs="Times New Roman"/>
          <w:color w:val="auto"/>
          <w:lang w:val="en-GB"/>
        </w:rPr>
        <w:t xml:space="preserve">  [online] Available at </w:t>
      </w:r>
      <w:hyperlink r:id="rId133" w:anchor="_=_" w:history="1">
        <w:r w:rsidRPr="00E14D82">
          <w:rPr>
            <w:rFonts w:ascii="Calibri" w:eastAsia="Calibri" w:hAnsi="Calibri" w:cs="Times New Roman"/>
            <w:color w:val="0563C1"/>
            <w:u w:val="single"/>
            <w:lang w:val="en-GB"/>
          </w:rPr>
          <w:t>https://www.experts-exchange.com/questions/26626460/What-is-the-role-of-hald-addon-stor.html?redirect=/questions/26626460/What-is-the-role-of-hald-addon-stor.html&amp;offering=3035#_=_</w:t>
        </w:r>
      </w:hyperlink>
      <w:r w:rsidRPr="00E14D82">
        <w:rPr>
          <w:rFonts w:ascii="Calibri" w:eastAsia="Calibri" w:hAnsi="Calibri" w:cs="Times New Roman"/>
          <w:color w:val="auto"/>
          <w:lang w:val="en-GB"/>
        </w:rPr>
        <w:t xml:space="preserve"> [Assessed 17/11/2019].</w:t>
      </w:r>
    </w:p>
    <w:p w14:paraId="376954E2"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Surendra, A., 2016.  </w:t>
      </w:r>
      <w:r w:rsidRPr="00E14D82">
        <w:rPr>
          <w:rFonts w:ascii="Calibri" w:eastAsia="Calibri" w:hAnsi="Calibri" w:cs="Times New Roman"/>
          <w:i/>
          <w:iCs/>
          <w:color w:val="auto"/>
          <w:lang w:val="en-GB"/>
        </w:rPr>
        <w:t>Linux directory structure explained:/etc folder</w:t>
      </w:r>
      <w:r w:rsidRPr="00E14D82">
        <w:rPr>
          <w:rFonts w:ascii="Calibri" w:eastAsia="Calibri" w:hAnsi="Calibri" w:cs="Times New Roman"/>
          <w:color w:val="auto"/>
          <w:lang w:val="en-GB"/>
        </w:rPr>
        <w:t xml:space="preserve">.  [online]  The Linux Foundation.  Available at </w:t>
      </w:r>
      <w:hyperlink r:id="rId134" w:history="1">
        <w:r w:rsidRPr="00E14D82">
          <w:rPr>
            <w:rFonts w:ascii="Calibri" w:eastAsia="Calibri" w:hAnsi="Calibri" w:cs="Times New Roman"/>
            <w:color w:val="0563C1"/>
            <w:u w:val="single"/>
            <w:lang w:val="en-GB"/>
          </w:rPr>
          <w:t>https://www.linux.com/tutorials/linux-directory-structure-explainedetc-folder/</w:t>
        </w:r>
      </w:hyperlink>
      <w:r w:rsidRPr="00E14D82">
        <w:rPr>
          <w:rFonts w:ascii="Calibri" w:eastAsia="Calibri" w:hAnsi="Calibri" w:cs="Times New Roman"/>
          <w:color w:val="auto"/>
          <w:lang w:val="en-GB"/>
        </w:rPr>
        <w:t xml:space="preserve"> [Accessed 06/11/2019).  </w:t>
      </w:r>
    </w:p>
    <w:p w14:paraId="5EEA31F9"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SureSwift Content, 2014.  </w:t>
      </w:r>
      <w:r w:rsidRPr="00E14D82">
        <w:rPr>
          <w:rFonts w:ascii="Calibri" w:eastAsia="Calibri" w:hAnsi="Calibri" w:cs="Times New Roman"/>
          <w:i/>
          <w:iCs/>
          <w:color w:val="auto"/>
          <w:lang w:val="en-GB"/>
        </w:rPr>
        <w:t xml:space="preserve">Why Should You Put Linux In Your </w:t>
      </w:r>
      <w:proofErr w:type="gramStart"/>
      <w:r w:rsidRPr="00E14D82">
        <w:rPr>
          <w:rFonts w:ascii="Calibri" w:eastAsia="Calibri" w:hAnsi="Calibri" w:cs="Times New Roman"/>
          <w:i/>
          <w:iCs/>
          <w:color w:val="auto"/>
          <w:lang w:val="en-GB"/>
        </w:rPr>
        <w:t>Computer</w:t>
      </w:r>
      <w:r w:rsidRPr="00E14D82">
        <w:rPr>
          <w:rFonts w:ascii="Calibri" w:eastAsia="Calibri" w:hAnsi="Calibri" w:cs="Times New Roman"/>
          <w:color w:val="auto"/>
          <w:lang w:val="en-GB"/>
        </w:rPr>
        <w:t>.</w:t>
      </w:r>
      <w:proofErr w:type="gramEnd"/>
      <w:r w:rsidRPr="00E14D82">
        <w:rPr>
          <w:rFonts w:ascii="Calibri" w:eastAsia="Calibri" w:hAnsi="Calibri" w:cs="Times New Roman"/>
          <w:color w:val="auto"/>
          <w:lang w:val="en-GB"/>
        </w:rPr>
        <w:t xml:space="preserve">  [online] Available at: </w:t>
      </w:r>
    </w:p>
    <w:p w14:paraId="598C0F6C" w14:textId="77777777" w:rsidR="00E14D82" w:rsidRPr="00E14D82" w:rsidRDefault="00B612DB" w:rsidP="00E14D82">
      <w:pPr>
        <w:spacing w:before="0" w:after="160" w:line="259" w:lineRule="auto"/>
        <w:ind w:left="720"/>
        <w:contextualSpacing/>
        <w:rPr>
          <w:rFonts w:ascii="Calibri" w:eastAsia="Calibri" w:hAnsi="Calibri" w:cs="Times New Roman"/>
          <w:color w:val="auto"/>
          <w:lang w:val="en-GB"/>
        </w:rPr>
      </w:pPr>
      <w:hyperlink r:id="rId135" w:history="1">
        <w:r w:rsidR="00E14D82" w:rsidRPr="00E14D82">
          <w:rPr>
            <w:rFonts w:ascii="Calibri" w:eastAsia="Calibri" w:hAnsi="Calibri" w:cs="Times New Roman"/>
            <w:color w:val="0563C1"/>
            <w:u w:val="single"/>
            <w:lang w:val="en-GB"/>
          </w:rPr>
          <w:t>https://www.unixmen.com/put-linux-computer/</w:t>
        </w:r>
      </w:hyperlink>
      <w:r w:rsidR="00E14D82" w:rsidRPr="00E14D82">
        <w:rPr>
          <w:rFonts w:ascii="Calibri" w:eastAsia="Calibri" w:hAnsi="Calibri" w:cs="Times New Roman"/>
          <w:color w:val="0563C1"/>
          <w:u w:val="single"/>
          <w:lang w:val="en-GB"/>
        </w:rPr>
        <w:t xml:space="preserve"> </w:t>
      </w:r>
      <w:r w:rsidR="00E14D82" w:rsidRPr="00E14D82">
        <w:rPr>
          <w:rFonts w:ascii="Calibri" w:eastAsia="Calibri" w:hAnsi="Calibri" w:cs="Times New Roman"/>
          <w:color w:val="auto"/>
          <w:lang w:val="en-GB"/>
        </w:rPr>
        <w:t>[ Accessed 03/01/2020].</w:t>
      </w:r>
    </w:p>
    <w:p w14:paraId="6D3886A3" w14:textId="77777777" w:rsidR="00E14D82" w:rsidRPr="00E14D82" w:rsidRDefault="00E14D82" w:rsidP="00E14D82">
      <w:pPr>
        <w:spacing w:before="0" w:after="160" w:line="259" w:lineRule="auto"/>
        <w:ind w:left="720"/>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Ubuntu documentation, 2020.  </w:t>
      </w:r>
      <w:r w:rsidRPr="00E14D82">
        <w:rPr>
          <w:rFonts w:ascii="Calibri" w:eastAsia="Calibri" w:hAnsi="Calibri" w:cs="Times New Roman"/>
          <w:i/>
          <w:iCs/>
          <w:color w:val="auto"/>
          <w:lang w:val="en-GB"/>
        </w:rPr>
        <w:t>HTTPD - Apache2 Web Server</w:t>
      </w:r>
      <w:r w:rsidRPr="00E14D82">
        <w:rPr>
          <w:rFonts w:ascii="Calibri" w:eastAsia="Calibri" w:hAnsi="Calibri" w:cs="Times New Roman"/>
          <w:color w:val="auto"/>
          <w:lang w:val="en-GB"/>
        </w:rPr>
        <w:t xml:space="preserve">.  [online] Available at: </w:t>
      </w:r>
      <w:hyperlink r:id="rId136" w:history="1">
        <w:r w:rsidRPr="00E14D82">
          <w:rPr>
            <w:rFonts w:ascii="Calibri" w:eastAsia="Calibri" w:hAnsi="Calibri" w:cs="Times New Roman"/>
            <w:color w:val="0563C1"/>
            <w:u w:val="single"/>
            <w:lang w:val="en-GB"/>
          </w:rPr>
          <w:t>https://help.ubuntu.com/lts/serverguide/httpd.html</w:t>
        </w:r>
      </w:hyperlink>
      <w:r w:rsidRPr="00E14D82">
        <w:rPr>
          <w:rFonts w:ascii="Calibri" w:eastAsia="Calibri" w:hAnsi="Calibri" w:cs="Times New Roman"/>
          <w:color w:val="auto"/>
          <w:lang w:val="en-GB"/>
        </w:rPr>
        <w:t xml:space="preserve"> [Assessed 29/12/2019].</w:t>
      </w:r>
    </w:p>
    <w:p w14:paraId="2C920457"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 SK, 2019.  Link </w:t>
      </w:r>
      <w:proofErr w:type="gramStart"/>
      <w:r w:rsidRPr="00E14D82">
        <w:rPr>
          <w:rFonts w:ascii="Calibri" w:eastAsia="Calibri" w:hAnsi="Calibri" w:cs="Times New Roman"/>
          <w:color w:val="auto"/>
          <w:lang w:val="en-GB"/>
        </w:rPr>
        <w:t>In</w:t>
      </w:r>
      <w:proofErr w:type="gramEnd"/>
      <w:r w:rsidRPr="00E14D82">
        <w:rPr>
          <w:rFonts w:ascii="Calibri" w:eastAsia="Calibri" w:hAnsi="Calibri" w:cs="Times New Roman"/>
          <w:color w:val="auto"/>
          <w:lang w:val="en-GB"/>
        </w:rPr>
        <w:t xml:space="preserve"> Linux With Examples.  [online]  Available at: </w:t>
      </w:r>
      <w:hyperlink r:id="rId137" w:history="1">
        <w:r w:rsidRPr="00E14D82">
          <w:rPr>
            <w:rFonts w:ascii="Calibri" w:eastAsia="Calibri" w:hAnsi="Calibri" w:cs="Times New Roman"/>
            <w:color w:val="0563C1"/>
            <w:u w:val="single"/>
            <w:lang w:val="en-GB"/>
          </w:rPr>
          <w:t>https://www.ostechnix.com/explaining-soft-link-and-hard-link-in-linux-with-examples/</w:t>
        </w:r>
      </w:hyperlink>
      <w:r w:rsidRPr="00E14D82">
        <w:rPr>
          <w:rFonts w:ascii="Calibri" w:eastAsia="Calibri" w:hAnsi="Calibri" w:cs="Times New Roman"/>
          <w:color w:val="auto"/>
          <w:lang w:val="en-GB"/>
        </w:rPr>
        <w:t xml:space="preserve"> [Assessed 07/01/2020].</w:t>
      </w:r>
    </w:p>
    <w:p w14:paraId="78BD5172"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 Vincent, D., 2016.  What's the difference between FTPS, SFTP or FTP over </w:t>
      </w:r>
      <w:proofErr w:type="gramStart"/>
      <w:r w:rsidRPr="00E14D82">
        <w:rPr>
          <w:rFonts w:ascii="Calibri" w:eastAsia="Calibri" w:hAnsi="Calibri" w:cs="Times New Roman"/>
          <w:color w:val="auto"/>
          <w:lang w:val="en-GB"/>
        </w:rPr>
        <w:t>SSH.</w:t>
      </w:r>
      <w:proofErr w:type="gramEnd"/>
      <w:r w:rsidRPr="00E14D82">
        <w:rPr>
          <w:rFonts w:ascii="Calibri" w:eastAsia="Calibri" w:hAnsi="Calibri" w:cs="Times New Roman"/>
          <w:color w:val="auto"/>
          <w:lang w:val="en-GB"/>
        </w:rPr>
        <w:t xml:space="preserve">  [online] Available at: </w:t>
      </w:r>
      <w:hyperlink r:id="rId138" w:history="1">
        <w:r w:rsidRPr="00E14D82">
          <w:rPr>
            <w:rFonts w:ascii="Calibri" w:eastAsia="Calibri" w:hAnsi="Calibri" w:cs="Times New Roman"/>
            <w:color w:val="0563C1"/>
            <w:u w:val="single"/>
            <w:lang w:val="en-GB"/>
          </w:rPr>
          <w:t>https://blog.devolutions.net/2016/05/ftps-sftp-or-ftp-over-ssh</w:t>
        </w:r>
      </w:hyperlink>
      <w:r w:rsidRPr="00E14D82">
        <w:rPr>
          <w:rFonts w:ascii="Calibri" w:eastAsia="Calibri" w:hAnsi="Calibri" w:cs="Times New Roman"/>
          <w:color w:val="auto"/>
          <w:lang w:val="en-GB"/>
        </w:rPr>
        <w:t xml:space="preserve"> ]Assessed 14/11/2019]. </w:t>
      </w:r>
    </w:p>
    <w:p w14:paraId="11EA8C6F" w14:textId="77777777" w:rsidR="00E14D82" w:rsidRPr="00E14D82" w:rsidRDefault="00E14D82" w:rsidP="00E14D82">
      <w:pPr>
        <w:numPr>
          <w:ilvl w:val="0"/>
          <w:numId w:val="21"/>
        </w:numPr>
        <w:spacing w:before="0" w:after="160" w:line="259" w:lineRule="auto"/>
        <w:contextualSpacing/>
        <w:rPr>
          <w:rFonts w:ascii="Calibri" w:eastAsia="Calibri" w:hAnsi="Calibri" w:cs="Times New Roman"/>
          <w:color w:val="auto"/>
          <w:lang w:val="en-GB"/>
        </w:rPr>
      </w:pPr>
      <w:r w:rsidRPr="00E14D82">
        <w:rPr>
          <w:rFonts w:ascii="Calibri" w:eastAsia="Calibri" w:hAnsi="Calibri" w:cs="Times New Roman"/>
          <w:color w:val="auto"/>
          <w:lang w:val="en-GB"/>
        </w:rPr>
        <w:t xml:space="preserve">Xneelo, 2020.  What is PHPinfo and how can I run </w:t>
      </w:r>
      <w:proofErr w:type="gramStart"/>
      <w:r w:rsidRPr="00E14D82">
        <w:rPr>
          <w:rFonts w:ascii="Calibri" w:eastAsia="Calibri" w:hAnsi="Calibri" w:cs="Times New Roman"/>
          <w:color w:val="auto"/>
          <w:lang w:val="en-GB"/>
        </w:rPr>
        <w:t>it?.</w:t>
      </w:r>
      <w:proofErr w:type="gramEnd"/>
      <w:r w:rsidRPr="00E14D82">
        <w:rPr>
          <w:rFonts w:ascii="Calibri" w:eastAsia="Calibri" w:hAnsi="Calibri" w:cs="Times New Roman"/>
          <w:color w:val="auto"/>
          <w:lang w:val="en-GB"/>
        </w:rPr>
        <w:t xml:space="preserve">  [online] Available at: </w:t>
      </w:r>
      <w:hyperlink r:id="rId139" w:history="1">
        <w:r w:rsidRPr="00E14D82">
          <w:rPr>
            <w:rFonts w:ascii="Calibri" w:eastAsia="Calibri" w:hAnsi="Calibri" w:cs="Times New Roman"/>
            <w:color w:val="0563C1"/>
            <w:u w:val="single"/>
            <w:lang w:val="en-GB"/>
          </w:rPr>
          <w:t>https://xneelo.co.za/help-centre/website/what-is-phpinfo-and-how-can-i-run-it/</w:t>
        </w:r>
      </w:hyperlink>
      <w:r w:rsidRPr="00E14D82">
        <w:rPr>
          <w:rFonts w:ascii="Calibri" w:eastAsia="Calibri" w:hAnsi="Calibri" w:cs="Times New Roman"/>
          <w:color w:val="auto"/>
          <w:lang w:val="en-GB"/>
        </w:rPr>
        <w:t xml:space="preserve"> [Assessed 02/01/2020]</w:t>
      </w:r>
    </w:p>
    <w:p w14:paraId="0153B05A" w14:textId="77777777" w:rsidR="00E14D82" w:rsidRPr="00E14D82" w:rsidRDefault="00E14D82" w:rsidP="00E14D82">
      <w:pPr>
        <w:spacing w:before="0" w:after="160" w:line="259" w:lineRule="auto"/>
        <w:ind w:left="360"/>
        <w:contextualSpacing/>
        <w:rPr>
          <w:rFonts w:ascii="Calibri" w:eastAsia="Calibri" w:hAnsi="Calibri" w:cs="Times New Roman"/>
          <w:color w:val="auto"/>
          <w:lang w:val="en-GB"/>
        </w:rPr>
      </w:pPr>
    </w:p>
    <w:p w14:paraId="61A525E4" w14:textId="77777777" w:rsidR="000173C9" w:rsidRPr="000173C9" w:rsidRDefault="000173C9" w:rsidP="000173C9"/>
    <w:p w14:paraId="55BD981C" w14:textId="77777777" w:rsidR="001E46B7" w:rsidRDefault="001E46B7" w:rsidP="003107E5">
      <w:pPr>
        <w:rPr>
          <w:sz w:val="24"/>
          <w:szCs w:val="24"/>
        </w:rPr>
      </w:pPr>
    </w:p>
    <w:p w14:paraId="15A52E89" w14:textId="77777777" w:rsidR="004F4F06" w:rsidRDefault="004F4F06" w:rsidP="003107E5">
      <w:pPr>
        <w:rPr>
          <w:sz w:val="24"/>
          <w:szCs w:val="24"/>
        </w:rPr>
      </w:pPr>
    </w:p>
    <w:p w14:paraId="22160F1E" w14:textId="22850503" w:rsidR="008B418A" w:rsidRDefault="008B418A" w:rsidP="003107E5">
      <w:pPr>
        <w:rPr>
          <w:sz w:val="24"/>
          <w:szCs w:val="24"/>
        </w:rPr>
      </w:pPr>
    </w:p>
    <w:p w14:paraId="5D4A0E7B" w14:textId="77777777" w:rsidR="007D5397" w:rsidRDefault="007D5397" w:rsidP="003107E5">
      <w:pPr>
        <w:rPr>
          <w:sz w:val="24"/>
          <w:szCs w:val="24"/>
        </w:rPr>
      </w:pPr>
    </w:p>
    <w:p w14:paraId="70AA14A9" w14:textId="77777777" w:rsidR="007D5397" w:rsidRPr="00DD1707" w:rsidRDefault="007D5397" w:rsidP="003107E5">
      <w:pPr>
        <w:rPr>
          <w:sz w:val="24"/>
          <w:szCs w:val="24"/>
        </w:rPr>
      </w:pPr>
    </w:p>
    <w:sectPr w:rsidR="007D5397" w:rsidRPr="00DD1707">
      <w:headerReference w:type="default" r:id="rId140"/>
      <w:footerReference w:type="default" r:id="rId14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48D83" w14:textId="77777777" w:rsidR="00CE2461" w:rsidRDefault="00CE2461" w:rsidP="00C6554A">
      <w:pPr>
        <w:spacing w:before="0" w:after="0" w:line="240" w:lineRule="auto"/>
      </w:pPr>
      <w:r>
        <w:separator/>
      </w:r>
    </w:p>
  </w:endnote>
  <w:endnote w:type="continuationSeparator" w:id="0">
    <w:p w14:paraId="20882803" w14:textId="77777777" w:rsidR="00CE2461" w:rsidRDefault="00CE246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6493757"/>
      <w:docPartObj>
        <w:docPartGallery w:val="Page Numbers (Bottom of Page)"/>
        <w:docPartUnique/>
      </w:docPartObj>
    </w:sdtPr>
    <w:sdtEndPr>
      <w:rPr>
        <w:noProof/>
      </w:rPr>
    </w:sdtEndPr>
    <w:sdtContent>
      <w:p w14:paraId="2E349DE4" w14:textId="77777777" w:rsidR="00F548EA" w:rsidRDefault="00F548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D37429" w14:textId="4E8DBA65" w:rsidR="00F548EA" w:rsidRDefault="00F54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0DE9A" w14:textId="77777777" w:rsidR="00CE2461" w:rsidRDefault="00CE2461" w:rsidP="00C6554A">
      <w:pPr>
        <w:spacing w:before="0" w:after="0" w:line="240" w:lineRule="auto"/>
      </w:pPr>
      <w:r>
        <w:separator/>
      </w:r>
    </w:p>
  </w:footnote>
  <w:footnote w:type="continuationSeparator" w:id="0">
    <w:p w14:paraId="6F72D1F1" w14:textId="77777777" w:rsidR="00CE2461" w:rsidRDefault="00CE2461"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AE794" w14:textId="25E1CD90" w:rsidR="00BC48EE" w:rsidRDefault="00B612DB">
    <w:pPr>
      <w:pStyle w:val="Header"/>
      <w:rPr>
        <w:sz w:val="24"/>
        <w:szCs w:val="24"/>
      </w:rPr>
    </w:pPr>
    <w:sdt>
      <w:sdtPr>
        <w:rPr>
          <w:rFonts w:asciiTheme="majorHAnsi" w:eastAsiaTheme="majorEastAsia" w:hAnsiTheme="majorHAnsi" w:cstheme="majorBidi"/>
          <w:color w:val="00A0B8" w:themeColor="accent1"/>
          <w:sz w:val="24"/>
          <w:szCs w:val="24"/>
        </w:rPr>
        <w:alias w:val="Title"/>
        <w:id w:val="78404852"/>
        <w:placeholder>
          <w:docPart w:val="3EC4A7CAC1D7473C97A78B79F16663ED"/>
        </w:placeholder>
        <w:dataBinding w:prefixMappings="xmlns:ns0='http://schemas.openxmlformats.org/package/2006/metadata/core-properties' xmlns:ns1='http://purl.org/dc/elements/1.1/'" w:xpath="/ns0:coreProperties[1]/ns1:title[1]" w:storeItemID="{6C3C8BC8-F283-45AE-878A-BAB7291924A1}"/>
        <w:text/>
      </w:sdtPr>
      <w:sdtEndPr/>
      <w:sdtContent>
        <w:r w:rsidR="00BC48EE">
          <w:rPr>
            <w:rFonts w:asciiTheme="majorHAnsi" w:eastAsiaTheme="majorEastAsia" w:hAnsiTheme="majorHAnsi" w:cstheme="majorBidi"/>
            <w:color w:val="00A0B8" w:themeColor="accent1"/>
            <w:sz w:val="24"/>
            <w:szCs w:val="24"/>
          </w:rPr>
          <w:t>Linux Logbook Portfolio</w:t>
        </w:r>
      </w:sdtContent>
    </w:sdt>
    <w:r w:rsidR="00BC48EE">
      <w:rPr>
        <w:rFonts w:asciiTheme="majorHAnsi" w:eastAsiaTheme="majorEastAsia" w:hAnsiTheme="majorHAnsi" w:cstheme="majorBidi"/>
        <w:color w:val="00A0B8" w:themeColor="accent1"/>
        <w:sz w:val="24"/>
        <w:szCs w:val="24"/>
      </w:rPr>
      <w:ptab w:relativeTo="margin" w:alignment="right" w:leader="none"/>
    </w:r>
    <w:sdt>
      <w:sdtPr>
        <w:rPr>
          <w:rFonts w:asciiTheme="majorHAnsi" w:eastAsiaTheme="majorEastAsia" w:hAnsiTheme="majorHAnsi" w:cstheme="majorBidi"/>
          <w:color w:val="00A0B8" w:themeColor="accent1"/>
          <w:sz w:val="24"/>
          <w:szCs w:val="24"/>
        </w:rPr>
        <w:alias w:val="Date"/>
        <w:id w:val="78404859"/>
        <w:placeholder>
          <w:docPart w:val="8A4573262DBA4B918A002389D3A69901"/>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BC48EE">
          <w:rPr>
            <w:rFonts w:asciiTheme="majorHAnsi" w:eastAsiaTheme="majorEastAsia" w:hAnsiTheme="majorHAnsi" w:cstheme="majorBidi"/>
            <w:color w:val="00A0B8" w:themeColor="accent1"/>
            <w:sz w:val="24"/>
            <w:szCs w:val="24"/>
          </w:rPr>
          <w:t>Tatenda Manyepa</w:t>
        </w:r>
      </w:sdtContent>
    </w:sdt>
  </w:p>
  <w:p w14:paraId="60BB161F" w14:textId="77777777" w:rsidR="00F548EA" w:rsidRDefault="00F548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4E225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F4363B1"/>
    <w:multiLevelType w:val="hybridMultilevel"/>
    <w:tmpl w:val="7FECE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C13FD3"/>
    <w:multiLevelType w:val="hybridMultilevel"/>
    <w:tmpl w:val="6EE009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0E0FA6"/>
    <w:multiLevelType w:val="hybridMultilevel"/>
    <w:tmpl w:val="F7B8F23A"/>
    <w:lvl w:ilvl="0" w:tplc="09A4255A">
      <w:start w:val="1"/>
      <w:numFmt w:val="decimal"/>
      <w:lvlText w:val="%1.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C7464A"/>
    <w:multiLevelType w:val="hybridMultilevel"/>
    <w:tmpl w:val="7E9818B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D091D0A"/>
    <w:multiLevelType w:val="hybridMultilevel"/>
    <w:tmpl w:val="7CA07822"/>
    <w:lvl w:ilvl="0" w:tplc="09A4255A">
      <w:start w:val="1"/>
      <w:numFmt w:val="decimal"/>
      <w:lvlText w:val="%1.1. "/>
      <w:lvlJc w:val="left"/>
      <w:pPr>
        <w:ind w:left="720" w:hanging="360"/>
      </w:pPr>
      <w:rPr>
        <w:rFonts w:hint="default"/>
      </w:rPr>
    </w:lvl>
    <w:lvl w:ilvl="1" w:tplc="09A4255A">
      <w:start w:val="1"/>
      <w:numFmt w:val="decimal"/>
      <w:lvlText w:val="%2.1. "/>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DE862E6"/>
    <w:multiLevelType w:val="hybridMultilevel"/>
    <w:tmpl w:val="A148D500"/>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6C55CAC"/>
    <w:multiLevelType w:val="hybridMultilevel"/>
    <w:tmpl w:val="12A4754C"/>
    <w:lvl w:ilvl="0" w:tplc="09A4255A">
      <w:start w:val="1"/>
      <w:numFmt w:val="decimal"/>
      <w:lvlText w:val="%1.1. "/>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7C52E77"/>
    <w:multiLevelType w:val="hybridMultilevel"/>
    <w:tmpl w:val="C38690B8"/>
    <w:lvl w:ilvl="0" w:tplc="7E4228FA">
      <w:start w:val="1"/>
      <w:numFmt w:val="decimal"/>
      <w:lvlText w:val="%1."/>
      <w:lvlJc w:val="left"/>
      <w:pPr>
        <w:ind w:left="720" w:hanging="360"/>
      </w:pPr>
      <w:rPr>
        <w:rFonts w:hint="default"/>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E4F205D"/>
    <w:multiLevelType w:val="hybridMultilevel"/>
    <w:tmpl w:val="949C922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FE2A1E"/>
    <w:multiLevelType w:val="multilevel"/>
    <w:tmpl w:val="E1A2A60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3"/>
  </w:num>
  <w:num w:numId="18">
    <w:abstractNumId w:val="21"/>
  </w:num>
  <w:num w:numId="19">
    <w:abstractNumId w:val="18"/>
  </w:num>
  <w:num w:numId="20">
    <w:abstractNumId w:val="15"/>
  </w:num>
  <w:num w:numId="21">
    <w:abstractNumId w:val="20"/>
  </w:num>
  <w:num w:numId="22">
    <w:abstractNumId w:val="19"/>
  </w:num>
  <w:num w:numId="23">
    <w:abstractNumId w:val="22"/>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69E"/>
    <w:rsid w:val="0000138B"/>
    <w:rsid w:val="000013FA"/>
    <w:rsid w:val="000017E1"/>
    <w:rsid w:val="00002BF3"/>
    <w:rsid w:val="0000372D"/>
    <w:rsid w:val="000044A8"/>
    <w:rsid w:val="00004649"/>
    <w:rsid w:val="00006D01"/>
    <w:rsid w:val="000079F0"/>
    <w:rsid w:val="00010AD3"/>
    <w:rsid w:val="00012DE8"/>
    <w:rsid w:val="000155B8"/>
    <w:rsid w:val="0001628E"/>
    <w:rsid w:val="000173C9"/>
    <w:rsid w:val="000207A7"/>
    <w:rsid w:val="00021F5B"/>
    <w:rsid w:val="00022F4D"/>
    <w:rsid w:val="00023042"/>
    <w:rsid w:val="000231DD"/>
    <w:rsid w:val="00023D0E"/>
    <w:rsid w:val="0002430B"/>
    <w:rsid w:val="00024DE6"/>
    <w:rsid w:val="00026409"/>
    <w:rsid w:val="00027AF1"/>
    <w:rsid w:val="00027C4E"/>
    <w:rsid w:val="0003239C"/>
    <w:rsid w:val="00036893"/>
    <w:rsid w:val="00036F36"/>
    <w:rsid w:val="00043032"/>
    <w:rsid w:val="000434A4"/>
    <w:rsid w:val="00043940"/>
    <w:rsid w:val="0004528B"/>
    <w:rsid w:val="00045329"/>
    <w:rsid w:val="00045643"/>
    <w:rsid w:val="00045AD1"/>
    <w:rsid w:val="0004664C"/>
    <w:rsid w:val="000511AE"/>
    <w:rsid w:val="000511CB"/>
    <w:rsid w:val="00051730"/>
    <w:rsid w:val="00051C26"/>
    <w:rsid w:val="00052E80"/>
    <w:rsid w:val="00053DBA"/>
    <w:rsid w:val="00054251"/>
    <w:rsid w:val="0005519E"/>
    <w:rsid w:val="0005557C"/>
    <w:rsid w:val="00055887"/>
    <w:rsid w:val="00056282"/>
    <w:rsid w:val="00056770"/>
    <w:rsid w:val="00056E35"/>
    <w:rsid w:val="00060B4A"/>
    <w:rsid w:val="00060D4F"/>
    <w:rsid w:val="00062CC6"/>
    <w:rsid w:val="00063F51"/>
    <w:rsid w:val="00064965"/>
    <w:rsid w:val="0006537B"/>
    <w:rsid w:val="0006613E"/>
    <w:rsid w:val="00066C38"/>
    <w:rsid w:val="000708B4"/>
    <w:rsid w:val="00070AB8"/>
    <w:rsid w:val="00071A81"/>
    <w:rsid w:val="00072073"/>
    <w:rsid w:val="0007238A"/>
    <w:rsid w:val="000723D2"/>
    <w:rsid w:val="000733D3"/>
    <w:rsid w:val="00073492"/>
    <w:rsid w:val="00073BD2"/>
    <w:rsid w:val="00073E1B"/>
    <w:rsid w:val="00074391"/>
    <w:rsid w:val="00076626"/>
    <w:rsid w:val="0007662E"/>
    <w:rsid w:val="0007695B"/>
    <w:rsid w:val="00076F3A"/>
    <w:rsid w:val="000802E7"/>
    <w:rsid w:val="000813FF"/>
    <w:rsid w:val="0008147B"/>
    <w:rsid w:val="00082573"/>
    <w:rsid w:val="00082CFF"/>
    <w:rsid w:val="000831E6"/>
    <w:rsid w:val="00083D94"/>
    <w:rsid w:val="0008452A"/>
    <w:rsid w:val="00084918"/>
    <w:rsid w:val="00084A04"/>
    <w:rsid w:val="00085311"/>
    <w:rsid w:val="000855C7"/>
    <w:rsid w:val="00085BEF"/>
    <w:rsid w:val="0008732C"/>
    <w:rsid w:val="00087FEE"/>
    <w:rsid w:val="000900BB"/>
    <w:rsid w:val="00091118"/>
    <w:rsid w:val="00091502"/>
    <w:rsid w:val="00091CAB"/>
    <w:rsid w:val="000938C8"/>
    <w:rsid w:val="00094A75"/>
    <w:rsid w:val="00094E5C"/>
    <w:rsid w:val="000961D5"/>
    <w:rsid w:val="00096444"/>
    <w:rsid w:val="00096F43"/>
    <w:rsid w:val="00097435"/>
    <w:rsid w:val="0009762F"/>
    <w:rsid w:val="000A0ADB"/>
    <w:rsid w:val="000A0D76"/>
    <w:rsid w:val="000A1EF4"/>
    <w:rsid w:val="000A347C"/>
    <w:rsid w:val="000A74CC"/>
    <w:rsid w:val="000B053F"/>
    <w:rsid w:val="000B0B66"/>
    <w:rsid w:val="000B2DF7"/>
    <w:rsid w:val="000B4445"/>
    <w:rsid w:val="000B48E3"/>
    <w:rsid w:val="000B722D"/>
    <w:rsid w:val="000B7FEB"/>
    <w:rsid w:val="000C08D8"/>
    <w:rsid w:val="000C2A5D"/>
    <w:rsid w:val="000C49EF"/>
    <w:rsid w:val="000C4CD4"/>
    <w:rsid w:val="000C6F42"/>
    <w:rsid w:val="000D01DA"/>
    <w:rsid w:val="000D12BB"/>
    <w:rsid w:val="000D1861"/>
    <w:rsid w:val="000D2B4F"/>
    <w:rsid w:val="000D3459"/>
    <w:rsid w:val="000D4AD7"/>
    <w:rsid w:val="000D55F2"/>
    <w:rsid w:val="000D5E4D"/>
    <w:rsid w:val="000D60BA"/>
    <w:rsid w:val="000D6B33"/>
    <w:rsid w:val="000E22C9"/>
    <w:rsid w:val="000E3808"/>
    <w:rsid w:val="000E477C"/>
    <w:rsid w:val="000E4804"/>
    <w:rsid w:val="000E5EE1"/>
    <w:rsid w:val="000E6887"/>
    <w:rsid w:val="000E7EFF"/>
    <w:rsid w:val="000F07E2"/>
    <w:rsid w:val="000F1EBD"/>
    <w:rsid w:val="000F2B07"/>
    <w:rsid w:val="000F4E9A"/>
    <w:rsid w:val="000F565B"/>
    <w:rsid w:val="000F62A0"/>
    <w:rsid w:val="000F657F"/>
    <w:rsid w:val="000F7583"/>
    <w:rsid w:val="000F7E53"/>
    <w:rsid w:val="000F7EC0"/>
    <w:rsid w:val="00101B2D"/>
    <w:rsid w:val="00102B69"/>
    <w:rsid w:val="00102BEA"/>
    <w:rsid w:val="00102CBB"/>
    <w:rsid w:val="00102CFB"/>
    <w:rsid w:val="00102D46"/>
    <w:rsid w:val="0010346A"/>
    <w:rsid w:val="00106CC7"/>
    <w:rsid w:val="001071A9"/>
    <w:rsid w:val="0010780F"/>
    <w:rsid w:val="00111260"/>
    <w:rsid w:val="00111B03"/>
    <w:rsid w:val="00111F96"/>
    <w:rsid w:val="00113615"/>
    <w:rsid w:val="001142A3"/>
    <w:rsid w:val="00114E74"/>
    <w:rsid w:val="00115669"/>
    <w:rsid w:val="0011589E"/>
    <w:rsid w:val="00115BA8"/>
    <w:rsid w:val="00115D74"/>
    <w:rsid w:val="001167A7"/>
    <w:rsid w:val="00117787"/>
    <w:rsid w:val="00117812"/>
    <w:rsid w:val="0012018D"/>
    <w:rsid w:val="00121FCC"/>
    <w:rsid w:val="00122641"/>
    <w:rsid w:val="001230D2"/>
    <w:rsid w:val="00123FEE"/>
    <w:rsid w:val="0012448A"/>
    <w:rsid w:val="001247A8"/>
    <w:rsid w:val="00125003"/>
    <w:rsid w:val="001269CB"/>
    <w:rsid w:val="0012700D"/>
    <w:rsid w:val="0012712F"/>
    <w:rsid w:val="0012753A"/>
    <w:rsid w:val="00130B7B"/>
    <w:rsid w:val="00134315"/>
    <w:rsid w:val="00134395"/>
    <w:rsid w:val="00134945"/>
    <w:rsid w:val="00135462"/>
    <w:rsid w:val="001356A9"/>
    <w:rsid w:val="001362CD"/>
    <w:rsid w:val="001370B0"/>
    <w:rsid w:val="00137C5B"/>
    <w:rsid w:val="00141113"/>
    <w:rsid w:val="00141BFE"/>
    <w:rsid w:val="00142F57"/>
    <w:rsid w:val="00142FB2"/>
    <w:rsid w:val="001435C7"/>
    <w:rsid w:val="00143EB7"/>
    <w:rsid w:val="00144477"/>
    <w:rsid w:val="0014447E"/>
    <w:rsid w:val="00144A45"/>
    <w:rsid w:val="00144EC4"/>
    <w:rsid w:val="001450D5"/>
    <w:rsid w:val="001454F1"/>
    <w:rsid w:val="00145AD4"/>
    <w:rsid w:val="00146A43"/>
    <w:rsid w:val="00146EE1"/>
    <w:rsid w:val="001476EE"/>
    <w:rsid w:val="00147E4F"/>
    <w:rsid w:val="00152B04"/>
    <w:rsid w:val="001535CE"/>
    <w:rsid w:val="00153805"/>
    <w:rsid w:val="00153D59"/>
    <w:rsid w:val="00153DEA"/>
    <w:rsid w:val="00153E70"/>
    <w:rsid w:val="001560A6"/>
    <w:rsid w:val="00156479"/>
    <w:rsid w:val="00156FB9"/>
    <w:rsid w:val="001570C5"/>
    <w:rsid w:val="00157643"/>
    <w:rsid w:val="0015768A"/>
    <w:rsid w:val="00160184"/>
    <w:rsid w:val="00160B4E"/>
    <w:rsid w:val="00160E4A"/>
    <w:rsid w:val="001612EF"/>
    <w:rsid w:val="00161C73"/>
    <w:rsid w:val="00171CDD"/>
    <w:rsid w:val="001725E1"/>
    <w:rsid w:val="00172A82"/>
    <w:rsid w:val="00172F43"/>
    <w:rsid w:val="00173F0C"/>
    <w:rsid w:val="00174993"/>
    <w:rsid w:val="00174F34"/>
    <w:rsid w:val="00175394"/>
    <w:rsid w:val="00175EFC"/>
    <w:rsid w:val="00181264"/>
    <w:rsid w:val="001813AE"/>
    <w:rsid w:val="0018147B"/>
    <w:rsid w:val="00181DFC"/>
    <w:rsid w:val="00182E5A"/>
    <w:rsid w:val="001831E0"/>
    <w:rsid w:val="0018747A"/>
    <w:rsid w:val="00187C4A"/>
    <w:rsid w:val="00190197"/>
    <w:rsid w:val="0019048E"/>
    <w:rsid w:val="00190CA8"/>
    <w:rsid w:val="00191CEB"/>
    <w:rsid w:val="0019205A"/>
    <w:rsid w:val="0019238C"/>
    <w:rsid w:val="00192ED2"/>
    <w:rsid w:val="001941E7"/>
    <w:rsid w:val="0019633B"/>
    <w:rsid w:val="00196EB4"/>
    <w:rsid w:val="00197689"/>
    <w:rsid w:val="001A0287"/>
    <w:rsid w:val="001A0F0A"/>
    <w:rsid w:val="001A1478"/>
    <w:rsid w:val="001A19E6"/>
    <w:rsid w:val="001A235E"/>
    <w:rsid w:val="001A3D8E"/>
    <w:rsid w:val="001A662F"/>
    <w:rsid w:val="001A67AF"/>
    <w:rsid w:val="001B01EF"/>
    <w:rsid w:val="001B089A"/>
    <w:rsid w:val="001B0B98"/>
    <w:rsid w:val="001B0C76"/>
    <w:rsid w:val="001B1C82"/>
    <w:rsid w:val="001B270F"/>
    <w:rsid w:val="001B2DAD"/>
    <w:rsid w:val="001B39CD"/>
    <w:rsid w:val="001B3AD2"/>
    <w:rsid w:val="001B4528"/>
    <w:rsid w:val="001B460F"/>
    <w:rsid w:val="001B5E86"/>
    <w:rsid w:val="001B6FCC"/>
    <w:rsid w:val="001B7CC5"/>
    <w:rsid w:val="001B7FCF"/>
    <w:rsid w:val="001C104C"/>
    <w:rsid w:val="001C1463"/>
    <w:rsid w:val="001C21B2"/>
    <w:rsid w:val="001C2688"/>
    <w:rsid w:val="001C2C45"/>
    <w:rsid w:val="001C446D"/>
    <w:rsid w:val="001C4A43"/>
    <w:rsid w:val="001C501E"/>
    <w:rsid w:val="001C5A2B"/>
    <w:rsid w:val="001C5D5E"/>
    <w:rsid w:val="001C7B86"/>
    <w:rsid w:val="001C7C58"/>
    <w:rsid w:val="001D0277"/>
    <w:rsid w:val="001D0CAC"/>
    <w:rsid w:val="001D196D"/>
    <w:rsid w:val="001D1AB6"/>
    <w:rsid w:val="001D2533"/>
    <w:rsid w:val="001D2E0D"/>
    <w:rsid w:val="001D2FD1"/>
    <w:rsid w:val="001D3B96"/>
    <w:rsid w:val="001D4ACE"/>
    <w:rsid w:val="001D52AD"/>
    <w:rsid w:val="001D7EB2"/>
    <w:rsid w:val="001E08CA"/>
    <w:rsid w:val="001E15F7"/>
    <w:rsid w:val="001E30E0"/>
    <w:rsid w:val="001E355A"/>
    <w:rsid w:val="001E36E4"/>
    <w:rsid w:val="001E37EA"/>
    <w:rsid w:val="001E3F28"/>
    <w:rsid w:val="001E4288"/>
    <w:rsid w:val="001E4530"/>
    <w:rsid w:val="001E46B7"/>
    <w:rsid w:val="001E5CF3"/>
    <w:rsid w:val="001E5E78"/>
    <w:rsid w:val="001E61E8"/>
    <w:rsid w:val="001E7060"/>
    <w:rsid w:val="001E7A02"/>
    <w:rsid w:val="001F2DD2"/>
    <w:rsid w:val="001F48CC"/>
    <w:rsid w:val="001F50B1"/>
    <w:rsid w:val="001F60A3"/>
    <w:rsid w:val="001F627A"/>
    <w:rsid w:val="001F650E"/>
    <w:rsid w:val="001F6597"/>
    <w:rsid w:val="002020D3"/>
    <w:rsid w:val="00202131"/>
    <w:rsid w:val="002024A2"/>
    <w:rsid w:val="0020283B"/>
    <w:rsid w:val="00202F56"/>
    <w:rsid w:val="00203480"/>
    <w:rsid w:val="00204E6E"/>
    <w:rsid w:val="0020560C"/>
    <w:rsid w:val="0020574A"/>
    <w:rsid w:val="00205D2B"/>
    <w:rsid w:val="0020725C"/>
    <w:rsid w:val="0020752F"/>
    <w:rsid w:val="00207E60"/>
    <w:rsid w:val="00210051"/>
    <w:rsid w:val="00211696"/>
    <w:rsid w:val="00211AA5"/>
    <w:rsid w:val="0021211B"/>
    <w:rsid w:val="00213E0F"/>
    <w:rsid w:val="00214284"/>
    <w:rsid w:val="002162AC"/>
    <w:rsid w:val="0021755B"/>
    <w:rsid w:val="002206A5"/>
    <w:rsid w:val="002261AA"/>
    <w:rsid w:val="002267B9"/>
    <w:rsid w:val="002279CF"/>
    <w:rsid w:val="00231C00"/>
    <w:rsid w:val="002325BB"/>
    <w:rsid w:val="002344A4"/>
    <w:rsid w:val="002346EC"/>
    <w:rsid w:val="00235671"/>
    <w:rsid w:val="0023654A"/>
    <w:rsid w:val="002370DC"/>
    <w:rsid w:val="00240BE3"/>
    <w:rsid w:val="00242D83"/>
    <w:rsid w:val="00244492"/>
    <w:rsid w:val="002448B3"/>
    <w:rsid w:val="00244B79"/>
    <w:rsid w:val="00244F83"/>
    <w:rsid w:val="00244FC6"/>
    <w:rsid w:val="00246D5B"/>
    <w:rsid w:val="0024727E"/>
    <w:rsid w:val="0024747B"/>
    <w:rsid w:val="002527E5"/>
    <w:rsid w:val="00252EA9"/>
    <w:rsid w:val="002536C2"/>
    <w:rsid w:val="0025428C"/>
    <w:rsid w:val="00254FFA"/>
    <w:rsid w:val="002554CD"/>
    <w:rsid w:val="0025561F"/>
    <w:rsid w:val="00255747"/>
    <w:rsid w:val="00260761"/>
    <w:rsid w:val="00261398"/>
    <w:rsid w:val="0026146B"/>
    <w:rsid w:val="002626EA"/>
    <w:rsid w:val="002632C7"/>
    <w:rsid w:val="00264BAD"/>
    <w:rsid w:val="00264CEC"/>
    <w:rsid w:val="00265288"/>
    <w:rsid w:val="00265327"/>
    <w:rsid w:val="00266222"/>
    <w:rsid w:val="0026660D"/>
    <w:rsid w:val="00267A9D"/>
    <w:rsid w:val="00270C5E"/>
    <w:rsid w:val="00272DB0"/>
    <w:rsid w:val="00276454"/>
    <w:rsid w:val="00276A30"/>
    <w:rsid w:val="002802BA"/>
    <w:rsid w:val="002812C6"/>
    <w:rsid w:val="00281AD2"/>
    <w:rsid w:val="002842BE"/>
    <w:rsid w:val="00284D46"/>
    <w:rsid w:val="00285609"/>
    <w:rsid w:val="00286637"/>
    <w:rsid w:val="00286975"/>
    <w:rsid w:val="00287717"/>
    <w:rsid w:val="002907D7"/>
    <w:rsid w:val="0029111F"/>
    <w:rsid w:val="0029119E"/>
    <w:rsid w:val="00292F12"/>
    <w:rsid w:val="00293B83"/>
    <w:rsid w:val="00294BE7"/>
    <w:rsid w:val="00295A99"/>
    <w:rsid w:val="00295E3D"/>
    <w:rsid w:val="00296559"/>
    <w:rsid w:val="00297694"/>
    <w:rsid w:val="002A0146"/>
    <w:rsid w:val="002A0F6E"/>
    <w:rsid w:val="002A0FC0"/>
    <w:rsid w:val="002A17F2"/>
    <w:rsid w:val="002A25BB"/>
    <w:rsid w:val="002A28AB"/>
    <w:rsid w:val="002A2FD2"/>
    <w:rsid w:val="002A3939"/>
    <w:rsid w:val="002A4FB0"/>
    <w:rsid w:val="002A5CAE"/>
    <w:rsid w:val="002A5FED"/>
    <w:rsid w:val="002A6683"/>
    <w:rsid w:val="002A6ED1"/>
    <w:rsid w:val="002A6F53"/>
    <w:rsid w:val="002A7F1C"/>
    <w:rsid w:val="002B01B2"/>
    <w:rsid w:val="002B08DD"/>
    <w:rsid w:val="002B0B25"/>
    <w:rsid w:val="002B1491"/>
    <w:rsid w:val="002B3C05"/>
    <w:rsid w:val="002B4294"/>
    <w:rsid w:val="002B4675"/>
    <w:rsid w:val="002B4842"/>
    <w:rsid w:val="002B4A69"/>
    <w:rsid w:val="002B5590"/>
    <w:rsid w:val="002B7534"/>
    <w:rsid w:val="002C089F"/>
    <w:rsid w:val="002C0E7E"/>
    <w:rsid w:val="002C1A07"/>
    <w:rsid w:val="002C1B17"/>
    <w:rsid w:val="002C27DC"/>
    <w:rsid w:val="002C3DBE"/>
    <w:rsid w:val="002C4174"/>
    <w:rsid w:val="002C59D4"/>
    <w:rsid w:val="002C6FBA"/>
    <w:rsid w:val="002C71D3"/>
    <w:rsid w:val="002C7C53"/>
    <w:rsid w:val="002D0301"/>
    <w:rsid w:val="002D102B"/>
    <w:rsid w:val="002D1909"/>
    <w:rsid w:val="002D22FD"/>
    <w:rsid w:val="002D34C6"/>
    <w:rsid w:val="002D3968"/>
    <w:rsid w:val="002D6671"/>
    <w:rsid w:val="002D695E"/>
    <w:rsid w:val="002D7967"/>
    <w:rsid w:val="002D7EE6"/>
    <w:rsid w:val="002E020F"/>
    <w:rsid w:val="002E03CD"/>
    <w:rsid w:val="002E22D8"/>
    <w:rsid w:val="002E247E"/>
    <w:rsid w:val="002E2B14"/>
    <w:rsid w:val="002E34A4"/>
    <w:rsid w:val="002E3E74"/>
    <w:rsid w:val="002E4B62"/>
    <w:rsid w:val="002E5B39"/>
    <w:rsid w:val="002E7271"/>
    <w:rsid w:val="002E7AE3"/>
    <w:rsid w:val="002F0A0D"/>
    <w:rsid w:val="002F16D1"/>
    <w:rsid w:val="002F3883"/>
    <w:rsid w:val="002F7295"/>
    <w:rsid w:val="003018CC"/>
    <w:rsid w:val="00301C82"/>
    <w:rsid w:val="00303FC1"/>
    <w:rsid w:val="003042D8"/>
    <w:rsid w:val="00304650"/>
    <w:rsid w:val="00304741"/>
    <w:rsid w:val="00305B09"/>
    <w:rsid w:val="003068C4"/>
    <w:rsid w:val="003072AA"/>
    <w:rsid w:val="003107E5"/>
    <w:rsid w:val="00310D2C"/>
    <w:rsid w:val="00311F36"/>
    <w:rsid w:val="00312B42"/>
    <w:rsid w:val="00313F7B"/>
    <w:rsid w:val="00316C67"/>
    <w:rsid w:val="00317614"/>
    <w:rsid w:val="0031765A"/>
    <w:rsid w:val="003178DC"/>
    <w:rsid w:val="00321F54"/>
    <w:rsid w:val="003228D3"/>
    <w:rsid w:val="00322995"/>
    <w:rsid w:val="00324DF8"/>
    <w:rsid w:val="0032696A"/>
    <w:rsid w:val="00326DBD"/>
    <w:rsid w:val="0032763D"/>
    <w:rsid w:val="003305CD"/>
    <w:rsid w:val="00330995"/>
    <w:rsid w:val="00330E1F"/>
    <w:rsid w:val="00330FD9"/>
    <w:rsid w:val="00332786"/>
    <w:rsid w:val="0033281A"/>
    <w:rsid w:val="003337D9"/>
    <w:rsid w:val="00333D0D"/>
    <w:rsid w:val="00335544"/>
    <w:rsid w:val="00335DC5"/>
    <w:rsid w:val="00336008"/>
    <w:rsid w:val="003373F6"/>
    <w:rsid w:val="0033780A"/>
    <w:rsid w:val="00341B06"/>
    <w:rsid w:val="00342887"/>
    <w:rsid w:val="00343630"/>
    <w:rsid w:val="003441B7"/>
    <w:rsid w:val="00344231"/>
    <w:rsid w:val="00346280"/>
    <w:rsid w:val="0035031B"/>
    <w:rsid w:val="00350AA6"/>
    <w:rsid w:val="00353646"/>
    <w:rsid w:val="003547A3"/>
    <w:rsid w:val="00354BC5"/>
    <w:rsid w:val="0035511A"/>
    <w:rsid w:val="003558EB"/>
    <w:rsid w:val="00356955"/>
    <w:rsid w:val="00356D81"/>
    <w:rsid w:val="00360591"/>
    <w:rsid w:val="00361DCA"/>
    <w:rsid w:val="00362547"/>
    <w:rsid w:val="0036305B"/>
    <w:rsid w:val="00364252"/>
    <w:rsid w:val="0036541A"/>
    <w:rsid w:val="00365B07"/>
    <w:rsid w:val="00366A87"/>
    <w:rsid w:val="0036779B"/>
    <w:rsid w:val="0037012F"/>
    <w:rsid w:val="00370BBB"/>
    <w:rsid w:val="00371A51"/>
    <w:rsid w:val="00371B32"/>
    <w:rsid w:val="003720F6"/>
    <w:rsid w:val="00372853"/>
    <w:rsid w:val="00372C52"/>
    <w:rsid w:val="00373CA7"/>
    <w:rsid w:val="00373FA0"/>
    <w:rsid w:val="00374248"/>
    <w:rsid w:val="00375141"/>
    <w:rsid w:val="00382423"/>
    <w:rsid w:val="003849AB"/>
    <w:rsid w:val="00385640"/>
    <w:rsid w:val="003859DE"/>
    <w:rsid w:val="00387108"/>
    <w:rsid w:val="00387DA9"/>
    <w:rsid w:val="00387EA6"/>
    <w:rsid w:val="00390663"/>
    <w:rsid w:val="00390D10"/>
    <w:rsid w:val="00392384"/>
    <w:rsid w:val="0039270A"/>
    <w:rsid w:val="00393927"/>
    <w:rsid w:val="00393CE0"/>
    <w:rsid w:val="00394D02"/>
    <w:rsid w:val="00396A43"/>
    <w:rsid w:val="00397711"/>
    <w:rsid w:val="003A1E21"/>
    <w:rsid w:val="003A1ECF"/>
    <w:rsid w:val="003A27F3"/>
    <w:rsid w:val="003A312A"/>
    <w:rsid w:val="003A4178"/>
    <w:rsid w:val="003A475F"/>
    <w:rsid w:val="003A4D1F"/>
    <w:rsid w:val="003A5C3C"/>
    <w:rsid w:val="003A5CC5"/>
    <w:rsid w:val="003A63E5"/>
    <w:rsid w:val="003A6C82"/>
    <w:rsid w:val="003A753F"/>
    <w:rsid w:val="003A7B83"/>
    <w:rsid w:val="003B0079"/>
    <w:rsid w:val="003B01F9"/>
    <w:rsid w:val="003B08C6"/>
    <w:rsid w:val="003B2C6A"/>
    <w:rsid w:val="003B32AA"/>
    <w:rsid w:val="003B43DA"/>
    <w:rsid w:val="003B4D98"/>
    <w:rsid w:val="003B5A73"/>
    <w:rsid w:val="003B658E"/>
    <w:rsid w:val="003B6B3F"/>
    <w:rsid w:val="003B6D17"/>
    <w:rsid w:val="003B7096"/>
    <w:rsid w:val="003C0EC3"/>
    <w:rsid w:val="003C1DF4"/>
    <w:rsid w:val="003C2A0A"/>
    <w:rsid w:val="003C2A2A"/>
    <w:rsid w:val="003C4948"/>
    <w:rsid w:val="003C4B68"/>
    <w:rsid w:val="003C6C4B"/>
    <w:rsid w:val="003C7030"/>
    <w:rsid w:val="003C707E"/>
    <w:rsid w:val="003C79EC"/>
    <w:rsid w:val="003D0164"/>
    <w:rsid w:val="003D0FFE"/>
    <w:rsid w:val="003D2FE4"/>
    <w:rsid w:val="003D3D57"/>
    <w:rsid w:val="003D408D"/>
    <w:rsid w:val="003D7917"/>
    <w:rsid w:val="003E0145"/>
    <w:rsid w:val="003E0249"/>
    <w:rsid w:val="003E0EDA"/>
    <w:rsid w:val="003E18C8"/>
    <w:rsid w:val="003E60F8"/>
    <w:rsid w:val="003E6293"/>
    <w:rsid w:val="003E7A4C"/>
    <w:rsid w:val="003E7AD5"/>
    <w:rsid w:val="003F030A"/>
    <w:rsid w:val="003F1643"/>
    <w:rsid w:val="003F39F7"/>
    <w:rsid w:val="003F3ED2"/>
    <w:rsid w:val="003F4B50"/>
    <w:rsid w:val="0040022E"/>
    <w:rsid w:val="00400BD3"/>
    <w:rsid w:val="0040149E"/>
    <w:rsid w:val="00401BD6"/>
    <w:rsid w:val="00402071"/>
    <w:rsid w:val="004028FF"/>
    <w:rsid w:val="00402ABB"/>
    <w:rsid w:val="004033BA"/>
    <w:rsid w:val="0040368E"/>
    <w:rsid w:val="00403A21"/>
    <w:rsid w:val="00403F23"/>
    <w:rsid w:val="0040421A"/>
    <w:rsid w:val="00404915"/>
    <w:rsid w:val="00406470"/>
    <w:rsid w:val="00406496"/>
    <w:rsid w:val="00406EDD"/>
    <w:rsid w:val="004070FE"/>
    <w:rsid w:val="00407A2D"/>
    <w:rsid w:val="00407D75"/>
    <w:rsid w:val="00407FAC"/>
    <w:rsid w:val="00410A31"/>
    <w:rsid w:val="00412C6F"/>
    <w:rsid w:val="00414746"/>
    <w:rsid w:val="0041621D"/>
    <w:rsid w:val="00417213"/>
    <w:rsid w:val="00417355"/>
    <w:rsid w:val="00417477"/>
    <w:rsid w:val="00417582"/>
    <w:rsid w:val="00417936"/>
    <w:rsid w:val="00423DD4"/>
    <w:rsid w:val="004253EF"/>
    <w:rsid w:val="00425B0B"/>
    <w:rsid w:val="00425BDB"/>
    <w:rsid w:val="004307A0"/>
    <w:rsid w:val="004307E6"/>
    <w:rsid w:val="0043155C"/>
    <w:rsid w:val="00432C87"/>
    <w:rsid w:val="004336C4"/>
    <w:rsid w:val="004343D8"/>
    <w:rsid w:val="00434AAD"/>
    <w:rsid w:val="00434B56"/>
    <w:rsid w:val="004353E2"/>
    <w:rsid w:val="00435C72"/>
    <w:rsid w:val="00435DAB"/>
    <w:rsid w:val="00441343"/>
    <w:rsid w:val="004414B4"/>
    <w:rsid w:val="00442FB7"/>
    <w:rsid w:val="004443AF"/>
    <w:rsid w:val="004446E3"/>
    <w:rsid w:val="0044538C"/>
    <w:rsid w:val="00445AC7"/>
    <w:rsid w:val="004464BF"/>
    <w:rsid w:val="0044684D"/>
    <w:rsid w:val="004500EC"/>
    <w:rsid w:val="00450CE4"/>
    <w:rsid w:val="00450D5F"/>
    <w:rsid w:val="00453971"/>
    <w:rsid w:val="00453B23"/>
    <w:rsid w:val="00453F5B"/>
    <w:rsid w:val="004546E8"/>
    <w:rsid w:val="0045480A"/>
    <w:rsid w:val="0045525A"/>
    <w:rsid w:val="004565DF"/>
    <w:rsid w:val="00456F4A"/>
    <w:rsid w:val="00457292"/>
    <w:rsid w:val="00460BA2"/>
    <w:rsid w:val="004616F3"/>
    <w:rsid w:val="00461F89"/>
    <w:rsid w:val="00462809"/>
    <w:rsid w:val="00462A7D"/>
    <w:rsid w:val="00465C8E"/>
    <w:rsid w:val="00466158"/>
    <w:rsid w:val="004668F3"/>
    <w:rsid w:val="004674FF"/>
    <w:rsid w:val="00470309"/>
    <w:rsid w:val="004705DE"/>
    <w:rsid w:val="00470C8C"/>
    <w:rsid w:val="00472032"/>
    <w:rsid w:val="00472789"/>
    <w:rsid w:val="00473E63"/>
    <w:rsid w:val="00475ACC"/>
    <w:rsid w:val="0047672E"/>
    <w:rsid w:val="00481379"/>
    <w:rsid w:val="00481A2A"/>
    <w:rsid w:val="0048336F"/>
    <w:rsid w:val="00483E24"/>
    <w:rsid w:val="00484E31"/>
    <w:rsid w:val="00485378"/>
    <w:rsid w:val="004860BA"/>
    <w:rsid w:val="0048680A"/>
    <w:rsid w:val="004872FA"/>
    <w:rsid w:val="0048769A"/>
    <w:rsid w:val="00491A2A"/>
    <w:rsid w:val="00491D4C"/>
    <w:rsid w:val="004937A0"/>
    <w:rsid w:val="00493A1E"/>
    <w:rsid w:val="00493C1D"/>
    <w:rsid w:val="00496BEF"/>
    <w:rsid w:val="00497A14"/>
    <w:rsid w:val="004A0865"/>
    <w:rsid w:val="004A1D3E"/>
    <w:rsid w:val="004A44FC"/>
    <w:rsid w:val="004A4537"/>
    <w:rsid w:val="004A4991"/>
    <w:rsid w:val="004A4B6E"/>
    <w:rsid w:val="004A58AA"/>
    <w:rsid w:val="004A62AD"/>
    <w:rsid w:val="004A685A"/>
    <w:rsid w:val="004A6A12"/>
    <w:rsid w:val="004A6FB0"/>
    <w:rsid w:val="004A723A"/>
    <w:rsid w:val="004B41A6"/>
    <w:rsid w:val="004B4F99"/>
    <w:rsid w:val="004B594C"/>
    <w:rsid w:val="004C049F"/>
    <w:rsid w:val="004C191C"/>
    <w:rsid w:val="004C25E2"/>
    <w:rsid w:val="004C3B98"/>
    <w:rsid w:val="004C4EF1"/>
    <w:rsid w:val="004C4F79"/>
    <w:rsid w:val="004C5631"/>
    <w:rsid w:val="004C6A05"/>
    <w:rsid w:val="004C6CC6"/>
    <w:rsid w:val="004C73A2"/>
    <w:rsid w:val="004C7F16"/>
    <w:rsid w:val="004C7FF8"/>
    <w:rsid w:val="004D0911"/>
    <w:rsid w:val="004D0C67"/>
    <w:rsid w:val="004D3665"/>
    <w:rsid w:val="004D36EA"/>
    <w:rsid w:val="004D55B7"/>
    <w:rsid w:val="004D5910"/>
    <w:rsid w:val="004D5BB6"/>
    <w:rsid w:val="004D6231"/>
    <w:rsid w:val="004D7947"/>
    <w:rsid w:val="004E2416"/>
    <w:rsid w:val="004E2A99"/>
    <w:rsid w:val="004E3EA9"/>
    <w:rsid w:val="004E5DD9"/>
    <w:rsid w:val="004E6147"/>
    <w:rsid w:val="004E62F1"/>
    <w:rsid w:val="004E68AA"/>
    <w:rsid w:val="004E7023"/>
    <w:rsid w:val="004F045F"/>
    <w:rsid w:val="004F100B"/>
    <w:rsid w:val="004F16CF"/>
    <w:rsid w:val="004F3108"/>
    <w:rsid w:val="004F3776"/>
    <w:rsid w:val="004F4F06"/>
    <w:rsid w:val="004F5802"/>
    <w:rsid w:val="004F5B4B"/>
    <w:rsid w:val="004F6C8E"/>
    <w:rsid w:val="004F6D58"/>
    <w:rsid w:val="004F71D0"/>
    <w:rsid w:val="004F7ADC"/>
    <w:rsid w:val="005000E2"/>
    <w:rsid w:val="00500FEC"/>
    <w:rsid w:val="0050228C"/>
    <w:rsid w:val="005022F2"/>
    <w:rsid w:val="00502660"/>
    <w:rsid w:val="005035F8"/>
    <w:rsid w:val="0050415F"/>
    <w:rsid w:val="00504776"/>
    <w:rsid w:val="005052DE"/>
    <w:rsid w:val="005061DF"/>
    <w:rsid w:val="00511809"/>
    <w:rsid w:val="00512BB0"/>
    <w:rsid w:val="00512C2F"/>
    <w:rsid w:val="0051411A"/>
    <w:rsid w:val="00514894"/>
    <w:rsid w:val="005151F1"/>
    <w:rsid w:val="00516F62"/>
    <w:rsid w:val="00522BB1"/>
    <w:rsid w:val="00523267"/>
    <w:rsid w:val="00523547"/>
    <w:rsid w:val="0052656C"/>
    <w:rsid w:val="00530AAA"/>
    <w:rsid w:val="00531588"/>
    <w:rsid w:val="00533A0A"/>
    <w:rsid w:val="0053622E"/>
    <w:rsid w:val="00536B8A"/>
    <w:rsid w:val="00537F0A"/>
    <w:rsid w:val="005406E1"/>
    <w:rsid w:val="0054074D"/>
    <w:rsid w:val="00540A05"/>
    <w:rsid w:val="00540EE0"/>
    <w:rsid w:val="00542298"/>
    <w:rsid w:val="005424DB"/>
    <w:rsid w:val="00542AB5"/>
    <w:rsid w:val="00543188"/>
    <w:rsid w:val="00543F24"/>
    <w:rsid w:val="005447FF"/>
    <w:rsid w:val="00544C12"/>
    <w:rsid w:val="00545BF6"/>
    <w:rsid w:val="0054683C"/>
    <w:rsid w:val="00547132"/>
    <w:rsid w:val="00551466"/>
    <w:rsid w:val="0055482B"/>
    <w:rsid w:val="00554D9A"/>
    <w:rsid w:val="00555DE5"/>
    <w:rsid w:val="00561119"/>
    <w:rsid w:val="005614EC"/>
    <w:rsid w:val="0056247A"/>
    <w:rsid w:val="005644A9"/>
    <w:rsid w:val="00565F5F"/>
    <w:rsid w:val="00570140"/>
    <w:rsid w:val="00570C4D"/>
    <w:rsid w:val="00572AA8"/>
    <w:rsid w:val="00575964"/>
    <w:rsid w:val="005759D8"/>
    <w:rsid w:val="00575C9C"/>
    <w:rsid w:val="00576FC4"/>
    <w:rsid w:val="00580406"/>
    <w:rsid w:val="00580868"/>
    <w:rsid w:val="00581006"/>
    <w:rsid w:val="00581378"/>
    <w:rsid w:val="005821BE"/>
    <w:rsid w:val="00583280"/>
    <w:rsid w:val="005858D9"/>
    <w:rsid w:val="00586EC3"/>
    <w:rsid w:val="00590290"/>
    <w:rsid w:val="00591C3F"/>
    <w:rsid w:val="005927B8"/>
    <w:rsid w:val="00593257"/>
    <w:rsid w:val="00597B11"/>
    <w:rsid w:val="005A2380"/>
    <w:rsid w:val="005A27AD"/>
    <w:rsid w:val="005A3CDA"/>
    <w:rsid w:val="005A4F86"/>
    <w:rsid w:val="005A5666"/>
    <w:rsid w:val="005A6253"/>
    <w:rsid w:val="005A6A70"/>
    <w:rsid w:val="005A7DE7"/>
    <w:rsid w:val="005B0493"/>
    <w:rsid w:val="005B12E4"/>
    <w:rsid w:val="005B284D"/>
    <w:rsid w:val="005B3C10"/>
    <w:rsid w:val="005B44B9"/>
    <w:rsid w:val="005C01A1"/>
    <w:rsid w:val="005C0C31"/>
    <w:rsid w:val="005C3258"/>
    <w:rsid w:val="005C5E5E"/>
    <w:rsid w:val="005C739B"/>
    <w:rsid w:val="005C7CA6"/>
    <w:rsid w:val="005D0020"/>
    <w:rsid w:val="005D05C1"/>
    <w:rsid w:val="005D2A30"/>
    <w:rsid w:val="005D6AF9"/>
    <w:rsid w:val="005D7061"/>
    <w:rsid w:val="005D74B9"/>
    <w:rsid w:val="005E0BF5"/>
    <w:rsid w:val="005E13EC"/>
    <w:rsid w:val="005E17BF"/>
    <w:rsid w:val="005E20B9"/>
    <w:rsid w:val="005E2212"/>
    <w:rsid w:val="005E33FF"/>
    <w:rsid w:val="005E3D9B"/>
    <w:rsid w:val="005E3DD8"/>
    <w:rsid w:val="005E4C26"/>
    <w:rsid w:val="005E52C2"/>
    <w:rsid w:val="005E57CA"/>
    <w:rsid w:val="005E62CB"/>
    <w:rsid w:val="005E6670"/>
    <w:rsid w:val="005E7006"/>
    <w:rsid w:val="005E73C6"/>
    <w:rsid w:val="005E7C50"/>
    <w:rsid w:val="005F04E4"/>
    <w:rsid w:val="005F209F"/>
    <w:rsid w:val="005F43EC"/>
    <w:rsid w:val="005F5F91"/>
    <w:rsid w:val="005F6FE7"/>
    <w:rsid w:val="00600902"/>
    <w:rsid w:val="00600B35"/>
    <w:rsid w:val="00601978"/>
    <w:rsid w:val="006025ED"/>
    <w:rsid w:val="00602EAF"/>
    <w:rsid w:val="00603207"/>
    <w:rsid w:val="006041FA"/>
    <w:rsid w:val="006042D2"/>
    <w:rsid w:val="0060610E"/>
    <w:rsid w:val="00606E64"/>
    <w:rsid w:val="00607587"/>
    <w:rsid w:val="00607828"/>
    <w:rsid w:val="006109F4"/>
    <w:rsid w:val="00610B16"/>
    <w:rsid w:val="006123AC"/>
    <w:rsid w:val="00614AA6"/>
    <w:rsid w:val="00615381"/>
    <w:rsid w:val="00615396"/>
    <w:rsid w:val="00615B39"/>
    <w:rsid w:val="006177FC"/>
    <w:rsid w:val="00620343"/>
    <w:rsid w:val="00620588"/>
    <w:rsid w:val="0062083D"/>
    <w:rsid w:val="00620D83"/>
    <w:rsid w:val="00620E44"/>
    <w:rsid w:val="006212DA"/>
    <w:rsid w:val="0062159C"/>
    <w:rsid w:val="00624233"/>
    <w:rsid w:val="006242D6"/>
    <w:rsid w:val="0062648D"/>
    <w:rsid w:val="00626819"/>
    <w:rsid w:val="00627D3F"/>
    <w:rsid w:val="006305F0"/>
    <w:rsid w:val="0063129F"/>
    <w:rsid w:val="00632081"/>
    <w:rsid w:val="00635704"/>
    <w:rsid w:val="00635EC2"/>
    <w:rsid w:val="00635FE0"/>
    <w:rsid w:val="0063632A"/>
    <w:rsid w:val="006367B6"/>
    <w:rsid w:val="006372A0"/>
    <w:rsid w:val="00637F2A"/>
    <w:rsid w:val="00642872"/>
    <w:rsid w:val="00645077"/>
    <w:rsid w:val="0064533A"/>
    <w:rsid w:val="00646607"/>
    <w:rsid w:val="00647F75"/>
    <w:rsid w:val="006506CF"/>
    <w:rsid w:val="00650BB0"/>
    <w:rsid w:val="00650BD2"/>
    <w:rsid w:val="006514D8"/>
    <w:rsid w:val="006522E7"/>
    <w:rsid w:val="006522F3"/>
    <w:rsid w:val="006525A2"/>
    <w:rsid w:val="00653760"/>
    <w:rsid w:val="00654AC9"/>
    <w:rsid w:val="00655DB5"/>
    <w:rsid w:val="00655F9B"/>
    <w:rsid w:val="006565DA"/>
    <w:rsid w:val="00656E37"/>
    <w:rsid w:val="006577B6"/>
    <w:rsid w:val="00657944"/>
    <w:rsid w:val="00660EA4"/>
    <w:rsid w:val="00661C00"/>
    <w:rsid w:val="00662C45"/>
    <w:rsid w:val="00663A4B"/>
    <w:rsid w:val="00664CB3"/>
    <w:rsid w:val="00666FC4"/>
    <w:rsid w:val="00667FA1"/>
    <w:rsid w:val="00670569"/>
    <w:rsid w:val="00671004"/>
    <w:rsid w:val="00673A29"/>
    <w:rsid w:val="00674382"/>
    <w:rsid w:val="00674F5E"/>
    <w:rsid w:val="006775E1"/>
    <w:rsid w:val="00681B3A"/>
    <w:rsid w:val="00682C61"/>
    <w:rsid w:val="006837CD"/>
    <w:rsid w:val="00683FC4"/>
    <w:rsid w:val="00685E3B"/>
    <w:rsid w:val="00686810"/>
    <w:rsid w:val="00686F56"/>
    <w:rsid w:val="00687509"/>
    <w:rsid w:val="00687C63"/>
    <w:rsid w:val="0069013C"/>
    <w:rsid w:val="0069207C"/>
    <w:rsid w:val="00693CFA"/>
    <w:rsid w:val="00694005"/>
    <w:rsid w:val="00695401"/>
    <w:rsid w:val="00696206"/>
    <w:rsid w:val="00697120"/>
    <w:rsid w:val="006A162A"/>
    <w:rsid w:val="006A2AA8"/>
    <w:rsid w:val="006A2D82"/>
    <w:rsid w:val="006A35EB"/>
    <w:rsid w:val="006A3CE7"/>
    <w:rsid w:val="006A421E"/>
    <w:rsid w:val="006A5C56"/>
    <w:rsid w:val="006A66BA"/>
    <w:rsid w:val="006A7751"/>
    <w:rsid w:val="006A7DD9"/>
    <w:rsid w:val="006B0067"/>
    <w:rsid w:val="006B0204"/>
    <w:rsid w:val="006B0E08"/>
    <w:rsid w:val="006B3847"/>
    <w:rsid w:val="006B3CA2"/>
    <w:rsid w:val="006B56F3"/>
    <w:rsid w:val="006B5DB3"/>
    <w:rsid w:val="006B5E93"/>
    <w:rsid w:val="006B634B"/>
    <w:rsid w:val="006C0C39"/>
    <w:rsid w:val="006C0D91"/>
    <w:rsid w:val="006C2A83"/>
    <w:rsid w:val="006C2ACA"/>
    <w:rsid w:val="006C37B2"/>
    <w:rsid w:val="006C4222"/>
    <w:rsid w:val="006C4B3D"/>
    <w:rsid w:val="006C4CCD"/>
    <w:rsid w:val="006C5092"/>
    <w:rsid w:val="006C5A65"/>
    <w:rsid w:val="006C639C"/>
    <w:rsid w:val="006C6A52"/>
    <w:rsid w:val="006C6BC5"/>
    <w:rsid w:val="006C6EA8"/>
    <w:rsid w:val="006C7C02"/>
    <w:rsid w:val="006D0CA5"/>
    <w:rsid w:val="006D3AF8"/>
    <w:rsid w:val="006D4F14"/>
    <w:rsid w:val="006D5DA0"/>
    <w:rsid w:val="006D6247"/>
    <w:rsid w:val="006E009A"/>
    <w:rsid w:val="006E1DF0"/>
    <w:rsid w:val="006E209E"/>
    <w:rsid w:val="006E29D6"/>
    <w:rsid w:val="006E2B4B"/>
    <w:rsid w:val="006E59FE"/>
    <w:rsid w:val="006E6AC5"/>
    <w:rsid w:val="006E75C5"/>
    <w:rsid w:val="006F090D"/>
    <w:rsid w:val="006F173E"/>
    <w:rsid w:val="006F29A0"/>
    <w:rsid w:val="006F351C"/>
    <w:rsid w:val="006F476D"/>
    <w:rsid w:val="006F490D"/>
    <w:rsid w:val="006F5C40"/>
    <w:rsid w:val="006F60B9"/>
    <w:rsid w:val="006F6145"/>
    <w:rsid w:val="006F6762"/>
    <w:rsid w:val="006F6A2A"/>
    <w:rsid w:val="006F70BE"/>
    <w:rsid w:val="006F7A02"/>
    <w:rsid w:val="0070071B"/>
    <w:rsid w:val="00700A7C"/>
    <w:rsid w:val="00700C14"/>
    <w:rsid w:val="00700FFB"/>
    <w:rsid w:val="0070193D"/>
    <w:rsid w:val="007031B3"/>
    <w:rsid w:val="007032EA"/>
    <w:rsid w:val="0070376A"/>
    <w:rsid w:val="00704C01"/>
    <w:rsid w:val="0070509F"/>
    <w:rsid w:val="007055E1"/>
    <w:rsid w:val="00706B19"/>
    <w:rsid w:val="00710260"/>
    <w:rsid w:val="00712197"/>
    <w:rsid w:val="0071317A"/>
    <w:rsid w:val="00713A6D"/>
    <w:rsid w:val="007159C7"/>
    <w:rsid w:val="00716228"/>
    <w:rsid w:val="007162BA"/>
    <w:rsid w:val="00716A3D"/>
    <w:rsid w:val="007170A9"/>
    <w:rsid w:val="007176F4"/>
    <w:rsid w:val="00717BD1"/>
    <w:rsid w:val="0072153A"/>
    <w:rsid w:val="0072280F"/>
    <w:rsid w:val="0072398F"/>
    <w:rsid w:val="00723CDA"/>
    <w:rsid w:val="0072437A"/>
    <w:rsid w:val="00724A09"/>
    <w:rsid w:val="00725E06"/>
    <w:rsid w:val="00725F3A"/>
    <w:rsid w:val="00726955"/>
    <w:rsid w:val="00727BB0"/>
    <w:rsid w:val="00727D0B"/>
    <w:rsid w:val="00731169"/>
    <w:rsid w:val="0073359E"/>
    <w:rsid w:val="00734021"/>
    <w:rsid w:val="007340C6"/>
    <w:rsid w:val="00734767"/>
    <w:rsid w:val="007359BF"/>
    <w:rsid w:val="00735A4E"/>
    <w:rsid w:val="00735B34"/>
    <w:rsid w:val="0073676D"/>
    <w:rsid w:val="00737E58"/>
    <w:rsid w:val="00737FEB"/>
    <w:rsid w:val="007404F2"/>
    <w:rsid w:val="007407C2"/>
    <w:rsid w:val="0074105A"/>
    <w:rsid w:val="00741099"/>
    <w:rsid w:val="007414A0"/>
    <w:rsid w:val="00741EB1"/>
    <w:rsid w:val="007505C8"/>
    <w:rsid w:val="007513D7"/>
    <w:rsid w:val="00751490"/>
    <w:rsid w:val="007515CB"/>
    <w:rsid w:val="00751809"/>
    <w:rsid w:val="00753E04"/>
    <w:rsid w:val="007543D1"/>
    <w:rsid w:val="007556F9"/>
    <w:rsid w:val="00757303"/>
    <w:rsid w:val="00757FDB"/>
    <w:rsid w:val="00760ACD"/>
    <w:rsid w:val="00760AE6"/>
    <w:rsid w:val="007634CB"/>
    <w:rsid w:val="00765031"/>
    <w:rsid w:val="00767BDC"/>
    <w:rsid w:val="00770DA1"/>
    <w:rsid w:val="00770FCE"/>
    <w:rsid w:val="00771797"/>
    <w:rsid w:val="00771996"/>
    <w:rsid w:val="00773DD8"/>
    <w:rsid w:val="007748A7"/>
    <w:rsid w:val="00774D25"/>
    <w:rsid w:val="007802A4"/>
    <w:rsid w:val="00780D05"/>
    <w:rsid w:val="00781E37"/>
    <w:rsid w:val="00781F96"/>
    <w:rsid w:val="0078231C"/>
    <w:rsid w:val="00782C28"/>
    <w:rsid w:val="00783006"/>
    <w:rsid w:val="007843E9"/>
    <w:rsid w:val="00785CD6"/>
    <w:rsid w:val="007862C2"/>
    <w:rsid w:val="00787D1F"/>
    <w:rsid w:val="0079016D"/>
    <w:rsid w:val="007902ED"/>
    <w:rsid w:val="00791261"/>
    <w:rsid w:val="00791C92"/>
    <w:rsid w:val="00792219"/>
    <w:rsid w:val="0079316D"/>
    <w:rsid w:val="00795836"/>
    <w:rsid w:val="00796667"/>
    <w:rsid w:val="007A160A"/>
    <w:rsid w:val="007A2AF0"/>
    <w:rsid w:val="007A391A"/>
    <w:rsid w:val="007A50BC"/>
    <w:rsid w:val="007A5220"/>
    <w:rsid w:val="007A7A0A"/>
    <w:rsid w:val="007B000A"/>
    <w:rsid w:val="007B048A"/>
    <w:rsid w:val="007B0E49"/>
    <w:rsid w:val="007B2279"/>
    <w:rsid w:val="007B3D34"/>
    <w:rsid w:val="007B40E4"/>
    <w:rsid w:val="007B4325"/>
    <w:rsid w:val="007B4986"/>
    <w:rsid w:val="007B530C"/>
    <w:rsid w:val="007B60D7"/>
    <w:rsid w:val="007B7683"/>
    <w:rsid w:val="007B7D32"/>
    <w:rsid w:val="007C0EA3"/>
    <w:rsid w:val="007C2AF5"/>
    <w:rsid w:val="007C350B"/>
    <w:rsid w:val="007C3944"/>
    <w:rsid w:val="007C3A43"/>
    <w:rsid w:val="007C48CC"/>
    <w:rsid w:val="007C56A3"/>
    <w:rsid w:val="007C61FE"/>
    <w:rsid w:val="007C6407"/>
    <w:rsid w:val="007C6834"/>
    <w:rsid w:val="007C6FC0"/>
    <w:rsid w:val="007C7DC6"/>
    <w:rsid w:val="007D21C1"/>
    <w:rsid w:val="007D4670"/>
    <w:rsid w:val="007D47DE"/>
    <w:rsid w:val="007D4B60"/>
    <w:rsid w:val="007D4CBE"/>
    <w:rsid w:val="007D5397"/>
    <w:rsid w:val="007D6DFC"/>
    <w:rsid w:val="007D7BF4"/>
    <w:rsid w:val="007E122A"/>
    <w:rsid w:val="007E16C8"/>
    <w:rsid w:val="007E1ACB"/>
    <w:rsid w:val="007E1F5C"/>
    <w:rsid w:val="007E3289"/>
    <w:rsid w:val="007E368B"/>
    <w:rsid w:val="007E4DE1"/>
    <w:rsid w:val="007E4F0D"/>
    <w:rsid w:val="007E5457"/>
    <w:rsid w:val="007E5E00"/>
    <w:rsid w:val="007F01A3"/>
    <w:rsid w:val="007F09AD"/>
    <w:rsid w:val="007F1DA1"/>
    <w:rsid w:val="007F2B50"/>
    <w:rsid w:val="007F5589"/>
    <w:rsid w:val="007F57BA"/>
    <w:rsid w:val="007F6489"/>
    <w:rsid w:val="007F6948"/>
    <w:rsid w:val="007F7FC5"/>
    <w:rsid w:val="00800359"/>
    <w:rsid w:val="00801614"/>
    <w:rsid w:val="00801926"/>
    <w:rsid w:val="00801CBF"/>
    <w:rsid w:val="00802A9E"/>
    <w:rsid w:val="00802AC2"/>
    <w:rsid w:val="008034EB"/>
    <w:rsid w:val="0080422D"/>
    <w:rsid w:val="0080590C"/>
    <w:rsid w:val="00805D96"/>
    <w:rsid w:val="008070D2"/>
    <w:rsid w:val="00811F17"/>
    <w:rsid w:val="008132CD"/>
    <w:rsid w:val="00814E09"/>
    <w:rsid w:val="00814F47"/>
    <w:rsid w:val="00816ABF"/>
    <w:rsid w:val="00820AA1"/>
    <w:rsid w:val="00822729"/>
    <w:rsid w:val="00822E50"/>
    <w:rsid w:val="00823FB5"/>
    <w:rsid w:val="008245E5"/>
    <w:rsid w:val="00824832"/>
    <w:rsid w:val="0082485B"/>
    <w:rsid w:val="00824A2F"/>
    <w:rsid w:val="00825CCA"/>
    <w:rsid w:val="0082699B"/>
    <w:rsid w:val="00826E28"/>
    <w:rsid w:val="00831603"/>
    <w:rsid w:val="008322BA"/>
    <w:rsid w:val="008325DD"/>
    <w:rsid w:val="00832C77"/>
    <w:rsid w:val="00836E07"/>
    <w:rsid w:val="0083790C"/>
    <w:rsid w:val="00837B87"/>
    <w:rsid w:val="008408CB"/>
    <w:rsid w:val="00840A49"/>
    <w:rsid w:val="008423F6"/>
    <w:rsid w:val="00842537"/>
    <w:rsid w:val="0084594C"/>
    <w:rsid w:val="00845ED0"/>
    <w:rsid w:val="0084704C"/>
    <w:rsid w:val="00847B46"/>
    <w:rsid w:val="00850A41"/>
    <w:rsid w:val="00850CBF"/>
    <w:rsid w:val="00851270"/>
    <w:rsid w:val="008512C9"/>
    <w:rsid w:val="00852D20"/>
    <w:rsid w:val="00853EE1"/>
    <w:rsid w:val="00854240"/>
    <w:rsid w:val="0085504E"/>
    <w:rsid w:val="0085519D"/>
    <w:rsid w:val="00855AEF"/>
    <w:rsid w:val="00856A94"/>
    <w:rsid w:val="0085702E"/>
    <w:rsid w:val="0086012F"/>
    <w:rsid w:val="00860DE9"/>
    <w:rsid w:val="008613D9"/>
    <w:rsid w:val="008621F8"/>
    <w:rsid w:val="00863051"/>
    <w:rsid w:val="008630D0"/>
    <w:rsid w:val="00863DDF"/>
    <w:rsid w:val="008654EE"/>
    <w:rsid w:val="00866674"/>
    <w:rsid w:val="00866B15"/>
    <w:rsid w:val="008677BF"/>
    <w:rsid w:val="008727F1"/>
    <w:rsid w:val="00872915"/>
    <w:rsid w:val="008739A4"/>
    <w:rsid w:val="00873A6A"/>
    <w:rsid w:val="00873A86"/>
    <w:rsid w:val="00873C64"/>
    <w:rsid w:val="00874940"/>
    <w:rsid w:val="00874D1A"/>
    <w:rsid w:val="008753E1"/>
    <w:rsid w:val="0087575E"/>
    <w:rsid w:val="00877F52"/>
    <w:rsid w:val="00880A55"/>
    <w:rsid w:val="00880AF9"/>
    <w:rsid w:val="00881724"/>
    <w:rsid w:val="00881921"/>
    <w:rsid w:val="008821D3"/>
    <w:rsid w:val="0088228C"/>
    <w:rsid w:val="00882BA6"/>
    <w:rsid w:val="00882DC7"/>
    <w:rsid w:val="00883440"/>
    <w:rsid w:val="008849CD"/>
    <w:rsid w:val="00885D6C"/>
    <w:rsid w:val="00887F3C"/>
    <w:rsid w:val="00890886"/>
    <w:rsid w:val="00891260"/>
    <w:rsid w:val="0089518B"/>
    <w:rsid w:val="008975A3"/>
    <w:rsid w:val="00897DD0"/>
    <w:rsid w:val="008A3DFE"/>
    <w:rsid w:val="008A4BFB"/>
    <w:rsid w:val="008A50D5"/>
    <w:rsid w:val="008A575F"/>
    <w:rsid w:val="008A5C86"/>
    <w:rsid w:val="008A6632"/>
    <w:rsid w:val="008A66A8"/>
    <w:rsid w:val="008A73B0"/>
    <w:rsid w:val="008A73EB"/>
    <w:rsid w:val="008B0DE5"/>
    <w:rsid w:val="008B30CD"/>
    <w:rsid w:val="008B3CEC"/>
    <w:rsid w:val="008B418A"/>
    <w:rsid w:val="008B5180"/>
    <w:rsid w:val="008B59E0"/>
    <w:rsid w:val="008B6D01"/>
    <w:rsid w:val="008B7BF0"/>
    <w:rsid w:val="008B7F32"/>
    <w:rsid w:val="008C03BE"/>
    <w:rsid w:val="008C045B"/>
    <w:rsid w:val="008C0ACB"/>
    <w:rsid w:val="008C27F7"/>
    <w:rsid w:val="008C2CA5"/>
    <w:rsid w:val="008C4D8D"/>
    <w:rsid w:val="008C6132"/>
    <w:rsid w:val="008C6C25"/>
    <w:rsid w:val="008C71C1"/>
    <w:rsid w:val="008D079C"/>
    <w:rsid w:val="008D19A9"/>
    <w:rsid w:val="008D1D98"/>
    <w:rsid w:val="008D1F3A"/>
    <w:rsid w:val="008D5799"/>
    <w:rsid w:val="008D5D12"/>
    <w:rsid w:val="008D699F"/>
    <w:rsid w:val="008D6D13"/>
    <w:rsid w:val="008D73A4"/>
    <w:rsid w:val="008E19FD"/>
    <w:rsid w:val="008E2006"/>
    <w:rsid w:val="008E3CB3"/>
    <w:rsid w:val="008E50F4"/>
    <w:rsid w:val="008E5724"/>
    <w:rsid w:val="008E64B6"/>
    <w:rsid w:val="008E7518"/>
    <w:rsid w:val="008F15BB"/>
    <w:rsid w:val="008F190D"/>
    <w:rsid w:val="008F24FB"/>
    <w:rsid w:val="008F3224"/>
    <w:rsid w:val="008F3BED"/>
    <w:rsid w:val="008F3C5B"/>
    <w:rsid w:val="008F6B04"/>
    <w:rsid w:val="008F7A33"/>
    <w:rsid w:val="009008ED"/>
    <w:rsid w:val="00900BC1"/>
    <w:rsid w:val="00901511"/>
    <w:rsid w:val="00901EAE"/>
    <w:rsid w:val="00904786"/>
    <w:rsid w:val="0090747C"/>
    <w:rsid w:val="00910A83"/>
    <w:rsid w:val="009113BC"/>
    <w:rsid w:val="00911810"/>
    <w:rsid w:val="0091383E"/>
    <w:rsid w:val="00913942"/>
    <w:rsid w:val="009168FC"/>
    <w:rsid w:val="00916EF9"/>
    <w:rsid w:val="009202AE"/>
    <w:rsid w:val="009203EF"/>
    <w:rsid w:val="009204AB"/>
    <w:rsid w:val="0092189E"/>
    <w:rsid w:val="00921AA3"/>
    <w:rsid w:val="00922C06"/>
    <w:rsid w:val="00923D0D"/>
    <w:rsid w:val="00923F63"/>
    <w:rsid w:val="0092507C"/>
    <w:rsid w:val="009251EA"/>
    <w:rsid w:val="00925A57"/>
    <w:rsid w:val="009267AD"/>
    <w:rsid w:val="00927081"/>
    <w:rsid w:val="00930109"/>
    <w:rsid w:val="009328D7"/>
    <w:rsid w:val="00933705"/>
    <w:rsid w:val="0093396E"/>
    <w:rsid w:val="009340B0"/>
    <w:rsid w:val="00934BD7"/>
    <w:rsid w:val="0093545F"/>
    <w:rsid w:val="00935704"/>
    <w:rsid w:val="0093793B"/>
    <w:rsid w:val="00937C0E"/>
    <w:rsid w:val="009403D9"/>
    <w:rsid w:val="009404EA"/>
    <w:rsid w:val="00940EA7"/>
    <w:rsid w:val="0094201D"/>
    <w:rsid w:val="00942448"/>
    <w:rsid w:val="009476AE"/>
    <w:rsid w:val="0094797E"/>
    <w:rsid w:val="00950431"/>
    <w:rsid w:val="00951F69"/>
    <w:rsid w:val="0095363F"/>
    <w:rsid w:val="00956829"/>
    <w:rsid w:val="009573D2"/>
    <w:rsid w:val="00957C2E"/>
    <w:rsid w:val="00957E3B"/>
    <w:rsid w:val="009608BC"/>
    <w:rsid w:val="00961243"/>
    <w:rsid w:val="00962883"/>
    <w:rsid w:val="00963354"/>
    <w:rsid w:val="00963E3B"/>
    <w:rsid w:val="00963F9F"/>
    <w:rsid w:val="009648EB"/>
    <w:rsid w:val="00970D89"/>
    <w:rsid w:val="00970E2C"/>
    <w:rsid w:val="00971AA6"/>
    <w:rsid w:val="00972FC9"/>
    <w:rsid w:val="0097330C"/>
    <w:rsid w:val="009739B9"/>
    <w:rsid w:val="00975AC3"/>
    <w:rsid w:val="00975B54"/>
    <w:rsid w:val="009766E7"/>
    <w:rsid w:val="00976E2F"/>
    <w:rsid w:val="009775A0"/>
    <w:rsid w:val="00980583"/>
    <w:rsid w:val="00980BD9"/>
    <w:rsid w:val="0098253F"/>
    <w:rsid w:val="009836FA"/>
    <w:rsid w:val="00983E37"/>
    <w:rsid w:val="009846DD"/>
    <w:rsid w:val="00984D45"/>
    <w:rsid w:val="00985C2B"/>
    <w:rsid w:val="0098625C"/>
    <w:rsid w:val="0099034F"/>
    <w:rsid w:val="009907D2"/>
    <w:rsid w:val="00991A37"/>
    <w:rsid w:val="00991E21"/>
    <w:rsid w:val="0099218F"/>
    <w:rsid w:val="00992D26"/>
    <w:rsid w:val="00993C7A"/>
    <w:rsid w:val="0099512D"/>
    <w:rsid w:val="00995995"/>
    <w:rsid w:val="00995DBC"/>
    <w:rsid w:val="009974C1"/>
    <w:rsid w:val="00997851"/>
    <w:rsid w:val="009A0A4D"/>
    <w:rsid w:val="009A18FE"/>
    <w:rsid w:val="009A1FCD"/>
    <w:rsid w:val="009A486D"/>
    <w:rsid w:val="009A4DD3"/>
    <w:rsid w:val="009A6234"/>
    <w:rsid w:val="009A6652"/>
    <w:rsid w:val="009A69D8"/>
    <w:rsid w:val="009B1DB3"/>
    <w:rsid w:val="009B227E"/>
    <w:rsid w:val="009B321B"/>
    <w:rsid w:val="009B5169"/>
    <w:rsid w:val="009B5D0D"/>
    <w:rsid w:val="009B790B"/>
    <w:rsid w:val="009C08C6"/>
    <w:rsid w:val="009C316D"/>
    <w:rsid w:val="009C35AF"/>
    <w:rsid w:val="009C3903"/>
    <w:rsid w:val="009C3973"/>
    <w:rsid w:val="009C397E"/>
    <w:rsid w:val="009C47CC"/>
    <w:rsid w:val="009C7E7B"/>
    <w:rsid w:val="009D12E3"/>
    <w:rsid w:val="009D2179"/>
    <w:rsid w:val="009D2A31"/>
    <w:rsid w:val="009D3714"/>
    <w:rsid w:val="009D3B51"/>
    <w:rsid w:val="009D3B98"/>
    <w:rsid w:val="009D41B0"/>
    <w:rsid w:val="009D4C39"/>
    <w:rsid w:val="009D509C"/>
    <w:rsid w:val="009D7997"/>
    <w:rsid w:val="009E0BF3"/>
    <w:rsid w:val="009E15E2"/>
    <w:rsid w:val="009E2052"/>
    <w:rsid w:val="009E31D6"/>
    <w:rsid w:val="009E3638"/>
    <w:rsid w:val="009E3B99"/>
    <w:rsid w:val="009E473D"/>
    <w:rsid w:val="009E5BCE"/>
    <w:rsid w:val="009E63E5"/>
    <w:rsid w:val="009E77FA"/>
    <w:rsid w:val="009F0974"/>
    <w:rsid w:val="009F104C"/>
    <w:rsid w:val="009F27A8"/>
    <w:rsid w:val="009F29C7"/>
    <w:rsid w:val="009F36A9"/>
    <w:rsid w:val="009F3E02"/>
    <w:rsid w:val="009F3F47"/>
    <w:rsid w:val="009F4676"/>
    <w:rsid w:val="009F66FF"/>
    <w:rsid w:val="009F6D15"/>
    <w:rsid w:val="009F7E1C"/>
    <w:rsid w:val="00A034F7"/>
    <w:rsid w:val="00A03EC6"/>
    <w:rsid w:val="00A049D0"/>
    <w:rsid w:val="00A06102"/>
    <w:rsid w:val="00A10CFE"/>
    <w:rsid w:val="00A10EAD"/>
    <w:rsid w:val="00A1277F"/>
    <w:rsid w:val="00A12B42"/>
    <w:rsid w:val="00A13D4C"/>
    <w:rsid w:val="00A1429A"/>
    <w:rsid w:val="00A14F9E"/>
    <w:rsid w:val="00A15DAC"/>
    <w:rsid w:val="00A15F9E"/>
    <w:rsid w:val="00A17724"/>
    <w:rsid w:val="00A2173E"/>
    <w:rsid w:val="00A24020"/>
    <w:rsid w:val="00A241A2"/>
    <w:rsid w:val="00A261C2"/>
    <w:rsid w:val="00A2716E"/>
    <w:rsid w:val="00A31E61"/>
    <w:rsid w:val="00A326E8"/>
    <w:rsid w:val="00A34702"/>
    <w:rsid w:val="00A34DB7"/>
    <w:rsid w:val="00A3696F"/>
    <w:rsid w:val="00A414AB"/>
    <w:rsid w:val="00A4189A"/>
    <w:rsid w:val="00A41B60"/>
    <w:rsid w:val="00A4322C"/>
    <w:rsid w:val="00A439EF"/>
    <w:rsid w:val="00A43C63"/>
    <w:rsid w:val="00A441F9"/>
    <w:rsid w:val="00A46B7F"/>
    <w:rsid w:val="00A47D9C"/>
    <w:rsid w:val="00A50A0E"/>
    <w:rsid w:val="00A51530"/>
    <w:rsid w:val="00A5160C"/>
    <w:rsid w:val="00A5187D"/>
    <w:rsid w:val="00A51933"/>
    <w:rsid w:val="00A5198F"/>
    <w:rsid w:val="00A51BB7"/>
    <w:rsid w:val="00A51C1A"/>
    <w:rsid w:val="00A548C0"/>
    <w:rsid w:val="00A5566D"/>
    <w:rsid w:val="00A556EF"/>
    <w:rsid w:val="00A55ECA"/>
    <w:rsid w:val="00A56323"/>
    <w:rsid w:val="00A572F4"/>
    <w:rsid w:val="00A57693"/>
    <w:rsid w:val="00A60852"/>
    <w:rsid w:val="00A6114E"/>
    <w:rsid w:val="00A615EA"/>
    <w:rsid w:val="00A62033"/>
    <w:rsid w:val="00A62177"/>
    <w:rsid w:val="00A63BEE"/>
    <w:rsid w:val="00A64DDC"/>
    <w:rsid w:val="00A6720D"/>
    <w:rsid w:val="00A67C66"/>
    <w:rsid w:val="00A70E15"/>
    <w:rsid w:val="00A70F08"/>
    <w:rsid w:val="00A71729"/>
    <w:rsid w:val="00A723F4"/>
    <w:rsid w:val="00A72455"/>
    <w:rsid w:val="00A72458"/>
    <w:rsid w:val="00A73746"/>
    <w:rsid w:val="00A75296"/>
    <w:rsid w:val="00A75599"/>
    <w:rsid w:val="00A75890"/>
    <w:rsid w:val="00A76978"/>
    <w:rsid w:val="00A76E82"/>
    <w:rsid w:val="00A771B1"/>
    <w:rsid w:val="00A80583"/>
    <w:rsid w:val="00A80C78"/>
    <w:rsid w:val="00A80D9D"/>
    <w:rsid w:val="00A829D4"/>
    <w:rsid w:val="00A830FB"/>
    <w:rsid w:val="00A83724"/>
    <w:rsid w:val="00A838DE"/>
    <w:rsid w:val="00A85571"/>
    <w:rsid w:val="00A857DD"/>
    <w:rsid w:val="00A90DCB"/>
    <w:rsid w:val="00A90EC4"/>
    <w:rsid w:val="00A9162E"/>
    <w:rsid w:val="00A91651"/>
    <w:rsid w:val="00A92128"/>
    <w:rsid w:val="00A923D2"/>
    <w:rsid w:val="00A92437"/>
    <w:rsid w:val="00A92F4A"/>
    <w:rsid w:val="00A93024"/>
    <w:rsid w:val="00A94396"/>
    <w:rsid w:val="00A957A0"/>
    <w:rsid w:val="00A962AE"/>
    <w:rsid w:val="00A962EB"/>
    <w:rsid w:val="00A96FA2"/>
    <w:rsid w:val="00A978A4"/>
    <w:rsid w:val="00AA0465"/>
    <w:rsid w:val="00AA0B23"/>
    <w:rsid w:val="00AA0D1D"/>
    <w:rsid w:val="00AA11BB"/>
    <w:rsid w:val="00AA16E6"/>
    <w:rsid w:val="00AA2170"/>
    <w:rsid w:val="00AA2DE0"/>
    <w:rsid w:val="00AA408C"/>
    <w:rsid w:val="00AA5B07"/>
    <w:rsid w:val="00AA5FEC"/>
    <w:rsid w:val="00AA6B7A"/>
    <w:rsid w:val="00AA7575"/>
    <w:rsid w:val="00AB0AF0"/>
    <w:rsid w:val="00AB19B1"/>
    <w:rsid w:val="00AB2664"/>
    <w:rsid w:val="00AB32DC"/>
    <w:rsid w:val="00AB365C"/>
    <w:rsid w:val="00AB3968"/>
    <w:rsid w:val="00AB4D12"/>
    <w:rsid w:val="00AB5514"/>
    <w:rsid w:val="00AB5FC3"/>
    <w:rsid w:val="00AC099F"/>
    <w:rsid w:val="00AC14E6"/>
    <w:rsid w:val="00AC260A"/>
    <w:rsid w:val="00AC3FF1"/>
    <w:rsid w:val="00AC5691"/>
    <w:rsid w:val="00AC5DA9"/>
    <w:rsid w:val="00AC6B7C"/>
    <w:rsid w:val="00AC798D"/>
    <w:rsid w:val="00AD0B3C"/>
    <w:rsid w:val="00AD4028"/>
    <w:rsid w:val="00AD42C9"/>
    <w:rsid w:val="00AD6F14"/>
    <w:rsid w:val="00AD7EF8"/>
    <w:rsid w:val="00AE0319"/>
    <w:rsid w:val="00AE1D3D"/>
    <w:rsid w:val="00AE2A33"/>
    <w:rsid w:val="00AE3004"/>
    <w:rsid w:val="00AE322F"/>
    <w:rsid w:val="00AE362E"/>
    <w:rsid w:val="00AE3F64"/>
    <w:rsid w:val="00AE46E0"/>
    <w:rsid w:val="00AE4C14"/>
    <w:rsid w:val="00AE4D25"/>
    <w:rsid w:val="00AE68EF"/>
    <w:rsid w:val="00AE6D24"/>
    <w:rsid w:val="00AE7AAF"/>
    <w:rsid w:val="00AE7E10"/>
    <w:rsid w:val="00AF0BAF"/>
    <w:rsid w:val="00AF0D0F"/>
    <w:rsid w:val="00AF20FE"/>
    <w:rsid w:val="00AF31F6"/>
    <w:rsid w:val="00AF36E6"/>
    <w:rsid w:val="00AF3934"/>
    <w:rsid w:val="00AF428B"/>
    <w:rsid w:val="00AF5448"/>
    <w:rsid w:val="00AF5F16"/>
    <w:rsid w:val="00AF6248"/>
    <w:rsid w:val="00B01C77"/>
    <w:rsid w:val="00B025CB"/>
    <w:rsid w:val="00B03454"/>
    <w:rsid w:val="00B0432F"/>
    <w:rsid w:val="00B059BF"/>
    <w:rsid w:val="00B06610"/>
    <w:rsid w:val="00B07BEF"/>
    <w:rsid w:val="00B101FE"/>
    <w:rsid w:val="00B10B38"/>
    <w:rsid w:val="00B11500"/>
    <w:rsid w:val="00B11B92"/>
    <w:rsid w:val="00B12084"/>
    <w:rsid w:val="00B12CA7"/>
    <w:rsid w:val="00B143A7"/>
    <w:rsid w:val="00B14B1F"/>
    <w:rsid w:val="00B15427"/>
    <w:rsid w:val="00B15472"/>
    <w:rsid w:val="00B16B8A"/>
    <w:rsid w:val="00B17BFF"/>
    <w:rsid w:val="00B204E8"/>
    <w:rsid w:val="00B21B93"/>
    <w:rsid w:val="00B21EA9"/>
    <w:rsid w:val="00B2301E"/>
    <w:rsid w:val="00B23575"/>
    <w:rsid w:val="00B2553F"/>
    <w:rsid w:val="00B268E8"/>
    <w:rsid w:val="00B26B37"/>
    <w:rsid w:val="00B26E49"/>
    <w:rsid w:val="00B270D8"/>
    <w:rsid w:val="00B274E5"/>
    <w:rsid w:val="00B275B6"/>
    <w:rsid w:val="00B278BC"/>
    <w:rsid w:val="00B3013D"/>
    <w:rsid w:val="00B323B0"/>
    <w:rsid w:val="00B34842"/>
    <w:rsid w:val="00B35FC5"/>
    <w:rsid w:val="00B368BD"/>
    <w:rsid w:val="00B3785B"/>
    <w:rsid w:val="00B408E6"/>
    <w:rsid w:val="00B4276F"/>
    <w:rsid w:val="00B43B9A"/>
    <w:rsid w:val="00B444C8"/>
    <w:rsid w:val="00B447B6"/>
    <w:rsid w:val="00B47269"/>
    <w:rsid w:val="00B51905"/>
    <w:rsid w:val="00B5232D"/>
    <w:rsid w:val="00B52465"/>
    <w:rsid w:val="00B52FA4"/>
    <w:rsid w:val="00B53374"/>
    <w:rsid w:val="00B55D19"/>
    <w:rsid w:val="00B56A1D"/>
    <w:rsid w:val="00B57CE3"/>
    <w:rsid w:val="00B606B0"/>
    <w:rsid w:val="00B60D08"/>
    <w:rsid w:val="00B612DB"/>
    <w:rsid w:val="00B62500"/>
    <w:rsid w:val="00B6263E"/>
    <w:rsid w:val="00B62767"/>
    <w:rsid w:val="00B6390E"/>
    <w:rsid w:val="00B64170"/>
    <w:rsid w:val="00B641C7"/>
    <w:rsid w:val="00B65239"/>
    <w:rsid w:val="00B6561E"/>
    <w:rsid w:val="00B6572E"/>
    <w:rsid w:val="00B663B6"/>
    <w:rsid w:val="00B67116"/>
    <w:rsid w:val="00B67C2C"/>
    <w:rsid w:val="00B7144F"/>
    <w:rsid w:val="00B71916"/>
    <w:rsid w:val="00B72B0A"/>
    <w:rsid w:val="00B73429"/>
    <w:rsid w:val="00B76691"/>
    <w:rsid w:val="00B77AC2"/>
    <w:rsid w:val="00B80CD8"/>
    <w:rsid w:val="00B8131C"/>
    <w:rsid w:val="00B819D2"/>
    <w:rsid w:val="00B81C31"/>
    <w:rsid w:val="00B83818"/>
    <w:rsid w:val="00B8425B"/>
    <w:rsid w:val="00B85201"/>
    <w:rsid w:val="00B85D89"/>
    <w:rsid w:val="00B85E30"/>
    <w:rsid w:val="00B860C7"/>
    <w:rsid w:val="00B863F6"/>
    <w:rsid w:val="00B86A59"/>
    <w:rsid w:val="00B86B39"/>
    <w:rsid w:val="00B86C97"/>
    <w:rsid w:val="00B87066"/>
    <w:rsid w:val="00B875AC"/>
    <w:rsid w:val="00B90B0E"/>
    <w:rsid w:val="00B91C63"/>
    <w:rsid w:val="00B9453A"/>
    <w:rsid w:val="00BA00C0"/>
    <w:rsid w:val="00BA05E8"/>
    <w:rsid w:val="00BA0C9E"/>
    <w:rsid w:val="00BA1839"/>
    <w:rsid w:val="00BA333F"/>
    <w:rsid w:val="00BA3B07"/>
    <w:rsid w:val="00BA3D7D"/>
    <w:rsid w:val="00BA3F85"/>
    <w:rsid w:val="00BA4963"/>
    <w:rsid w:val="00BA4B8F"/>
    <w:rsid w:val="00BA550F"/>
    <w:rsid w:val="00BA55B0"/>
    <w:rsid w:val="00BA76D0"/>
    <w:rsid w:val="00BB027D"/>
    <w:rsid w:val="00BB5159"/>
    <w:rsid w:val="00BB5F74"/>
    <w:rsid w:val="00BC0DE0"/>
    <w:rsid w:val="00BC1C61"/>
    <w:rsid w:val="00BC2279"/>
    <w:rsid w:val="00BC2EEC"/>
    <w:rsid w:val="00BC34F5"/>
    <w:rsid w:val="00BC48EE"/>
    <w:rsid w:val="00BC4956"/>
    <w:rsid w:val="00BC5753"/>
    <w:rsid w:val="00BC6ADA"/>
    <w:rsid w:val="00BC74E8"/>
    <w:rsid w:val="00BD0FDA"/>
    <w:rsid w:val="00BD128A"/>
    <w:rsid w:val="00BD1731"/>
    <w:rsid w:val="00BD3620"/>
    <w:rsid w:val="00BD3C1B"/>
    <w:rsid w:val="00BD57C4"/>
    <w:rsid w:val="00BD58EE"/>
    <w:rsid w:val="00BD5B58"/>
    <w:rsid w:val="00BD6E1F"/>
    <w:rsid w:val="00BD6F16"/>
    <w:rsid w:val="00BD7671"/>
    <w:rsid w:val="00BD7DAF"/>
    <w:rsid w:val="00BE0A10"/>
    <w:rsid w:val="00BE0CDB"/>
    <w:rsid w:val="00BE1873"/>
    <w:rsid w:val="00BE328A"/>
    <w:rsid w:val="00BE3A6E"/>
    <w:rsid w:val="00BE5EF2"/>
    <w:rsid w:val="00BE6D4A"/>
    <w:rsid w:val="00BE74A6"/>
    <w:rsid w:val="00BF484B"/>
    <w:rsid w:val="00BF591B"/>
    <w:rsid w:val="00BF669E"/>
    <w:rsid w:val="00BF6EEC"/>
    <w:rsid w:val="00C00A2C"/>
    <w:rsid w:val="00C00D99"/>
    <w:rsid w:val="00C02D58"/>
    <w:rsid w:val="00C034AF"/>
    <w:rsid w:val="00C04AB8"/>
    <w:rsid w:val="00C04E78"/>
    <w:rsid w:val="00C05374"/>
    <w:rsid w:val="00C0687D"/>
    <w:rsid w:val="00C069C1"/>
    <w:rsid w:val="00C076F6"/>
    <w:rsid w:val="00C10717"/>
    <w:rsid w:val="00C10AAF"/>
    <w:rsid w:val="00C13ADE"/>
    <w:rsid w:val="00C14D10"/>
    <w:rsid w:val="00C15AF7"/>
    <w:rsid w:val="00C15C42"/>
    <w:rsid w:val="00C15D0A"/>
    <w:rsid w:val="00C16AD5"/>
    <w:rsid w:val="00C16E58"/>
    <w:rsid w:val="00C17753"/>
    <w:rsid w:val="00C17E0E"/>
    <w:rsid w:val="00C20234"/>
    <w:rsid w:val="00C20439"/>
    <w:rsid w:val="00C20BFE"/>
    <w:rsid w:val="00C217F3"/>
    <w:rsid w:val="00C219F8"/>
    <w:rsid w:val="00C21C17"/>
    <w:rsid w:val="00C21C51"/>
    <w:rsid w:val="00C23C25"/>
    <w:rsid w:val="00C2629A"/>
    <w:rsid w:val="00C270C4"/>
    <w:rsid w:val="00C270D5"/>
    <w:rsid w:val="00C27776"/>
    <w:rsid w:val="00C27B33"/>
    <w:rsid w:val="00C31B94"/>
    <w:rsid w:val="00C3396A"/>
    <w:rsid w:val="00C33EB8"/>
    <w:rsid w:val="00C342E8"/>
    <w:rsid w:val="00C342FB"/>
    <w:rsid w:val="00C37962"/>
    <w:rsid w:val="00C37CC2"/>
    <w:rsid w:val="00C40E12"/>
    <w:rsid w:val="00C43A42"/>
    <w:rsid w:val="00C446B5"/>
    <w:rsid w:val="00C45F70"/>
    <w:rsid w:val="00C468B1"/>
    <w:rsid w:val="00C468E3"/>
    <w:rsid w:val="00C46D35"/>
    <w:rsid w:val="00C50789"/>
    <w:rsid w:val="00C50FA2"/>
    <w:rsid w:val="00C52B2A"/>
    <w:rsid w:val="00C52D28"/>
    <w:rsid w:val="00C534C4"/>
    <w:rsid w:val="00C54855"/>
    <w:rsid w:val="00C549F8"/>
    <w:rsid w:val="00C560F2"/>
    <w:rsid w:val="00C60733"/>
    <w:rsid w:val="00C60BAF"/>
    <w:rsid w:val="00C61AB0"/>
    <w:rsid w:val="00C640DA"/>
    <w:rsid w:val="00C643A4"/>
    <w:rsid w:val="00C64727"/>
    <w:rsid w:val="00C65407"/>
    <w:rsid w:val="00C6554A"/>
    <w:rsid w:val="00C65833"/>
    <w:rsid w:val="00C660B6"/>
    <w:rsid w:val="00C70439"/>
    <w:rsid w:val="00C705A3"/>
    <w:rsid w:val="00C72472"/>
    <w:rsid w:val="00C72DF4"/>
    <w:rsid w:val="00C74295"/>
    <w:rsid w:val="00C75168"/>
    <w:rsid w:val="00C754C9"/>
    <w:rsid w:val="00C75743"/>
    <w:rsid w:val="00C76309"/>
    <w:rsid w:val="00C76BB1"/>
    <w:rsid w:val="00C77F99"/>
    <w:rsid w:val="00C81DD9"/>
    <w:rsid w:val="00C829D3"/>
    <w:rsid w:val="00C83C11"/>
    <w:rsid w:val="00C83C26"/>
    <w:rsid w:val="00C83E08"/>
    <w:rsid w:val="00C84B06"/>
    <w:rsid w:val="00C856C8"/>
    <w:rsid w:val="00C85C55"/>
    <w:rsid w:val="00C86112"/>
    <w:rsid w:val="00C863E6"/>
    <w:rsid w:val="00C867E0"/>
    <w:rsid w:val="00C869AF"/>
    <w:rsid w:val="00C92A54"/>
    <w:rsid w:val="00C92C55"/>
    <w:rsid w:val="00C9305F"/>
    <w:rsid w:val="00C94076"/>
    <w:rsid w:val="00C94F77"/>
    <w:rsid w:val="00C96705"/>
    <w:rsid w:val="00C975E1"/>
    <w:rsid w:val="00C97AB0"/>
    <w:rsid w:val="00C97F7E"/>
    <w:rsid w:val="00CA0194"/>
    <w:rsid w:val="00CA0CE2"/>
    <w:rsid w:val="00CA149D"/>
    <w:rsid w:val="00CA14D6"/>
    <w:rsid w:val="00CA26EC"/>
    <w:rsid w:val="00CA37D2"/>
    <w:rsid w:val="00CA48A6"/>
    <w:rsid w:val="00CA55EE"/>
    <w:rsid w:val="00CA566D"/>
    <w:rsid w:val="00CA6794"/>
    <w:rsid w:val="00CA7C14"/>
    <w:rsid w:val="00CB01CE"/>
    <w:rsid w:val="00CB0210"/>
    <w:rsid w:val="00CB140E"/>
    <w:rsid w:val="00CB282B"/>
    <w:rsid w:val="00CB2D52"/>
    <w:rsid w:val="00CB2F90"/>
    <w:rsid w:val="00CB303D"/>
    <w:rsid w:val="00CB3897"/>
    <w:rsid w:val="00CB49FC"/>
    <w:rsid w:val="00CB546D"/>
    <w:rsid w:val="00CB68F1"/>
    <w:rsid w:val="00CB763F"/>
    <w:rsid w:val="00CC1D00"/>
    <w:rsid w:val="00CC369C"/>
    <w:rsid w:val="00CC4E7C"/>
    <w:rsid w:val="00CC4FCA"/>
    <w:rsid w:val="00CC5792"/>
    <w:rsid w:val="00CC5889"/>
    <w:rsid w:val="00CC69C0"/>
    <w:rsid w:val="00CC7366"/>
    <w:rsid w:val="00CC76E7"/>
    <w:rsid w:val="00CC7743"/>
    <w:rsid w:val="00CD01A3"/>
    <w:rsid w:val="00CD16BD"/>
    <w:rsid w:val="00CD1C0E"/>
    <w:rsid w:val="00CD1D68"/>
    <w:rsid w:val="00CD3489"/>
    <w:rsid w:val="00CD3F34"/>
    <w:rsid w:val="00CD4132"/>
    <w:rsid w:val="00CD46F4"/>
    <w:rsid w:val="00CD5164"/>
    <w:rsid w:val="00CD563A"/>
    <w:rsid w:val="00CD6433"/>
    <w:rsid w:val="00CD696C"/>
    <w:rsid w:val="00CD778C"/>
    <w:rsid w:val="00CE0126"/>
    <w:rsid w:val="00CE2461"/>
    <w:rsid w:val="00CE24C2"/>
    <w:rsid w:val="00CE3301"/>
    <w:rsid w:val="00CE37E3"/>
    <w:rsid w:val="00CE4B29"/>
    <w:rsid w:val="00CE5D13"/>
    <w:rsid w:val="00CE6C43"/>
    <w:rsid w:val="00CE7FA9"/>
    <w:rsid w:val="00CF18BB"/>
    <w:rsid w:val="00CF1B53"/>
    <w:rsid w:val="00CF1EB1"/>
    <w:rsid w:val="00CF25F5"/>
    <w:rsid w:val="00CF2752"/>
    <w:rsid w:val="00CF3668"/>
    <w:rsid w:val="00CF3DE9"/>
    <w:rsid w:val="00CF43F0"/>
    <w:rsid w:val="00CF49AA"/>
    <w:rsid w:val="00CF4BF0"/>
    <w:rsid w:val="00CF4D41"/>
    <w:rsid w:val="00CF5333"/>
    <w:rsid w:val="00CF5884"/>
    <w:rsid w:val="00D00322"/>
    <w:rsid w:val="00D00960"/>
    <w:rsid w:val="00D00BF0"/>
    <w:rsid w:val="00D018A7"/>
    <w:rsid w:val="00D02346"/>
    <w:rsid w:val="00D035F4"/>
    <w:rsid w:val="00D03C96"/>
    <w:rsid w:val="00D0455D"/>
    <w:rsid w:val="00D048A7"/>
    <w:rsid w:val="00D061A8"/>
    <w:rsid w:val="00D06FF1"/>
    <w:rsid w:val="00D07616"/>
    <w:rsid w:val="00D10DE9"/>
    <w:rsid w:val="00D11CD8"/>
    <w:rsid w:val="00D128A6"/>
    <w:rsid w:val="00D165E5"/>
    <w:rsid w:val="00D16CE3"/>
    <w:rsid w:val="00D16D10"/>
    <w:rsid w:val="00D22D74"/>
    <w:rsid w:val="00D23CC7"/>
    <w:rsid w:val="00D2462A"/>
    <w:rsid w:val="00D25F08"/>
    <w:rsid w:val="00D260DF"/>
    <w:rsid w:val="00D267C1"/>
    <w:rsid w:val="00D26A9D"/>
    <w:rsid w:val="00D27446"/>
    <w:rsid w:val="00D27620"/>
    <w:rsid w:val="00D2789B"/>
    <w:rsid w:val="00D3002C"/>
    <w:rsid w:val="00D30D7B"/>
    <w:rsid w:val="00D31081"/>
    <w:rsid w:val="00D318F8"/>
    <w:rsid w:val="00D32F8E"/>
    <w:rsid w:val="00D335E5"/>
    <w:rsid w:val="00D337D3"/>
    <w:rsid w:val="00D3412C"/>
    <w:rsid w:val="00D342FB"/>
    <w:rsid w:val="00D35A10"/>
    <w:rsid w:val="00D36A1E"/>
    <w:rsid w:val="00D36C96"/>
    <w:rsid w:val="00D377DB"/>
    <w:rsid w:val="00D377FF"/>
    <w:rsid w:val="00D400E7"/>
    <w:rsid w:val="00D41174"/>
    <w:rsid w:val="00D41BF3"/>
    <w:rsid w:val="00D43A4B"/>
    <w:rsid w:val="00D43D50"/>
    <w:rsid w:val="00D4457B"/>
    <w:rsid w:val="00D46122"/>
    <w:rsid w:val="00D4668E"/>
    <w:rsid w:val="00D50236"/>
    <w:rsid w:val="00D512EE"/>
    <w:rsid w:val="00D51BE7"/>
    <w:rsid w:val="00D546D2"/>
    <w:rsid w:val="00D55760"/>
    <w:rsid w:val="00D5604B"/>
    <w:rsid w:val="00D5700A"/>
    <w:rsid w:val="00D6124F"/>
    <w:rsid w:val="00D61A70"/>
    <w:rsid w:val="00D62E4F"/>
    <w:rsid w:val="00D6414D"/>
    <w:rsid w:val="00D64CFA"/>
    <w:rsid w:val="00D658FC"/>
    <w:rsid w:val="00D65BB8"/>
    <w:rsid w:val="00D66F49"/>
    <w:rsid w:val="00D67699"/>
    <w:rsid w:val="00D70641"/>
    <w:rsid w:val="00D71AB0"/>
    <w:rsid w:val="00D7242A"/>
    <w:rsid w:val="00D72607"/>
    <w:rsid w:val="00D73B4A"/>
    <w:rsid w:val="00D74E27"/>
    <w:rsid w:val="00D75DE3"/>
    <w:rsid w:val="00D76535"/>
    <w:rsid w:val="00D76DD7"/>
    <w:rsid w:val="00D76E1D"/>
    <w:rsid w:val="00D801B8"/>
    <w:rsid w:val="00D801D6"/>
    <w:rsid w:val="00D806E2"/>
    <w:rsid w:val="00D807DE"/>
    <w:rsid w:val="00D81910"/>
    <w:rsid w:val="00D82AE9"/>
    <w:rsid w:val="00D82B56"/>
    <w:rsid w:val="00D852AF"/>
    <w:rsid w:val="00D86D15"/>
    <w:rsid w:val="00D90350"/>
    <w:rsid w:val="00D90ABE"/>
    <w:rsid w:val="00D91072"/>
    <w:rsid w:val="00D91D3D"/>
    <w:rsid w:val="00D91D9F"/>
    <w:rsid w:val="00D93274"/>
    <w:rsid w:val="00D93800"/>
    <w:rsid w:val="00D9451E"/>
    <w:rsid w:val="00D94850"/>
    <w:rsid w:val="00D94F1B"/>
    <w:rsid w:val="00D952FF"/>
    <w:rsid w:val="00D957A5"/>
    <w:rsid w:val="00D95A6A"/>
    <w:rsid w:val="00D965D8"/>
    <w:rsid w:val="00D97678"/>
    <w:rsid w:val="00DA179A"/>
    <w:rsid w:val="00DA2C6D"/>
    <w:rsid w:val="00DA3978"/>
    <w:rsid w:val="00DA4A28"/>
    <w:rsid w:val="00DA4AB1"/>
    <w:rsid w:val="00DA4DA4"/>
    <w:rsid w:val="00DA5BC5"/>
    <w:rsid w:val="00DA66A9"/>
    <w:rsid w:val="00DA69B0"/>
    <w:rsid w:val="00DA6E65"/>
    <w:rsid w:val="00DB2A04"/>
    <w:rsid w:val="00DB2B4E"/>
    <w:rsid w:val="00DB3601"/>
    <w:rsid w:val="00DB373C"/>
    <w:rsid w:val="00DB374B"/>
    <w:rsid w:val="00DB44AB"/>
    <w:rsid w:val="00DB56CA"/>
    <w:rsid w:val="00DB5C17"/>
    <w:rsid w:val="00DB690D"/>
    <w:rsid w:val="00DC1512"/>
    <w:rsid w:val="00DC18EF"/>
    <w:rsid w:val="00DC2225"/>
    <w:rsid w:val="00DC281F"/>
    <w:rsid w:val="00DC52C1"/>
    <w:rsid w:val="00DC54CD"/>
    <w:rsid w:val="00DC5C52"/>
    <w:rsid w:val="00DC6E32"/>
    <w:rsid w:val="00DC6FE2"/>
    <w:rsid w:val="00DD0739"/>
    <w:rsid w:val="00DD0950"/>
    <w:rsid w:val="00DD16CF"/>
    <w:rsid w:val="00DD1707"/>
    <w:rsid w:val="00DD1E5F"/>
    <w:rsid w:val="00DD2A36"/>
    <w:rsid w:val="00DD3194"/>
    <w:rsid w:val="00DD4719"/>
    <w:rsid w:val="00DD5357"/>
    <w:rsid w:val="00DD629B"/>
    <w:rsid w:val="00DD6305"/>
    <w:rsid w:val="00DD65C2"/>
    <w:rsid w:val="00DE1150"/>
    <w:rsid w:val="00DE1CEC"/>
    <w:rsid w:val="00DE326A"/>
    <w:rsid w:val="00DE4B78"/>
    <w:rsid w:val="00DE4ED8"/>
    <w:rsid w:val="00DE536D"/>
    <w:rsid w:val="00DE57EE"/>
    <w:rsid w:val="00DE5EB3"/>
    <w:rsid w:val="00DE6077"/>
    <w:rsid w:val="00DE6205"/>
    <w:rsid w:val="00DF1584"/>
    <w:rsid w:val="00DF1B48"/>
    <w:rsid w:val="00DF3F08"/>
    <w:rsid w:val="00DF46DA"/>
    <w:rsid w:val="00DF49CC"/>
    <w:rsid w:val="00DF4F3D"/>
    <w:rsid w:val="00DF505C"/>
    <w:rsid w:val="00DF5412"/>
    <w:rsid w:val="00DF561C"/>
    <w:rsid w:val="00DF650E"/>
    <w:rsid w:val="00DF6F90"/>
    <w:rsid w:val="00DF73F8"/>
    <w:rsid w:val="00E00083"/>
    <w:rsid w:val="00E013D2"/>
    <w:rsid w:val="00E01E06"/>
    <w:rsid w:val="00E05D2D"/>
    <w:rsid w:val="00E067C5"/>
    <w:rsid w:val="00E06DA5"/>
    <w:rsid w:val="00E06E8A"/>
    <w:rsid w:val="00E07E39"/>
    <w:rsid w:val="00E11F5C"/>
    <w:rsid w:val="00E14D82"/>
    <w:rsid w:val="00E14DD7"/>
    <w:rsid w:val="00E156D7"/>
    <w:rsid w:val="00E16B99"/>
    <w:rsid w:val="00E20B33"/>
    <w:rsid w:val="00E20CDB"/>
    <w:rsid w:val="00E212D5"/>
    <w:rsid w:val="00E244F3"/>
    <w:rsid w:val="00E24F6B"/>
    <w:rsid w:val="00E24F98"/>
    <w:rsid w:val="00E24FDB"/>
    <w:rsid w:val="00E2635F"/>
    <w:rsid w:val="00E274C3"/>
    <w:rsid w:val="00E27D3F"/>
    <w:rsid w:val="00E30027"/>
    <w:rsid w:val="00E3295E"/>
    <w:rsid w:val="00E330B7"/>
    <w:rsid w:val="00E331A1"/>
    <w:rsid w:val="00E34FC4"/>
    <w:rsid w:val="00E35853"/>
    <w:rsid w:val="00E37D3E"/>
    <w:rsid w:val="00E413DD"/>
    <w:rsid w:val="00E4315E"/>
    <w:rsid w:val="00E44963"/>
    <w:rsid w:val="00E44DC5"/>
    <w:rsid w:val="00E45DCD"/>
    <w:rsid w:val="00E475F7"/>
    <w:rsid w:val="00E50CE8"/>
    <w:rsid w:val="00E51F08"/>
    <w:rsid w:val="00E52C95"/>
    <w:rsid w:val="00E533D5"/>
    <w:rsid w:val="00E54D6D"/>
    <w:rsid w:val="00E5509E"/>
    <w:rsid w:val="00E5592E"/>
    <w:rsid w:val="00E56EF3"/>
    <w:rsid w:val="00E5773E"/>
    <w:rsid w:val="00E57B00"/>
    <w:rsid w:val="00E60D1F"/>
    <w:rsid w:val="00E60F17"/>
    <w:rsid w:val="00E61148"/>
    <w:rsid w:val="00E6174A"/>
    <w:rsid w:val="00E619B1"/>
    <w:rsid w:val="00E61A15"/>
    <w:rsid w:val="00E62324"/>
    <w:rsid w:val="00E631F1"/>
    <w:rsid w:val="00E64FF3"/>
    <w:rsid w:val="00E65275"/>
    <w:rsid w:val="00E65564"/>
    <w:rsid w:val="00E65973"/>
    <w:rsid w:val="00E67B6D"/>
    <w:rsid w:val="00E67FE1"/>
    <w:rsid w:val="00E7199E"/>
    <w:rsid w:val="00E71D68"/>
    <w:rsid w:val="00E727AE"/>
    <w:rsid w:val="00E73945"/>
    <w:rsid w:val="00E76048"/>
    <w:rsid w:val="00E76BF0"/>
    <w:rsid w:val="00E8012F"/>
    <w:rsid w:val="00E80AD4"/>
    <w:rsid w:val="00E80EDE"/>
    <w:rsid w:val="00E82871"/>
    <w:rsid w:val="00E834AA"/>
    <w:rsid w:val="00E83506"/>
    <w:rsid w:val="00E8410F"/>
    <w:rsid w:val="00E84984"/>
    <w:rsid w:val="00E85C28"/>
    <w:rsid w:val="00E861F7"/>
    <w:rsid w:val="00E87AF9"/>
    <w:rsid w:val="00E90151"/>
    <w:rsid w:val="00E90396"/>
    <w:rsid w:val="00E9150C"/>
    <w:rsid w:val="00E93307"/>
    <w:rsid w:val="00E947E4"/>
    <w:rsid w:val="00E96B0A"/>
    <w:rsid w:val="00E96B28"/>
    <w:rsid w:val="00E96D14"/>
    <w:rsid w:val="00E97179"/>
    <w:rsid w:val="00EA0035"/>
    <w:rsid w:val="00EA0C82"/>
    <w:rsid w:val="00EA2D0B"/>
    <w:rsid w:val="00EA30EB"/>
    <w:rsid w:val="00EA37AC"/>
    <w:rsid w:val="00EA4114"/>
    <w:rsid w:val="00EA5DFD"/>
    <w:rsid w:val="00EA6678"/>
    <w:rsid w:val="00EB03C5"/>
    <w:rsid w:val="00EB08DE"/>
    <w:rsid w:val="00EB0B11"/>
    <w:rsid w:val="00EB1D47"/>
    <w:rsid w:val="00EB211C"/>
    <w:rsid w:val="00EB22D1"/>
    <w:rsid w:val="00EB25B4"/>
    <w:rsid w:val="00EB2D73"/>
    <w:rsid w:val="00EB338B"/>
    <w:rsid w:val="00EB345E"/>
    <w:rsid w:val="00EB37B9"/>
    <w:rsid w:val="00EB391B"/>
    <w:rsid w:val="00EB3B29"/>
    <w:rsid w:val="00EB4C6C"/>
    <w:rsid w:val="00EB5F2C"/>
    <w:rsid w:val="00EB6B40"/>
    <w:rsid w:val="00EB7314"/>
    <w:rsid w:val="00EC216A"/>
    <w:rsid w:val="00EC2867"/>
    <w:rsid w:val="00EC41D5"/>
    <w:rsid w:val="00EC48F3"/>
    <w:rsid w:val="00EC4FFF"/>
    <w:rsid w:val="00EC57BD"/>
    <w:rsid w:val="00ED05F1"/>
    <w:rsid w:val="00ED0EB8"/>
    <w:rsid w:val="00ED0FA1"/>
    <w:rsid w:val="00ED5A79"/>
    <w:rsid w:val="00ED65D3"/>
    <w:rsid w:val="00ED702D"/>
    <w:rsid w:val="00ED7C44"/>
    <w:rsid w:val="00EE1074"/>
    <w:rsid w:val="00EE14D9"/>
    <w:rsid w:val="00EE1594"/>
    <w:rsid w:val="00EE743A"/>
    <w:rsid w:val="00EE7887"/>
    <w:rsid w:val="00EF0D77"/>
    <w:rsid w:val="00EF2CE3"/>
    <w:rsid w:val="00EF35BC"/>
    <w:rsid w:val="00EF4525"/>
    <w:rsid w:val="00EF4528"/>
    <w:rsid w:val="00EF4611"/>
    <w:rsid w:val="00EF5B3D"/>
    <w:rsid w:val="00F00936"/>
    <w:rsid w:val="00F00A69"/>
    <w:rsid w:val="00F00A84"/>
    <w:rsid w:val="00F00D85"/>
    <w:rsid w:val="00F01B68"/>
    <w:rsid w:val="00F03EC5"/>
    <w:rsid w:val="00F0455C"/>
    <w:rsid w:val="00F055F1"/>
    <w:rsid w:val="00F05B8E"/>
    <w:rsid w:val="00F06450"/>
    <w:rsid w:val="00F066E2"/>
    <w:rsid w:val="00F06DFA"/>
    <w:rsid w:val="00F0737D"/>
    <w:rsid w:val="00F11F41"/>
    <w:rsid w:val="00F12ED6"/>
    <w:rsid w:val="00F13BE6"/>
    <w:rsid w:val="00F13E7A"/>
    <w:rsid w:val="00F13F51"/>
    <w:rsid w:val="00F1450B"/>
    <w:rsid w:val="00F14588"/>
    <w:rsid w:val="00F14681"/>
    <w:rsid w:val="00F14D4C"/>
    <w:rsid w:val="00F1553A"/>
    <w:rsid w:val="00F17309"/>
    <w:rsid w:val="00F17EEE"/>
    <w:rsid w:val="00F201C2"/>
    <w:rsid w:val="00F20DE1"/>
    <w:rsid w:val="00F252B0"/>
    <w:rsid w:val="00F25451"/>
    <w:rsid w:val="00F254B9"/>
    <w:rsid w:val="00F25BCD"/>
    <w:rsid w:val="00F2698E"/>
    <w:rsid w:val="00F27690"/>
    <w:rsid w:val="00F2777F"/>
    <w:rsid w:val="00F304FC"/>
    <w:rsid w:val="00F31C48"/>
    <w:rsid w:val="00F32C31"/>
    <w:rsid w:val="00F33A14"/>
    <w:rsid w:val="00F341CA"/>
    <w:rsid w:val="00F35038"/>
    <w:rsid w:val="00F35498"/>
    <w:rsid w:val="00F364B0"/>
    <w:rsid w:val="00F36822"/>
    <w:rsid w:val="00F376B7"/>
    <w:rsid w:val="00F41831"/>
    <w:rsid w:val="00F4184D"/>
    <w:rsid w:val="00F41FF1"/>
    <w:rsid w:val="00F42C48"/>
    <w:rsid w:val="00F43A0F"/>
    <w:rsid w:val="00F44D39"/>
    <w:rsid w:val="00F45BA9"/>
    <w:rsid w:val="00F45E2E"/>
    <w:rsid w:val="00F47DB4"/>
    <w:rsid w:val="00F5007C"/>
    <w:rsid w:val="00F50A78"/>
    <w:rsid w:val="00F51025"/>
    <w:rsid w:val="00F51EF9"/>
    <w:rsid w:val="00F528F9"/>
    <w:rsid w:val="00F5436F"/>
    <w:rsid w:val="00F548EA"/>
    <w:rsid w:val="00F54A27"/>
    <w:rsid w:val="00F5681D"/>
    <w:rsid w:val="00F57397"/>
    <w:rsid w:val="00F57FDC"/>
    <w:rsid w:val="00F607EF"/>
    <w:rsid w:val="00F631E3"/>
    <w:rsid w:val="00F6423C"/>
    <w:rsid w:val="00F64671"/>
    <w:rsid w:val="00F6511E"/>
    <w:rsid w:val="00F66125"/>
    <w:rsid w:val="00F67F06"/>
    <w:rsid w:val="00F70321"/>
    <w:rsid w:val="00F70585"/>
    <w:rsid w:val="00F71502"/>
    <w:rsid w:val="00F715DF"/>
    <w:rsid w:val="00F728C9"/>
    <w:rsid w:val="00F733B5"/>
    <w:rsid w:val="00F739FB"/>
    <w:rsid w:val="00F74E26"/>
    <w:rsid w:val="00F7512A"/>
    <w:rsid w:val="00F752C8"/>
    <w:rsid w:val="00F75D0F"/>
    <w:rsid w:val="00F75F56"/>
    <w:rsid w:val="00F76177"/>
    <w:rsid w:val="00F8077D"/>
    <w:rsid w:val="00F8435B"/>
    <w:rsid w:val="00F85312"/>
    <w:rsid w:val="00F85491"/>
    <w:rsid w:val="00F85A0F"/>
    <w:rsid w:val="00F85B4F"/>
    <w:rsid w:val="00F8631A"/>
    <w:rsid w:val="00F86554"/>
    <w:rsid w:val="00F869A0"/>
    <w:rsid w:val="00F87E4B"/>
    <w:rsid w:val="00F87EF8"/>
    <w:rsid w:val="00F911ED"/>
    <w:rsid w:val="00F912B0"/>
    <w:rsid w:val="00F912F1"/>
    <w:rsid w:val="00F9157E"/>
    <w:rsid w:val="00F9183E"/>
    <w:rsid w:val="00F92DD9"/>
    <w:rsid w:val="00F95ADF"/>
    <w:rsid w:val="00F95E45"/>
    <w:rsid w:val="00F961AA"/>
    <w:rsid w:val="00F968C8"/>
    <w:rsid w:val="00F96CAB"/>
    <w:rsid w:val="00F97E1A"/>
    <w:rsid w:val="00FA07B0"/>
    <w:rsid w:val="00FA1A52"/>
    <w:rsid w:val="00FA25BF"/>
    <w:rsid w:val="00FA2C6D"/>
    <w:rsid w:val="00FA3487"/>
    <w:rsid w:val="00FA5092"/>
    <w:rsid w:val="00FA7D0D"/>
    <w:rsid w:val="00FB0DF8"/>
    <w:rsid w:val="00FB2208"/>
    <w:rsid w:val="00FB2B9E"/>
    <w:rsid w:val="00FB3BBE"/>
    <w:rsid w:val="00FB4507"/>
    <w:rsid w:val="00FB63CB"/>
    <w:rsid w:val="00FB6CA5"/>
    <w:rsid w:val="00FB6DA5"/>
    <w:rsid w:val="00FB6E40"/>
    <w:rsid w:val="00FC077A"/>
    <w:rsid w:val="00FC1007"/>
    <w:rsid w:val="00FC1AF3"/>
    <w:rsid w:val="00FC26EB"/>
    <w:rsid w:val="00FC3062"/>
    <w:rsid w:val="00FC3895"/>
    <w:rsid w:val="00FC58EA"/>
    <w:rsid w:val="00FC7937"/>
    <w:rsid w:val="00FC7C23"/>
    <w:rsid w:val="00FD0DDB"/>
    <w:rsid w:val="00FD0ECC"/>
    <w:rsid w:val="00FD2F5E"/>
    <w:rsid w:val="00FD2F6C"/>
    <w:rsid w:val="00FD34CC"/>
    <w:rsid w:val="00FD4C27"/>
    <w:rsid w:val="00FD6617"/>
    <w:rsid w:val="00FD7C8C"/>
    <w:rsid w:val="00FE01AC"/>
    <w:rsid w:val="00FE12DD"/>
    <w:rsid w:val="00FE474F"/>
    <w:rsid w:val="00FE494D"/>
    <w:rsid w:val="00FE4C85"/>
    <w:rsid w:val="00FE4D4F"/>
    <w:rsid w:val="00FE6B7F"/>
    <w:rsid w:val="00FE7C5D"/>
    <w:rsid w:val="00FF00C2"/>
    <w:rsid w:val="00FF13C2"/>
    <w:rsid w:val="00FF3A45"/>
    <w:rsid w:val="00FF48E3"/>
    <w:rsid w:val="00FF6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422AEB"/>
  <w15:chartTrackingRefBased/>
  <w15:docId w15:val="{09544D9B-FEE2-4AAC-B45C-6EB5F3B9C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905"/>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7A391A"/>
    <w:pPr>
      <w:ind w:left="720"/>
      <w:contextualSpacing/>
    </w:pPr>
  </w:style>
  <w:style w:type="character" w:styleId="UnresolvedMention">
    <w:name w:val="Unresolved Mention"/>
    <w:basedOn w:val="DefaultParagraphFont"/>
    <w:uiPriority w:val="99"/>
    <w:semiHidden/>
    <w:unhideWhenUsed/>
    <w:rsid w:val="00D06FF1"/>
    <w:rPr>
      <w:color w:val="605E5C"/>
      <w:shd w:val="clear" w:color="auto" w:fill="E1DFDD"/>
    </w:rPr>
  </w:style>
  <w:style w:type="table" w:styleId="TableGrid">
    <w:name w:val="Table Grid"/>
    <w:basedOn w:val="TableNormal"/>
    <w:uiPriority w:val="39"/>
    <w:rsid w:val="00CC736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7C66"/>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67C66"/>
    <w:pPr>
      <w:spacing w:after="100"/>
    </w:pPr>
  </w:style>
  <w:style w:type="paragraph" w:styleId="TOC2">
    <w:name w:val="toc 2"/>
    <w:basedOn w:val="Normal"/>
    <w:next w:val="Normal"/>
    <w:autoRedefine/>
    <w:uiPriority w:val="39"/>
    <w:unhideWhenUsed/>
    <w:rsid w:val="000C08D8"/>
    <w:pPr>
      <w:spacing w:before="0" w:after="100" w:line="259" w:lineRule="auto"/>
      <w:ind w:left="220"/>
    </w:pPr>
    <w:rPr>
      <w:rFonts w:eastAsiaTheme="minorEastAsia" w:cs="Times New Roman"/>
      <w:color w:val="auto"/>
    </w:rPr>
  </w:style>
  <w:style w:type="paragraph" w:styleId="TOC3">
    <w:name w:val="toc 3"/>
    <w:basedOn w:val="Normal"/>
    <w:next w:val="Normal"/>
    <w:autoRedefine/>
    <w:uiPriority w:val="39"/>
    <w:unhideWhenUsed/>
    <w:rsid w:val="000C08D8"/>
    <w:pPr>
      <w:spacing w:before="0" w:after="100" w:line="259" w:lineRule="auto"/>
      <w:ind w:left="440"/>
    </w:pPr>
    <w:rPr>
      <w:rFonts w:eastAsiaTheme="minorEastAsia"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linuxize.com/post/how-to-create-groups-in-linux/"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yperlink" Target="https://www.ibm.com/support/knowledgecenter/SSFKSJ_9.1.0/com.ibm.mq.sec.doc/q011110_.htm" TargetMode="External"/><Relationship Id="rId133" Type="http://schemas.openxmlformats.org/officeDocument/2006/relationships/hyperlink" Target="https://www.experts-exchange.com/questions/26626460/What-is-the-role-of-hald-addon-stor.html?redirect=/questions/26626460/What-is-the-role-of-hald-addon-stor.html&amp;offering=3035" TargetMode="External"/><Relationship Id="rId138" Type="http://schemas.openxmlformats.org/officeDocument/2006/relationships/hyperlink" Target="https://blog.devolutions.net/2016/05/ftps-sftp-or-ftp-over-ssh" TargetMode="External"/><Relationship Id="rId16" Type="http://schemas.openxmlformats.org/officeDocument/2006/relationships/image" Target="media/image8.png"/><Relationship Id="rId107" Type="http://schemas.openxmlformats.org/officeDocument/2006/relationships/hyperlink" Target="https://www.educba.com/shell-scripting-in-linux/"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s://www.tecmint.com/find-linux-processes-memory-ram-cpu-usage/" TargetMode="External"/><Relationship Id="rId123" Type="http://schemas.openxmlformats.org/officeDocument/2006/relationships/hyperlink" Target="https://www.name.com/support/articles/205935497-Understanding-the-difference-between-POP-and-IMAP" TargetMode="External"/><Relationship Id="rId128" Type="http://schemas.openxmlformats.org/officeDocument/2006/relationships/hyperlink" Target="https://www.tecmint.com/15-basic-ls-command-examples-in-linux/" TargetMode="External"/><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https://www.ibm.com/support/pages/var-filesystem-full-due-varspoolmail" TargetMode="External"/><Relationship Id="rId118" Type="http://schemas.openxmlformats.org/officeDocument/2006/relationships/hyperlink" Target="https://www.anchor.com.au/blog/2012/09/the-chmod-777-trap-how-and-why-to-avoid-it/" TargetMode="External"/><Relationship Id="rId134" Type="http://schemas.openxmlformats.org/officeDocument/2006/relationships/hyperlink" Target="https://www.linux.com/tutorials/linux-directory-structure-explainedetc-folder/" TargetMode="External"/><Relationship Id="rId139" Type="http://schemas.openxmlformats.org/officeDocument/2006/relationships/hyperlink" Target="https://xneelo.co.za/help-centre/website/what-is-phpinfo-and-how-can-i-run-it/"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hyperlink" Target="https://www.arclab.com/en/kb/email/list-of-smtp-and-pop3-servers-mailserver-list.html" TargetMode="External"/><Relationship Id="rId121" Type="http://schemas.openxmlformats.org/officeDocument/2006/relationships/hyperlink" Target="https://premium.wpmudev.org/blog/understanding-file-permissions/" TargetMode="External"/><Relationship Id="rId14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yperlink" Target="https://www.tecmint.com/synchronize-time-with-ntp-in-linux/" TargetMode="External"/><Relationship Id="rId108" Type="http://schemas.openxmlformats.org/officeDocument/2006/relationships/hyperlink" Target="https://www.hostingadvice.com/how-to/change-file-ownershipgroups-linux/" TargetMode="External"/><Relationship Id="rId116" Type="http://schemas.openxmlformats.org/officeDocument/2006/relationships/hyperlink" Target="https://pediaa.com/difference-between-gui-and-cli/" TargetMode="External"/><Relationship Id="rId124" Type="http://schemas.openxmlformats.org/officeDocument/2006/relationships/hyperlink" Target="https://www.cyberciti.biz/tips/howto-linux-configure-the-mouse-at-a-text-based-terminal-for-copy-and-paste-operation.html" TargetMode="External"/><Relationship Id="rId129" Type="http://schemas.openxmlformats.org/officeDocument/2006/relationships/hyperlink" Target="https://www.tecmint.com/add-users-in-linux/" TargetMode="External"/><Relationship Id="rId137" Type="http://schemas.openxmlformats.org/officeDocument/2006/relationships/hyperlink" Target="https://www.ostechnix.com/explaining-soft-link-and-hard-link-in-linux-with-example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hyperlink" Target="https://www.networkworld.com/article/3402027/how-to-send-email-from-the-linux-command-line.html" TargetMode="External"/><Relationship Id="rId132" Type="http://schemas.openxmlformats.org/officeDocument/2006/relationships/hyperlink" Target="https://askubuntu.com/questions/33640/kworker-what-is-it-and-why-is-it-hogging-so-much-cpu" TargetMode="External"/><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s://www.spiralscripts.co.uk/Blog/why-777-folder-permissions-are-a-security-risk.html" TargetMode="External"/><Relationship Id="rId114" Type="http://schemas.openxmlformats.org/officeDocument/2006/relationships/hyperlink" Target="https://www.networkworld.com/article/3299438/dhcp-defined-and-how-it-works.html" TargetMode="External"/><Relationship Id="rId119" Type="http://schemas.openxmlformats.org/officeDocument/2006/relationships/hyperlink" Target="https://www.techwalla.com/articles/how-to-switch-users-in-a-linux-shell" TargetMode="External"/><Relationship Id="rId127" Type="http://schemas.openxmlformats.org/officeDocument/2006/relationships/hyperlink" Target="https://access.redhat.com/documentation/en-us/red_hat_enterprise_linux/6/html/security_guide/sect-security_guide-server_security-securing_sendmai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yperlink" Target="https://help.aol.co.uk/articles/what-is-the-difference-between-pop3-and-imap?guccounter=1&amp;guce_referrer=aHR0cHM6Ly93d3cuZ29vZ2xlLmNvLnVrLw&amp;guce_referrer_sig=AQAAABAlL_iOus7JrFzd-4FD7szYEh0w-vL7W_F0DYYv1eaJc86r215GkBGyFnpeTI6H3KkksOjkUr-mouNfQAfvOugjepFErlxoh6Id0K6tYqxbvjWykoN8zto0t_oZnPR7KTCNBmLT6VDqfN9b92ReQNC1WlrR-1KfrEwMWFgcuTa3" TargetMode="External"/><Relationship Id="rId101" Type="http://schemas.openxmlformats.org/officeDocument/2006/relationships/hyperlink" Target="https://vitux.com/how-to-comment-out-lines-in-configuration-files-on-linux/" TargetMode="External"/><Relationship Id="rId122" Type="http://schemas.openxmlformats.org/officeDocument/2006/relationships/hyperlink" Target="https://www.lifewire.com/network-computer-special-ip-address-818385" TargetMode="External"/><Relationship Id="rId130" Type="http://schemas.openxmlformats.org/officeDocument/2006/relationships/hyperlink" Target="http://kb.simplywebhosting.com/idx/9/089/article/" TargetMode="External"/><Relationship Id="rId135" Type="http://schemas.openxmlformats.org/officeDocument/2006/relationships/hyperlink" Target="https://www.unixmen.com/put-linux-computer/" TargetMode="External"/><Relationship Id="rId14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wiki.gentoo.org/wiki/Nano/Basics_Guide"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yperlink" Target="https://developer.rackspace.com/blog/introduction-to-pgp-encryption-and-decryption/" TargetMode="External"/><Relationship Id="rId120" Type="http://schemas.openxmlformats.org/officeDocument/2006/relationships/hyperlink" Target="http://www.ducea.com/2007/12/05/howto-disable-a-user-account-in-linux/" TargetMode="External"/><Relationship Id="rId125" Type="http://schemas.openxmlformats.org/officeDocument/2006/relationships/hyperlink" Target="https://www.techrepublic.com/article/stay-on-top-of-your-linux-system-by-managing-processes/" TargetMode="External"/><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s://www.networkworld.com/article/3230519/examining-network-connections-on-linux-systems.html" TargetMode="External"/><Relationship Id="rId115" Type="http://schemas.openxmlformats.org/officeDocument/2006/relationships/hyperlink" Target="https://www.lifewire.com/index-html-page-3466505" TargetMode="External"/><Relationship Id="rId131" Type="http://schemas.openxmlformats.org/officeDocument/2006/relationships/hyperlink" Target="https://www.ssh.com/ssh/telnet" TargetMode="External"/><Relationship Id="rId136" Type="http://schemas.openxmlformats.org/officeDocument/2006/relationships/hyperlink" Target="https://help.ubuntu.com/lts/serverguide/httpd.html"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https://www.ibm.com/support/pages/var-filesystem-full-due-varspoolmail" TargetMode="External"/><Relationship Id="rId105" Type="http://schemas.openxmlformats.org/officeDocument/2006/relationships/hyperlink" Target="https://www.computernetworkingnotes.com/linux-tutorials/ps-aux-command-and-ps-command-explained.html" TargetMode="External"/><Relationship Id="rId126" Type="http://schemas.openxmlformats.org/officeDocument/2006/relationships/hyperlink" Target="https://www.rapidtables.com/code/linux/l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ye\AppData\Local\Packages\Microsoft.Office.Desktop_8wekyb3d8bbwe\LocalCache\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EC4A7CAC1D7473C97A78B79F16663ED"/>
        <w:category>
          <w:name w:val="General"/>
          <w:gallery w:val="placeholder"/>
        </w:category>
        <w:types>
          <w:type w:val="bbPlcHdr"/>
        </w:types>
        <w:behaviors>
          <w:behavior w:val="content"/>
        </w:behaviors>
        <w:guid w:val="{547C024A-D8FB-417A-A28F-9F6B251C7373}"/>
      </w:docPartPr>
      <w:docPartBody>
        <w:p w:rsidR="00D7555B" w:rsidRDefault="00FB501F" w:rsidP="00FB501F">
          <w:pPr>
            <w:pStyle w:val="3EC4A7CAC1D7473C97A78B79F16663ED"/>
          </w:pPr>
          <w:r>
            <w:rPr>
              <w:rFonts w:asciiTheme="majorHAnsi" w:eastAsiaTheme="majorEastAsia" w:hAnsiTheme="majorHAnsi" w:cstheme="majorBidi"/>
              <w:color w:val="4472C4" w:themeColor="accent1"/>
              <w:sz w:val="27"/>
              <w:szCs w:val="27"/>
            </w:rPr>
            <w:t>[Document title]</w:t>
          </w:r>
        </w:p>
      </w:docPartBody>
    </w:docPart>
    <w:docPart>
      <w:docPartPr>
        <w:name w:val="8A4573262DBA4B918A002389D3A69901"/>
        <w:category>
          <w:name w:val="General"/>
          <w:gallery w:val="placeholder"/>
        </w:category>
        <w:types>
          <w:type w:val="bbPlcHdr"/>
        </w:types>
        <w:behaviors>
          <w:behavior w:val="content"/>
        </w:behaviors>
        <w:guid w:val="{5295D1DD-4FAF-4D84-BE28-B645DE8E7918}"/>
      </w:docPartPr>
      <w:docPartBody>
        <w:p w:rsidR="00D7555B" w:rsidRDefault="00FB501F" w:rsidP="00FB501F">
          <w:pPr>
            <w:pStyle w:val="8A4573262DBA4B918A002389D3A69901"/>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5A9"/>
    <w:rsid w:val="0013783C"/>
    <w:rsid w:val="00331B07"/>
    <w:rsid w:val="005765A9"/>
    <w:rsid w:val="005B72AF"/>
    <w:rsid w:val="006F67AE"/>
    <w:rsid w:val="00BD7E24"/>
    <w:rsid w:val="00BF2BDC"/>
    <w:rsid w:val="00C13D24"/>
    <w:rsid w:val="00C24770"/>
    <w:rsid w:val="00D7555B"/>
    <w:rsid w:val="00F235CF"/>
    <w:rsid w:val="00FB50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C4A7CAC1D7473C97A78B79F16663ED">
    <w:name w:val="3EC4A7CAC1D7473C97A78B79F16663ED"/>
    <w:rsid w:val="00FB501F"/>
  </w:style>
  <w:style w:type="paragraph" w:customStyle="1" w:styleId="8A4573262DBA4B918A002389D3A69901">
    <w:name w:val="8A4573262DBA4B918A002389D3A69901"/>
    <w:rsid w:val="00FB50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Tatenda Manyepa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231F9E-CFDD-4CA2-B6CE-E4B215E25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TotalTime>
  <Pages>62</Pages>
  <Words>8320</Words>
  <Characters>47428</Characters>
  <Application>Microsoft Office Word</Application>
  <DocSecurity>4</DocSecurity>
  <Lines>395</Lines>
  <Paragraphs>111</Paragraphs>
  <ScaleCrop>false</ScaleCrop>
  <HeadingPairs>
    <vt:vector size="2" baseType="variant">
      <vt:variant>
        <vt:lpstr>Title</vt:lpstr>
      </vt:variant>
      <vt:variant>
        <vt:i4>1</vt:i4>
      </vt:variant>
    </vt:vector>
  </HeadingPairs>
  <TitlesOfParts>
    <vt:vector size="1" baseType="lpstr">
      <vt:lpstr>Linux Logbook</vt:lpstr>
    </vt:vector>
  </TitlesOfParts>
  <Company/>
  <LinksUpToDate>false</LinksUpToDate>
  <CharactersWithSpaces>55637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Logbook Portfolio</dc:title>
  <dc:subject/>
  <dc:creator>Tatenda Manyepa</dc:creator>
  <cp:keywords/>
  <dc:description/>
  <cp:lastModifiedBy>Tatenda Manyepa</cp:lastModifiedBy>
  <cp:revision>2</cp:revision>
  <dcterms:created xsi:type="dcterms:W3CDTF">2020-11-27T18:20:00Z</dcterms:created>
  <dcterms:modified xsi:type="dcterms:W3CDTF">2020-11-27T18:20:00Z</dcterms:modified>
</cp:coreProperties>
</file>